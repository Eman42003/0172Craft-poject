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490FB" w14:textId="73CF5AAE" w:rsidR="005470D8" w:rsidRDefault="005470D8"/>
    <w:p w14:paraId="614AD34F" w14:textId="77777777" w:rsidR="008E47F4" w:rsidRDefault="008E47F4" w:rsidP="008E47F4">
      <w:pPr>
        <w:pStyle w:val="Title"/>
        <w:jc w:val="center"/>
        <w:rPr>
          <w:szCs w:val="48"/>
        </w:rPr>
      </w:pPr>
    </w:p>
    <w:p w14:paraId="0E996DA5" w14:textId="77777777" w:rsidR="008E47F4" w:rsidRPr="008E47F4" w:rsidRDefault="008E47F4" w:rsidP="008E47F4">
      <w:pPr>
        <w:pStyle w:val="Title"/>
        <w:jc w:val="center"/>
        <w:rPr>
          <w:b/>
          <w:bCs/>
          <w:szCs w:val="48"/>
        </w:rPr>
      </w:pPr>
      <w:r w:rsidRPr="008E47F4">
        <w:rPr>
          <w:b/>
          <w:bCs/>
          <w:szCs w:val="48"/>
        </w:rPr>
        <w:t>Egyptian E-Learning University</w:t>
      </w:r>
    </w:p>
    <w:p w14:paraId="2F1014A8"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16F52FF9" w14:textId="77777777" w:rsidR="0052175B" w:rsidRDefault="0052175B" w:rsidP="0052175B">
      <w:pPr>
        <w:pStyle w:val="Title"/>
      </w:pPr>
    </w:p>
    <w:p w14:paraId="30C6FA45" w14:textId="77777777" w:rsidR="006A0528" w:rsidRPr="006A0528" w:rsidRDefault="006A0528" w:rsidP="006A0528">
      <w:pPr>
        <w:jc w:val="center"/>
        <w:rPr>
          <w:rFonts w:ascii="Algerian" w:hAnsi="Algerian"/>
          <w:sz w:val="100"/>
          <w:szCs w:val="100"/>
          <w:lang w:bidi="ar-EG"/>
        </w:rPr>
      </w:pPr>
      <w:r w:rsidRPr="006A0528">
        <w:rPr>
          <w:rFonts w:ascii="Algerian" w:hAnsi="Algerian"/>
          <w:sz w:val="100"/>
          <w:szCs w:val="100"/>
          <w:lang w:bidi="ar-EG"/>
        </w:rPr>
        <w:t>Craft</w:t>
      </w:r>
    </w:p>
    <w:p w14:paraId="07557A38"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3C98360B" w14:textId="77777777" w:rsidTr="0037687E">
        <w:trPr>
          <w:jc w:val="center"/>
        </w:trPr>
        <w:tc>
          <w:tcPr>
            <w:tcW w:w="5953" w:type="dxa"/>
          </w:tcPr>
          <w:p w14:paraId="753E7129" w14:textId="720CA150" w:rsidR="008E47F4" w:rsidRPr="006377A1" w:rsidRDefault="006A0528" w:rsidP="008E47F4">
            <w:pPr>
              <w:jc w:val="left"/>
              <w:rPr>
                <w:b/>
                <w:bCs/>
                <w:sz w:val="28"/>
                <w:szCs w:val="28"/>
              </w:rPr>
            </w:pPr>
            <w:r w:rsidRPr="006377A1">
              <w:rPr>
                <w:rFonts w:cstheme="majorBidi"/>
                <w:b/>
                <w:bCs/>
                <w:sz w:val="28"/>
                <w:szCs w:val="28"/>
                <w:lang w:bidi="ar-EG"/>
              </w:rPr>
              <w:t>Eman Ashraf Hussien</w:t>
            </w:r>
          </w:p>
        </w:tc>
        <w:tc>
          <w:tcPr>
            <w:tcW w:w="2127" w:type="dxa"/>
          </w:tcPr>
          <w:p w14:paraId="77882249" w14:textId="68DE9424" w:rsidR="008E47F4" w:rsidRPr="006377A1" w:rsidRDefault="006377A1" w:rsidP="008E47F4">
            <w:pPr>
              <w:jc w:val="left"/>
              <w:rPr>
                <w:b/>
                <w:bCs/>
                <w:sz w:val="28"/>
                <w:szCs w:val="28"/>
              </w:rPr>
            </w:pPr>
            <w:r w:rsidRPr="006377A1">
              <w:rPr>
                <w:rFonts w:cstheme="majorBidi"/>
                <w:b/>
                <w:bCs/>
                <w:sz w:val="28"/>
                <w:szCs w:val="28"/>
                <w:lang w:bidi="ar-EG"/>
              </w:rPr>
              <w:t>2101869</w:t>
            </w:r>
          </w:p>
        </w:tc>
      </w:tr>
      <w:tr w:rsidR="0037687E" w:rsidRPr="0037687E" w14:paraId="22022B25" w14:textId="77777777" w:rsidTr="0037687E">
        <w:trPr>
          <w:jc w:val="center"/>
        </w:trPr>
        <w:tc>
          <w:tcPr>
            <w:tcW w:w="5953" w:type="dxa"/>
          </w:tcPr>
          <w:p w14:paraId="365E10A6" w14:textId="281BF121" w:rsidR="0037687E" w:rsidRPr="006377A1" w:rsidRDefault="006A0528" w:rsidP="0037687E">
            <w:pPr>
              <w:jc w:val="left"/>
              <w:rPr>
                <w:b/>
                <w:bCs/>
                <w:sz w:val="28"/>
                <w:szCs w:val="28"/>
              </w:rPr>
            </w:pPr>
            <w:r w:rsidRPr="006377A1">
              <w:rPr>
                <w:rFonts w:cstheme="majorBidi"/>
                <w:b/>
                <w:bCs/>
                <w:sz w:val="28"/>
                <w:szCs w:val="28"/>
                <w:lang w:bidi="ar-EG"/>
              </w:rPr>
              <w:t>Youssef Hassan Abu Al Fadl</w:t>
            </w:r>
          </w:p>
        </w:tc>
        <w:tc>
          <w:tcPr>
            <w:tcW w:w="2127" w:type="dxa"/>
          </w:tcPr>
          <w:p w14:paraId="51B1832D" w14:textId="2B8429B9" w:rsidR="0037687E" w:rsidRPr="006377A1" w:rsidRDefault="006377A1" w:rsidP="0037687E">
            <w:pPr>
              <w:jc w:val="left"/>
              <w:rPr>
                <w:b/>
                <w:bCs/>
                <w:sz w:val="28"/>
                <w:szCs w:val="28"/>
              </w:rPr>
            </w:pPr>
            <w:r w:rsidRPr="006377A1">
              <w:rPr>
                <w:rFonts w:cstheme="majorBidi"/>
                <w:b/>
                <w:bCs/>
                <w:sz w:val="28"/>
                <w:szCs w:val="28"/>
                <w:lang w:bidi="ar-EG"/>
              </w:rPr>
              <w:t>2101734</w:t>
            </w:r>
          </w:p>
        </w:tc>
      </w:tr>
      <w:tr w:rsidR="0037687E" w:rsidRPr="0037687E" w14:paraId="278CBC97" w14:textId="77777777" w:rsidTr="0037687E">
        <w:trPr>
          <w:jc w:val="center"/>
        </w:trPr>
        <w:tc>
          <w:tcPr>
            <w:tcW w:w="5953" w:type="dxa"/>
          </w:tcPr>
          <w:p w14:paraId="483DDD18" w14:textId="4AE82908" w:rsidR="0037687E" w:rsidRPr="006377A1" w:rsidRDefault="006A0528" w:rsidP="0037687E">
            <w:pPr>
              <w:jc w:val="left"/>
              <w:rPr>
                <w:b/>
                <w:bCs/>
                <w:sz w:val="28"/>
                <w:szCs w:val="28"/>
              </w:rPr>
            </w:pPr>
            <w:r w:rsidRPr="006377A1">
              <w:rPr>
                <w:rFonts w:cstheme="majorBidi"/>
                <w:b/>
                <w:bCs/>
                <w:sz w:val="28"/>
                <w:szCs w:val="28"/>
                <w:lang w:bidi="ar-EG"/>
              </w:rPr>
              <w:t>Eman Mohamed Moustafa</w:t>
            </w:r>
          </w:p>
        </w:tc>
        <w:tc>
          <w:tcPr>
            <w:tcW w:w="2127" w:type="dxa"/>
          </w:tcPr>
          <w:p w14:paraId="0857B378" w14:textId="64BA7EB1" w:rsidR="0037687E" w:rsidRPr="006377A1" w:rsidRDefault="006377A1" w:rsidP="0037687E">
            <w:pPr>
              <w:jc w:val="left"/>
              <w:rPr>
                <w:b/>
                <w:bCs/>
                <w:sz w:val="28"/>
                <w:szCs w:val="28"/>
              </w:rPr>
            </w:pPr>
            <w:r w:rsidRPr="006377A1">
              <w:rPr>
                <w:rFonts w:cstheme="majorBidi"/>
                <w:b/>
                <w:bCs/>
                <w:sz w:val="28"/>
                <w:szCs w:val="28"/>
                <w:lang w:bidi="ar-EG"/>
              </w:rPr>
              <w:t>2100626</w:t>
            </w:r>
          </w:p>
        </w:tc>
      </w:tr>
      <w:tr w:rsidR="0037687E" w:rsidRPr="0037687E" w14:paraId="11F01B98" w14:textId="77777777" w:rsidTr="0037687E">
        <w:trPr>
          <w:jc w:val="center"/>
        </w:trPr>
        <w:tc>
          <w:tcPr>
            <w:tcW w:w="5953" w:type="dxa"/>
          </w:tcPr>
          <w:p w14:paraId="5D2BB6F5" w14:textId="3B149F01" w:rsidR="0037687E" w:rsidRPr="006377A1" w:rsidRDefault="006A0528" w:rsidP="0037687E">
            <w:pPr>
              <w:jc w:val="left"/>
              <w:rPr>
                <w:b/>
                <w:bCs/>
                <w:sz w:val="28"/>
                <w:szCs w:val="28"/>
              </w:rPr>
            </w:pPr>
            <w:r w:rsidRPr="006377A1">
              <w:rPr>
                <w:rFonts w:cstheme="majorBidi"/>
                <w:b/>
                <w:bCs/>
                <w:sz w:val="28"/>
                <w:szCs w:val="28"/>
                <w:lang w:bidi="ar-EG"/>
              </w:rPr>
              <w:t>Mohamed Ahmed Hashem</w:t>
            </w:r>
          </w:p>
        </w:tc>
        <w:tc>
          <w:tcPr>
            <w:tcW w:w="2127" w:type="dxa"/>
          </w:tcPr>
          <w:p w14:paraId="7116C77E" w14:textId="154A1C07" w:rsidR="0037687E" w:rsidRPr="006377A1" w:rsidRDefault="006377A1" w:rsidP="0037687E">
            <w:pPr>
              <w:jc w:val="left"/>
              <w:rPr>
                <w:b/>
                <w:bCs/>
                <w:sz w:val="28"/>
                <w:szCs w:val="28"/>
              </w:rPr>
            </w:pPr>
            <w:r w:rsidRPr="006377A1">
              <w:rPr>
                <w:rFonts w:cstheme="majorBidi"/>
                <w:b/>
                <w:bCs/>
                <w:sz w:val="28"/>
                <w:szCs w:val="28"/>
                <w:lang w:bidi="ar-EG"/>
              </w:rPr>
              <w:t>2101235</w:t>
            </w:r>
          </w:p>
        </w:tc>
      </w:tr>
      <w:tr w:rsidR="0037687E" w:rsidRPr="0037687E" w14:paraId="644CABCE" w14:textId="77777777" w:rsidTr="0037687E">
        <w:trPr>
          <w:jc w:val="center"/>
        </w:trPr>
        <w:tc>
          <w:tcPr>
            <w:tcW w:w="5953" w:type="dxa"/>
          </w:tcPr>
          <w:p w14:paraId="754ABF64" w14:textId="1826321D" w:rsidR="0037687E" w:rsidRPr="006377A1" w:rsidRDefault="006A0528" w:rsidP="0037687E">
            <w:pPr>
              <w:jc w:val="left"/>
              <w:rPr>
                <w:b/>
                <w:bCs/>
                <w:sz w:val="28"/>
                <w:szCs w:val="28"/>
              </w:rPr>
            </w:pPr>
            <w:r w:rsidRPr="006377A1">
              <w:rPr>
                <w:rFonts w:cstheme="majorBidi"/>
                <w:b/>
                <w:bCs/>
                <w:sz w:val="28"/>
                <w:szCs w:val="28"/>
                <w:lang w:bidi="ar-EG"/>
              </w:rPr>
              <w:t>Hasnaa Abdel Hamid Abdel Aati</w:t>
            </w:r>
          </w:p>
        </w:tc>
        <w:tc>
          <w:tcPr>
            <w:tcW w:w="2127" w:type="dxa"/>
          </w:tcPr>
          <w:p w14:paraId="4F9D6586" w14:textId="66FF75DF" w:rsidR="0037687E" w:rsidRPr="006377A1" w:rsidRDefault="006377A1" w:rsidP="0037687E">
            <w:pPr>
              <w:jc w:val="left"/>
              <w:rPr>
                <w:b/>
                <w:bCs/>
                <w:sz w:val="28"/>
                <w:szCs w:val="28"/>
              </w:rPr>
            </w:pPr>
            <w:r w:rsidRPr="006377A1">
              <w:rPr>
                <w:rFonts w:cstheme="majorBidi"/>
                <w:b/>
                <w:bCs/>
                <w:sz w:val="28"/>
                <w:szCs w:val="28"/>
                <w:lang w:bidi="ar-EG"/>
              </w:rPr>
              <w:t>2100775</w:t>
            </w:r>
          </w:p>
        </w:tc>
      </w:tr>
      <w:tr w:rsidR="006A0528" w:rsidRPr="0037687E" w14:paraId="7BCEA286" w14:textId="77777777" w:rsidTr="0037687E">
        <w:trPr>
          <w:jc w:val="center"/>
        </w:trPr>
        <w:tc>
          <w:tcPr>
            <w:tcW w:w="5953" w:type="dxa"/>
          </w:tcPr>
          <w:p w14:paraId="6C67EDC7" w14:textId="05AFAFEC" w:rsidR="006A0528" w:rsidRPr="006377A1" w:rsidRDefault="006A0528" w:rsidP="006A0528">
            <w:pPr>
              <w:jc w:val="left"/>
              <w:rPr>
                <w:b/>
                <w:bCs/>
                <w:sz w:val="28"/>
                <w:szCs w:val="28"/>
              </w:rPr>
            </w:pPr>
            <w:r w:rsidRPr="006377A1">
              <w:rPr>
                <w:rFonts w:cstheme="majorBidi"/>
                <w:b/>
                <w:bCs/>
                <w:sz w:val="28"/>
                <w:szCs w:val="28"/>
                <w:lang w:bidi="ar-EG"/>
              </w:rPr>
              <w:t>Mohamed Ahmed Abdel Aleem</w:t>
            </w:r>
          </w:p>
        </w:tc>
        <w:tc>
          <w:tcPr>
            <w:tcW w:w="2127" w:type="dxa"/>
          </w:tcPr>
          <w:p w14:paraId="6A19D35E" w14:textId="04CF22C8" w:rsidR="006A0528" w:rsidRPr="006377A1" w:rsidRDefault="006377A1" w:rsidP="006A0528">
            <w:pPr>
              <w:jc w:val="left"/>
              <w:rPr>
                <w:b/>
                <w:bCs/>
                <w:sz w:val="28"/>
                <w:szCs w:val="28"/>
              </w:rPr>
            </w:pPr>
            <w:r w:rsidRPr="006377A1">
              <w:rPr>
                <w:rFonts w:eastAsia="Times New Roman" w:cstheme="majorBidi"/>
                <w:b/>
                <w:bCs/>
                <w:color w:val="000000"/>
                <w:sz w:val="28"/>
                <w:szCs w:val="28"/>
              </w:rPr>
              <w:t>2102027</w:t>
            </w:r>
          </w:p>
        </w:tc>
      </w:tr>
      <w:tr w:rsidR="006A0528" w:rsidRPr="0037687E" w14:paraId="719B15C4" w14:textId="77777777" w:rsidTr="0037687E">
        <w:trPr>
          <w:jc w:val="center"/>
        </w:trPr>
        <w:tc>
          <w:tcPr>
            <w:tcW w:w="5953" w:type="dxa"/>
          </w:tcPr>
          <w:p w14:paraId="413DE5AB" w14:textId="20F1E0B5" w:rsidR="006A0528" w:rsidRPr="006377A1" w:rsidRDefault="006377A1" w:rsidP="006A0528">
            <w:pPr>
              <w:jc w:val="left"/>
              <w:rPr>
                <w:b/>
                <w:bCs/>
                <w:sz w:val="28"/>
                <w:szCs w:val="28"/>
              </w:rPr>
            </w:pPr>
            <w:r w:rsidRPr="006377A1">
              <w:rPr>
                <w:rFonts w:cstheme="majorBidi"/>
                <w:b/>
                <w:bCs/>
                <w:sz w:val="28"/>
                <w:szCs w:val="28"/>
                <w:lang w:bidi="ar-EG"/>
              </w:rPr>
              <w:t>Norhan Nady Ragab</w:t>
            </w:r>
          </w:p>
        </w:tc>
        <w:tc>
          <w:tcPr>
            <w:tcW w:w="2127" w:type="dxa"/>
          </w:tcPr>
          <w:p w14:paraId="7EA095AD" w14:textId="6B7BD633" w:rsidR="006A0528" w:rsidRPr="006377A1" w:rsidRDefault="006377A1" w:rsidP="006A0528">
            <w:pPr>
              <w:jc w:val="left"/>
              <w:rPr>
                <w:b/>
                <w:bCs/>
                <w:sz w:val="28"/>
                <w:szCs w:val="28"/>
              </w:rPr>
            </w:pPr>
            <w:r w:rsidRPr="006377A1">
              <w:rPr>
                <w:rFonts w:cstheme="majorBidi"/>
                <w:b/>
                <w:bCs/>
                <w:sz w:val="28"/>
                <w:szCs w:val="28"/>
                <w:lang w:bidi="ar-EG"/>
              </w:rPr>
              <w:t>2101389</w:t>
            </w:r>
          </w:p>
        </w:tc>
      </w:tr>
    </w:tbl>
    <w:p w14:paraId="73C26D57" w14:textId="77777777" w:rsidR="0037687E" w:rsidRPr="0037687E" w:rsidRDefault="0037687E" w:rsidP="000B1FF2">
      <w:pPr>
        <w:pStyle w:val="Subtitle"/>
      </w:pPr>
      <w:r w:rsidRPr="0037687E">
        <w:t>Supervised by</w:t>
      </w:r>
    </w:p>
    <w:p w14:paraId="20E9B552" w14:textId="1785551C" w:rsidR="006377A1" w:rsidRDefault="0037687E" w:rsidP="006377A1">
      <w:pPr>
        <w:jc w:val="center"/>
        <w:rPr>
          <w:rFonts w:ascii="Arial" w:hAnsi="Arial" w:cs="Arial"/>
          <w:sz w:val="36"/>
          <w:szCs w:val="36"/>
          <w:lang w:bidi="ar-EG"/>
        </w:rPr>
      </w:pPr>
      <w:r w:rsidRPr="0037687E">
        <w:rPr>
          <w:sz w:val="36"/>
          <w:szCs w:val="36"/>
        </w:rPr>
        <w:t>Dr.</w:t>
      </w:r>
      <w:r w:rsidR="006377A1" w:rsidRPr="006377A1">
        <w:rPr>
          <w:rFonts w:ascii="Arial" w:hAnsi="Arial" w:cs="Arial"/>
          <w:sz w:val="36"/>
          <w:szCs w:val="36"/>
          <w:lang w:bidi="ar-EG"/>
        </w:rPr>
        <w:t xml:space="preserve"> </w:t>
      </w:r>
      <w:r w:rsidR="006377A1">
        <w:rPr>
          <w:rFonts w:ascii="Arial" w:hAnsi="Arial" w:cs="Arial"/>
          <w:sz w:val="36"/>
          <w:szCs w:val="36"/>
          <w:lang w:bidi="ar-EG"/>
        </w:rPr>
        <w:t xml:space="preserve">Manal </w:t>
      </w:r>
      <w:r w:rsidR="006377A1" w:rsidRPr="009A1A64">
        <w:rPr>
          <w:rFonts w:ascii="Arial" w:hAnsi="Arial" w:cs="Arial"/>
          <w:sz w:val="36"/>
          <w:szCs w:val="36"/>
          <w:lang w:bidi="ar-EG"/>
        </w:rPr>
        <w:t>Shaaban</w:t>
      </w:r>
    </w:p>
    <w:p w14:paraId="125CADD8" w14:textId="40DDC96E" w:rsidR="0037687E" w:rsidRPr="006377A1" w:rsidRDefault="0037687E" w:rsidP="006377A1">
      <w:pPr>
        <w:jc w:val="center"/>
        <w:rPr>
          <w:sz w:val="28"/>
          <w:szCs w:val="28"/>
        </w:rPr>
      </w:pPr>
      <w:r w:rsidRPr="006377A1">
        <w:rPr>
          <w:sz w:val="28"/>
          <w:szCs w:val="28"/>
        </w:rPr>
        <w:t>Assistant</w:t>
      </w:r>
    </w:p>
    <w:p w14:paraId="2BC0000D" w14:textId="37D30CCB" w:rsidR="006377A1" w:rsidRPr="002A4B25" w:rsidRDefault="0037687E" w:rsidP="006377A1">
      <w:pPr>
        <w:jc w:val="center"/>
        <w:rPr>
          <w:rFonts w:ascii="Arial" w:hAnsi="Arial" w:cs="Arial"/>
          <w:sz w:val="36"/>
          <w:szCs w:val="36"/>
          <w:lang w:bidi="ar-EG"/>
        </w:rPr>
      </w:pPr>
      <w:r w:rsidRPr="0037687E">
        <w:rPr>
          <w:sz w:val="36"/>
          <w:szCs w:val="36"/>
        </w:rPr>
        <w:t>Eng.</w:t>
      </w:r>
      <w:r w:rsidR="006377A1" w:rsidRPr="006377A1">
        <w:rPr>
          <w:rFonts w:ascii="Arial" w:hAnsi="Arial" w:cs="Arial"/>
          <w:sz w:val="36"/>
          <w:szCs w:val="36"/>
          <w:lang w:bidi="ar-EG"/>
        </w:rPr>
        <w:t xml:space="preserve"> </w:t>
      </w:r>
      <w:r w:rsidR="006377A1">
        <w:rPr>
          <w:rFonts w:ascii="Arial" w:hAnsi="Arial" w:cs="Arial"/>
          <w:sz w:val="36"/>
          <w:szCs w:val="36"/>
          <w:lang w:bidi="ar-EG"/>
        </w:rPr>
        <w:t>Ahmed Gomaa</w:t>
      </w:r>
    </w:p>
    <w:p w14:paraId="088601A7" w14:textId="7FCEB3C2" w:rsidR="0037687E" w:rsidRDefault="0037687E" w:rsidP="0037687E">
      <w:pPr>
        <w:jc w:val="center"/>
        <w:rPr>
          <w:sz w:val="36"/>
          <w:szCs w:val="36"/>
        </w:rPr>
      </w:pPr>
    </w:p>
    <w:p w14:paraId="0520CFC5" w14:textId="77777777" w:rsidR="005470D8" w:rsidRDefault="005470D8" w:rsidP="005470D8"/>
    <w:p w14:paraId="56CF6526" w14:textId="77777777" w:rsidR="005470D8" w:rsidRDefault="005470D8" w:rsidP="00650CB5">
      <w:pPr>
        <w:pStyle w:val="Chaptertitle"/>
      </w:pPr>
      <w:r>
        <w:t xml:space="preserve"> </w:t>
      </w:r>
      <w:bookmarkStart w:id="0" w:name="_Toc197463970"/>
      <w:r>
        <w:t>Abstract</w:t>
      </w:r>
      <w:bookmarkEnd w:id="0"/>
      <w:r>
        <w:t xml:space="preserve">  </w:t>
      </w:r>
    </w:p>
    <w:p w14:paraId="431C1DC4" w14:textId="77777777" w:rsidR="006377A1" w:rsidRPr="00446762" w:rsidRDefault="006377A1" w:rsidP="006377A1">
      <w:pPr>
        <w:rPr>
          <w:rFonts w:cstheme="minorHAnsi"/>
          <w:color w:val="000000" w:themeColor="text1"/>
          <w:lang w:bidi="ar-EG"/>
        </w:rPr>
      </w:pPr>
      <w:r w:rsidRPr="00446762">
        <w:rPr>
          <w:rFonts w:cstheme="minorHAnsi"/>
          <w:color w:val="000000" w:themeColor="text1"/>
          <w:lang w:bidi="ar-EG"/>
        </w:rPr>
        <w:t>This project addresses the challenges faced by artisans and traditional craft industries, such as limited market access, competition with mass-produced goods, and lack of digital literacy. By leveraging technology, we developed a web-based platform designed to showcase and sell handmade crafts, connecting artisans directly with customers and enhancing market visibility for traditional, locally-made products.</w:t>
      </w:r>
    </w:p>
    <w:p w14:paraId="28AEB036" w14:textId="77777777" w:rsidR="006377A1" w:rsidRPr="00446762" w:rsidRDefault="006377A1" w:rsidP="006377A1">
      <w:pPr>
        <w:rPr>
          <w:rFonts w:cstheme="minorHAnsi"/>
          <w:color w:val="000000" w:themeColor="text1"/>
          <w:lang w:bidi="ar-EG"/>
        </w:rPr>
      </w:pPr>
      <w:r w:rsidRPr="00446762">
        <w:rPr>
          <w:rFonts w:cstheme="minorHAnsi"/>
          <w:color w:val="000000" w:themeColor="text1"/>
          <w:lang w:bidi="ar-EG"/>
        </w:rPr>
        <w:t>The platform focuses on empowering artisans, particularly those in underserved or rural areas, by providing an accessible digital space to display their work. It incorporates user-friendly features, including product listings, secure payment systems, and educational resources to train artisans in digital tools and e-commerce practices.</w:t>
      </w:r>
    </w:p>
    <w:p w14:paraId="50AAD072" w14:textId="77777777" w:rsidR="006377A1" w:rsidRPr="00446762" w:rsidRDefault="006377A1" w:rsidP="006377A1">
      <w:pPr>
        <w:rPr>
          <w:rFonts w:cstheme="minorHAnsi"/>
          <w:color w:val="000000" w:themeColor="text1"/>
          <w:lang w:bidi="ar-EG"/>
        </w:rPr>
      </w:pPr>
      <w:r w:rsidRPr="00446762">
        <w:rPr>
          <w:rFonts w:cstheme="minorHAnsi"/>
          <w:color w:val="000000" w:themeColor="text1"/>
          <w:lang w:bidi="ar-EG"/>
        </w:rPr>
        <w:t>The methodology involves creating a responsive, intuitive platform that combines database systems for product management and a seamless front-end interface for customers. The platform also integrates features such as artisan profiles, product categories, and customer reviews to build trust and promote artisanal craftsmanship.</w:t>
      </w:r>
    </w:p>
    <w:p w14:paraId="440B9488" w14:textId="77777777" w:rsidR="006377A1" w:rsidRPr="00446762" w:rsidRDefault="006377A1" w:rsidP="006377A1">
      <w:pPr>
        <w:rPr>
          <w:rFonts w:cstheme="minorHAnsi"/>
          <w:color w:val="000000" w:themeColor="text1"/>
          <w:lang w:bidi="ar-EG"/>
        </w:rPr>
      </w:pPr>
      <w:r w:rsidRPr="00446762">
        <w:rPr>
          <w:rFonts w:cstheme="minorHAnsi"/>
          <w:color w:val="000000" w:themeColor="text1"/>
          <w:lang w:bidi="ar-EG"/>
        </w:rPr>
        <w:t>The findings demonstrate that the platform helps bridge the gap between artisans and potential buyers, boosting artisan income and preserving cultural heritage. By reducing reliance on intermediaries, the system ensures fair pricing and increases profit margins for artisans. Although it does not replace traditional marketplaces, it complements them by offering a scalable, global outreach.</w:t>
      </w:r>
    </w:p>
    <w:p w14:paraId="535B7292" w14:textId="60E641CC" w:rsidR="000B1FF2" w:rsidRPr="006377A1" w:rsidRDefault="006377A1" w:rsidP="006377A1">
      <w:pPr>
        <w:rPr>
          <w:rFonts w:cstheme="minorHAnsi"/>
          <w:color w:val="000000" w:themeColor="text1"/>
          <w:lang w:bidi="ar-EG"/>
        </w:rPr>
      </w:pPr>
      <w:r w:rsidRPr="00446762">
        <w:rPr>
          <w:rFonts w:cstheme="minorHAnsi"/>
          <w:color w:val="000000" w:themeColor="text1"/>
          <w:lang w:bidi="ar-EG"/>
        </w:rPr>
        <w:t>Future iterations may include advanced analytics for artisans, integration with logistics services to streamline shipping, and interactive tools such as virtual craft workshops to further engage users and promote sustainable craft practices.</w:t>
      </w:r>
      <w:r w:rsidR="000B1FF2">
        <w:br w:type="page"/>
      </w:r>
    </w:p>
    <w:p w14:paraId="76471D3B" w14:textId="77777777" w:rsidR="005470D8" w:rsidRDefault="005470D8" w:rsidP="005470D8"/>
    <w:p w14:paraId="21396A9B" w14:textId="77777777" w:rsidR="005470D8" w:rsidRDefault="005470D8" w:rsidP="005470D8"/>
    <w:p w14:paraId="32BB6DB0" w14:textId="77777777" w:rsidR="005470D8" w:rsidRDefault="005470D8" w:rsidP="00650CB5">
      <w:pPr>
        <w:pStyle w:val="Chaptertitle"/>
      </w:pPr>
      <w:bookmarkStart w:id="1" w:name="_Toc197463971"/>
      <w:r>
        <w:t>Acknowledgments</w:t>
      </w:r>
      <w:bookmarkEnd w:id="1"/>
      <w:r>
        <w:t xml:space="preserve">  </w:t>
      </w:r>
    </w:p>
    <w:p w14:paraId="2CE1EB22" w14:textId="77777777" w:rsidR="006377A1" w:rsidRPr="00446762" w:rsidRDefault="006377A1" w:rsidP="006377A1">
      <w:pPr>
        <w:rPr>
          <w:rFonts w:cstheme="minorHAnsi"/>
          <w:color w:val="000000" w:themeColor="text1"/>
          <w:rtl/>
          <w:lang w:bidi="ar-EG"/>
        </w:rPr>
      </w:pPr>
      <w:r>
        <w:rPr>
          <w:rFonts w:cstheme="minorHAnsi"/>
          <w:color w:val="000000" w:themeColor="text1"/>
          <w:lang w:bidi="ar-EG"/>
        </w:rPr>
        <w:t>We</w:t>
      </w:r>
      <w:r w:rsidRPr="00446762">
        <w:rPr>
          <w:rFonts w:cstheme="minorHAnsi"/>
          <w:color w:val="000000" w:themeColor="text1"/>
          <w:lang w:bidi="ar-EG"/>
        </w:rPr>
        <w:t xml:space="preserve"> would like to express </w:t>
      </w:r>
      <w:r>
        <w:rPr>
          <w:rFonts w:cstheme="minorHAnsi"/>
          <w:color w:val="000000" w:themeColor="text1"/>
          <w:lang w:bidi="ar-EG"/>
        </w:rPr>
        <w:t>our</w:t>
      </w:r>
      <w:r w:rsidRPr="00446762">
        <w:rPr>
          <w:rFonts w:cstheme="minorHAnsi"/>
          <w:color w:val="000000" w:themeColor="text1"/>
          <w:lang w:bidi="ar-EG"/>
        </w:rPr>
        <w:t xml:space="preserve"> sincere gratitude to </w:t>
      </w:r>
      <w:r>
        <w:rPr>
          <w:rFonts w:cstheme="minorHAnsi"/>
          <w:color w:val="000000" w:themeColor="text1"/>
          <w:lang w:bidi="ar-EG"/>
        </w:rPr>
        <w:t>our</w:t>
      </w:r>
      <w:r w:rsidRPr="00446762">
        <w:rPr>
          <w:rFonts w:cstheme="minorHAnsi"/>
          <w:color w:val="000000" w:themeColor="text1"/>
          <w:lang w:bidi="ar-EG"/>
        </w:rPr>
        <w:t xml:space="preserve"> supervisor, Dr.</w:t>
      </w:r>
      <w:r>
        <w:rPr>
          <w:rFonts w:cstheme="minorHAnsi" w:hint="cs"/>
          <w:color w:val="000000" w:themeColor="text1"/>
          <w:rtl/>
          <w:lang w:bidi="ar-EG"/>
        </w:rPr>
        <w:t xml:space="preserve"> </w:t>
      </w:r>
      <w:r w:rsidRPr="00446762">
        <w:rPr>
          <w:rFonts w:ascii="Arial" w:hAnsi="Arial" w:cs="Arial"/>
          <w:lang w:bidi="ar-EG"/>
        </w:rPr>
        <w:t>Manal Shaaban</w:t>
      </w:r>
      <w:r w:rsidRPr="00446762">
        <w:rPr>
          <w:rFonts w:cstheme="minorHAnsi"/>
          <w:color w:val="000000" w:themeColor="text1"/>
          <w:lang w:bidi="ar-EG"/>
        </w:rPr>
        <w:t xml:space="preserve"> for their invaluable guidance, support, and encouragement throughout the development of this project. Their insights and expertise were instrumental in shaping the direction and success of this work. </w:t>
      </w:r>
      <w:r>
        <w:rPr>
          <w:rFonts w:cstheme="minorHAnsi"/>
          <w:color w:val="000000" w:themeColor="text1"/>
          <w:lang w:bidi="ar-EG"/>
        </w:rPr>
        <w:t>We</w:t>
      </w:r>
      <w:r w:rsidRPr="00446762">
        <w:rPr>
          <w:rFonts w:cstheme="minorHAnsi"/>
          <w:color w:val="000000" w:themeColor="text1"/>
          <w:lang w:bidi="ar-EG"/>
        </w:rPr>
        <w:t xml:space="preserve"> would also like to thank </w:t>
      </w:r>
      <w:r>
        <w:rPr>
          <w:rFonts w:cstheme="minorHAnsi"/>
          <w:color w:val="000000" w:themeColor="text1"/>
          <w:lang w:bidi="ar-EG"/>
        </w:rPr>
        <w:t>our</w:t>
      </w:r>
      <w:r w:rsidRPr="00446762">
        <w:rPr>
          <w:rFonts w:cstheme="minorHAnsi"/>
          <w:color w:val="000000" w:themeColor="text1"/>
          <w:lang w:bidi="ar-EG"/>
        </w:rPr>
        <w:t xml:space="preserve"> professors, peers, and colleagues for their constructive feedback and support during the research and implementation phases. Special thanks go t</w:t>
      </w:r>
      <w:r>
        <w:rPr>
          <w:rFonts w:cstheme="minorHAnsi"/>
          <w:color w:val="000000" w:themeColor="text1"/>
          <w:lang w:bidi="ar-EG"/>
        </w:rPr>
        <w:t>o Eng: Ahmed Gomaa</w:t>
      </w:r>
      <w:r w:rsidRPr="00446762">
        <w:rPr>
          <w:rFonts w:cstheme="minorHAnsi"/>
          <w:color w:val="000000" w:themeColor="text1"/>
          <w:lang w:bidi="ar-EG"/>
        </w:rPr>
        <w:t xml:space="preserve"> for their technical assistance and contribution to the data collection and analysis process. Finally, </w:t>
      </w:r>
      <w:proofErr w:type="gramStart"/>
      <w:r>
        <w:rPr>
          <w:rFonts w:cstheme="minorHAnsi"/>
          <w:color w:val="000000" w:themeColor="text1"/>
          <w:lang w:bidi="ar-EG"/>
        </w:rPr>
        <w:t>We</w:t>
      </w:r>
      <w:proofErr w:type="gramEnd"/>
      <w:r>
        <w:rPr>
          <w:rFonts w:cstheme="minorHAnsi"/>
          <w:color w:val="000000" w:themeColor="text1"/>
          <w:lang w:bidi="ar-EG"/>
        </w:rPr>
        <w:t xml:space="preserve"> </w:t>
      </w:r>
      <w:r w:rsidRPr="00446762">
        <w:rPr>
          <w:rFonts w:cstheme="minorHAnsi"/>
          <w:color w:val="000000" w:themeColor="text1"/>
          <w:lang w:bidi="ar-EG"/>
        </w:rPr>
        <w:t xml:space="preserve">would like to extend </w:t>
      </w:r>
      <w:r>
        <w:rPr>
          <w:rFonts w:cstheme="minorHAnsi"/>
          <w:color w:val="000000" w:themeColor="text1"/>
          <w:lang w:bidi="ar-EG"/>
        </w:rPr>
        <w:t>our</w:t>
      </w:r>
      <w:r w:rsidRPr="00446762">
        <w:rPr>
          <w:rFonts w:cstheme="minorHAnsi"/>
          <w:color w:val="000000" w:themeColor="text1"/>
          <w:lang w:bidi="ar-EG"/>
        </w:rPr>
        <w:t xml:space="preserve"> deepest gratitude to </w:t>
      </w:r>
      <w:r>
        <w:rPr>
          <w:rFonts w:cstheme="minorHAnsi"/>
          <w:color w:val="000000" w:themeColor="text1"/>
          <w:lang w:bidi="ar-EG"/>
        </w:rPr>
        <w:t>our</w:t>
      </w:r>
      <w:r w:rsidRPr="00446762">
        <w:rPr>
          <w:rFonts w:cstheme="minorHAnsi"/>
          <w:color w:val="000000" w:themeColor="text1"/>
          <w:lang w:bidi="ar-EG"/>
        </w:rPr>
        <w:t xml:space="preserve"> family and friends, whose unwavering support and patience have been a constant source of motivation throughout this project.</w:t>
      </w:r>
    </w:p>
    <w:p w14:paraId="50CA21C0" w14:textId="77777777" w:rsidR="005470D8" w:rsidRDefault="005470D8" w:rsidP="005470D8">
      <w:pPr>
        <w:rPr>
          <w:lang w:bidi="ar-EG"/>
        </w:rPr>
      </w:pPr>
    </w:p>
    <w:p w14:paraId="757DACD8" w14:textId="77777777" w:rsidR="000B1FF2" w:rsidRDefault="000B1FF2">
      <w:pPr>
        <w:spacing w:line="278" w:lineRule="auto"/>
        <w:jc w:val="left"/>
      </w:pPr>
      <w:r>
        <w:br w:type="page"/>
      </w:r>
    </w:p>
    <w:p w14:paraId="715CE276" w14:textId="77777777" w:rsidR="000B1FF2" w:rsidRDefault="000B1FF2" w:rsidP="005470D8">
      <w:pPr>
        <w:rPr>
          <w:lang w:bidi="ar-EG"/>
        </w:rPr>
      </w:pPr>
    </w:p>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1368BCC9" w14:textId="77777777" w:rsidR="005C27ED" w:rsidRDefault="005C27ED">
          <w:pPr>
            <w:pStyle w:val="TOCHeading"/>
          </w:pPr>
          <w:r>
            <w:t>Contents</w:t>
          </w:r>
        </w:p>
        <w:p w14:paraId="341F1E7F" w14:textId="7B9C02C4" w:rsidR="00F3301B"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7463970" w:history="1">
            <w:r w:rsidR="00F3301B" w:rsidRPr="00CF48EC">
              <w:rPr>
                <w:rStyle w:val="Hyperlink"/>
                <w:noProof/>
              </w:rPr>
              <w:t>Abstract</w:t>
            </w:r>
            <w:r w:rsidR="00F3301B">
              <w:rPr>
                <w:noProof/>
                <w:webHidden/>
              </w:rPr>
              <w:tab/>
            </w:r>
            <w:r w:rsidR="00F3301B">
              <w:rPr>
                <w:noProof/>
                <w:webHidden/>
              </w:rPr>
              <w:fldChar w:fldCharType="begin"/>
            </w:r>
            <w:r w:rsidR="00F3301B">
              <w:rPr>
                <w:noProof/>
                <w:webHidden/>
              </w:rPr>
              <w:instrText xml:space="preserve"> PAGEREF _Toc197463970 \h </w:instrText>
            </w:r>
            <w:r w:rsidR="00F3301B">
              <w:rPr>
                <w:noProof/>
                <w:webHidden/>
              </w:rPr>
            </w:r>
            <w:r w:rsidR="00F3301B">
              <w:rPr>
                <w:noProof/>
                <w:webHidden/>
              </w:rPr>
              <w:fldChar w:fldCharType="separate"/>
            </w:r>
            <w:r w:rsidR="00F022BD">
              <w:rPr>
                <w:noProof/>
                <w:webHidden/>
              </w:rPr>
              <w:t>2</w:t>
            </w:r>
            <w:r w:rsidR="00F3301B">
              <w:rPr>
                <w:noProof/>
                <w:webHidden/>
              </w:rPr>
              <w:fldChar w:fldCharType="end"/>
            </w:r>
          </w:hyperlink>
        </w:p>
        <w:p w14:paraId="28E1BFCF" w14:textId="3EA51764" w:rsidR="00F3301B" w:rsidRDefault="00F3301B">
          <w:pPr>
            <w:pStyle w:val="TOC1"/>
            <w:tabs>
              <w:tab w:val="right" w:leader="dot" w:pos="9350"/>
            </w:tabs>
            <w:rPr>
              <w:rFonts w:asciiTheme="minorHAnsi" w:eastAsiaTheme="minorEastAsia" w:hAnsiTheme="minorHAnsi"/>
              <w:noProof/>
            </w:rPr>
          </w:pPr>
          <w:hyperlink w:anchor="_Toc197463971" w:history="1">
            <w:r w:rsidRPr="00CF48EC">
              <w:rPr>
                <w:rStyle w:val="Hyperlink"/>
                <w:noProof/>
              </w:rPr>
              <w:t>Acknowledgments</w:t>
            </w:r>
            <w:r>
              <w:rPr>
                <w:noProof/>
                <w:webHidden/>
              </w:rPr>
              <w:tab/>
            </w:r>
            <w:r>
              <w:rPr>
                <w:noProof/>
                <w:webHidden/>
              </w:rPr>
              <w:fldChar w:fldCharType="begin"/>
            </w:r>
            <w:r>
              <w:rPr>
                <w:noProof/>
                <w:webHidden/>
              </w:rPr>
              <w:instrText xml:space="preserve"> PAGEREF _Toc197463971 \h </w:instrText>
            </w:r>
            <w:r>
              <w:rPr>
                <w:noProof/>
                <w:webHidden/>
              </w:rPr>
            </w:r>
            <w:r>
              <w:rPr>
                <w:noProof/>
                <w:webHidden/>
              </w:rPr>
              <w:fldChar w:fldCharType="separate"/>
            </w:r>
            <w:r w:rsidR="00F022BD">
              <w:rPr>
                <w:noProof/>
                <w:webHidden/>
              </w:rPr>
              <w:t>3</w:t>
            </w:r>
            <w:r>
              <w:rPr>
                <w:noProof/>
                <w:webHidden/>
              </w:rPr>
              <w:fldChar w:fldCharType="end"/>
            </w:r>
          </w:hyperlink>
        </w:p>
        <w:p w14:paraId="77884196" w14:textId="509F4F84" w:rsidR="00F3301B" w:rsidRDefault="00F3301B">
          <w:pPr>
            <w:pStyle w:val="TOC1"/>
            <w:tabs>
              <w:tab w:val="right" w:leader="dot" w:pos="9350"/>
            </w:tabs>
            <w:rPr>
              <w:rFonts w:asciiTheme="minorHAnsi" w:eastAsiaTheme="minorEastAsia" w:hAnsiTheme="minorHAnsi"/>
              <w:noProof/>
            </w:rPr>
          </w:pPr>
          <w:hyperlink w:anchor="_Toc197463972" w:history="1">
            <w:r w:rsidRPr="00CF48EC">
              <w:rPr>
                <w:rStyle w:val="Hyperlink"/>
                <w:noProof/>
              </w:rPr>
              <w:t>Introduction</w:t>
            </w:r>
            <w:r>
              <w:rPr>
                <w:noProof/>
                <w:webHidden/>
              </w:rPr>
              <w:tab/>
            </w:r>
            <w:r>
              <w:rPr>
                <w:noProof/>
                <w:webHidden/>
              </w:rPr>
              <w:fldChar w:fldCharType="begin"/>
            </w:r>
            <w:r>
              <w:rPr>
                <w:noProof/>
                <w:webHidden/>
              </w:rPr>
              <w:instrText xml:space="preserve"> PAGEREF _Toc197463972 \h </w:instrText>
            </w:r>
            <w:r>
              <w:rPr>
                <w:noProof/>
                <w:webHidden/>
              </w:rPr>
            </w:r>
            <w:r>
              <w:rPr>
                <w:noProof/>
                <w:webHidden/>
              </w:rPr>
              <w:fldChar w:fldCharType="separate"/>
            </w:r>
            <w:r w:rsidR="00F022BD">
              <w:rPr>
                <w:noProof/>
                <w:webHidden/>
              </w:rPr>
              <w:t>5</w:t>
            </w:r>
            <w:r>
              <w:rPr>
                <w:noProof/>
                <w:webHidden/>
              </w:rPr>
              <w:fldChar w:fldCharType="end"/>
            </w:r>
          </w:hyperlink>
        </w:p>
        <w:p w14:paraId="41490C15" w14:textId="2B4DAAA8" w:rsidR="00F3301B" w:rsidRDefault="00F3301B">
          <w:pPr>
            <w:pStyle w:val="TOC1"/>
            <w:tabs>
              <w:tab w:val="right" w:leader="dot" w:pos="9350"/>
            </w:tabs>
            <w:rPr>
              <w:rFonts w:asciiTheme="minorHAnsi" w:eastAsiaTheme="minorEastAsia" w:hAnsiTheme="minorHAnsi"/>
              <w:noProof/>
            </w:rPr>
          </w:pPr>
          <w:hyperlink w:anchor="_Toc197463973" w:history="1">
            <w:r w:rsidRPr="00CF48EC">
              <w:rPr>
                <w:rStyle w:val="Hyperlink"/>
                <w:noProof/>
              </w:rPr>
              <w:t>Literature Review / Related Work</w:t>
            </w:r>
            <w:r>
              <w:rPr>
                <w:noProof/>
                <w:webHidden/>
              </w:rPr>
              <w:tab/>
            </w:r>
            <w:r>
              <w:rPr>
                <w:noProof/>
                <w:webHidden/>
              </w:rPr>
              <w:fldChar w:fldCharType="begin"/>
            </w:r>
            <w:r>
              <w:rPr>
                <w:noProof/>
                <w:webHidden/>
              </w:rPr>
              <w:instrText xml:space="preserve"> PAGEREF _Toc197463973 \h </w:instrText>
            </w:r>
            <w:r>
              <w:rPr>
                <w:noProof/>
                <w:webHidden/>
              </w:rPr>
            </w:r>
            <w:r>
              <w:rPr>
                <w:noProof/>
                <w:webHidden/>
              </w:rPr>
              <w:fldChar w:fldCharType="separate"/>
            </w:r>
            <w:r w:rsidR="00F022BD">
              <w:rPr>
                <w:noProof/>
                <w:webHidden/>
              </w:rPr>
              <w:t>18</w:t>
            </w:r>
            <w:r>
              <w:rPr>
                <w:noProof/>
                <w:webHidden/>
              </w:rPr>
              <w:fldChar w:fldCharType="end"/>
            </w:r>
          </w:hyperlink>
        </w:p>
        <w:p w14:paraId="2A614D62" w14:textId="49D79F40" w:rsidR="00F3301B" w:rsidRDefault="00F3301B">
          <w:pPr>
            <w:pStyle w:val="TOC1"/>
            <w:tabs>
              <w:tab w:val="right" w:leader="dot" w:pos="9350"/>
            </w:tabs>
            <w:rPr>
              <w:rFonts w:asciiTheme="minorHAnsi" w:eastAsiaTheme="minorEastAsia" w:hAnsiTheme="minorHAnsi"/>
              <w:noProof/>
            </w:rPr>
          </w:pPr>
          <w:hyperlink w:anchor="_Toc197463974" w:history="1">
            <w:r w:rsidRPr="00CF48EC">
              <w:rPr>
                <w:rStyle w:val="Hyperlink"/>
                <w:noProof/>
              </w:rPr>
              <w:t>Proposed system</w:t>
            </w:r>
            <w:r>
              <w:rPr>
                <w:noProof/>
                <w:webHidden/>
              </w:rPr>
              <w:tab/>
            </w:r>
            <w:r>
              <w:rPr>
                <w:noProof/>
                <w:webHidden/>
              </w:rPr>
              <w:fldChar w:fldCharType="begin"/>
            </w:r>
            <w:r>
              <w:rPr>
                <w:noProof/>
                <w:webHidden/>
              </w:rPr>
              <w:instrText xml:space="preserve"> PAGEREF _Toc197463974 \h </w:instrText>
            </w:r>
            <w:r>
              <w:rPr>
                <w:noProof/>
                <w:webHidden/>
              </w:rPr>
            </w:r>
            <w:r>
              <w:rPr>
                <w:noProof/>
                <w:webHidden/>
              </w:rPr>
              <w:fldChar w:fldCharType="separate"/>
            </w:r>
            <w:r w:rsidR="00F022BD">
              <w:rPr>
                <w:noProof/>
                <w:webHidden/>
              </w:rPr>
              <w:t>27</w:t>
            </w:r>
            <w:r>
              <w:rPr>
                <w:noProof/>
                <w:webHidden/>
              </w:rPr>
              <w:fldChar w:fldCharType="end"/>
            </w:r>
          </w:hyperlink>
        </w:p>
        <w:p w14:paraId="71E27493" w14:textId="1569887A" w:rsidR="00F3301B" w:rsidRDefault="00F3301B">
          <w:pPr>
            <w:pStyle w:val="TOC1"/>
            <w:tabs>
              <w:tab w:val="right" w:leader="dot" w:pos="9350"/>
            </w:tabs>
            <w:rPr>
              <w:rFonts w:asciiTheme="minorHAnsi" w:eastAsiaTheme="minorEastAsia" w:hAnsiTheme="minorHAnsi"/>
              <w:noProof/>
            </w:rPr>
          </w:pPr>
          <w:hyperlink w:anchor="_Toc197463975" w:history="1">
            <w:r w:rsidRPr="00CF48EC">
              <w:rPr>
                <w:rStyle w:val="Hyperlink"/>
                <w:noProof/>
              </w:rPr>
              <w:t>Implementation</w:t>
            </w:r>
            <w:r>
              <w:rPr>
                <w:noProof/>
                <w:webHidden/>
              </w:rPr>
              <w:tab/>
            </w:r>
            <w:r>
              <w:rPr>
                <w:noProof/>
                <w:webHidden/>
              </w:rPr>
              <w:fldChar w:fldCharType="begin"/>
            </w:r>
            <w:r>
              <w:rPr>
                <w:noProof/>
                <w:webHidden/>
              </w:rPr>
              <w:instrText xml:space="preserve"> PAGEREF _Toc197463975 \h </w:instrText>
            </w:r>
            <w:r>
              <w:rPr>
                <w:noProof/>
                <w:webHidden/>
              </w:rPr>
            </w:r>
            <w:r>
              <w:rPr>
                <w:noProof/>
                <w:webHidden/>
              </w:rPr>
              <w:fldChar w:fldCharType="separate"/>
            </w:r>
            <w:r w:rsidR="00F022BD">
              <w:rPr>
                <w:noProof/>
                <w:webHidden/>
              </w:rPr>
              <w:t>57</w:t>
            </w:r>
            <w:r>
              <w:rPr>
                <w:noProof/>
                <w:webHidden/>
              </w:rPr>
              <w:fldChar w:fldCharType="end"/>
            </w:r>
          </w:hyperlink>
        </w:p>
        <w:p w14:paraId="179F32A7" w14:textId="3EB06944" w:rsidR="00F3301B" w:rsidRDefault="00F3301B">
          <w:pPr>
            <w:pStyle w:val="TOC1"/>
            <w:tabs>
              <w:tab w:val="right" w:leader="dot" w:pos="9350"/>
            </w:tabs>
            <w:rPr>
              <w:rFonts w:asciiTheme="minorHAnsi" w:eastAsiaTheme="minorEastAsia" w:hAnsiTheme="minorHAnsi"/>
              <w:noProof/>
            </w:rPr>
          </w:pPr>
          <w:hyperlink w:anchor="_Toc197463976" w:history="1">
            <w:r w:rsidRPr="00CF48EC">
              <w:rPr>
                <w:rStyle w:val="Hyperlink"/>
                <w:noProof/>
              </w:rPr>
              <w:t>Testing &amp; Evaluation</w:t>
            </w:r>
            <w:r>
              <w:rPr>
                <w:noProof/>
                <w:webHidden/>
              </w:rPr>
              <w:tab/>
            </w:r>
            <w:r>
              <w:rPr>
                <w:noProof/>
                <w:webHidden/>
              </w:rPr>
              <w:fldChar w:fldCharType="begin"/>
            </w:r>
            <w:r>
              <w:rPr>
                <w:noProof/>
                <w:webHidden/>
              </w:rPr>
              <w:instrText xml:space="preserve"> PAGEREF _Toc197463976 \h </w:instrText>
            </w:r>
            <w:r>
              <w:rPr>
                <w:noProof/>
                <w:webHidden/>
              </w:rPr>
            </w:r>
            <w:r>
              <w:rPr>
                <w:noProof/>
                <w:webHidden/>
              </w:rPr>
              <w:fldChar w:fldCharType="separate"/>
            </w:r>
            <w:r w:rsidR="00F022BD">
              <w:rPr>
                <w:noProof/>
                <w:webHidden/>
              </w:rPr>
              <w:t>63</w:t>
            </w:r>
            <w:r>
              <w:rPr>
                <w:noProof/>
                <w:webHidden/>
              </w:rPr>
              <w:fldChar w:fldCharType="end"/>
            </w:r>
          </w:hyperlink>
        </w:p>
        <w:p w14:paraId="5166DEE6" w14:textId="2B2077E0" w:rsidR="00F3301B" w:rsidRDefault="00F3301B">
          <w:pPr>
            <w:pStyle w:val="TOC1"/>
            <w:tabs>
              <w:tab w:val="right" w:leader="dot" w:pos="9350"/>
            </w:tabs>
            <w:rPr>
              <w:rFonts w:asciiTheme="minorHAnsi" w:eastAsiaTheme="minorEastAsia" w:hAnsiTheme="minorHAnsi"/>
              <w:noProof/>
            </w:rPr>
          </w:pPr>
          <w:hyperlink w:anchor="_Toc197463977" w:history="1">
            <w:r w:rsidRPr="00CF48EC">
              <w:rPr>
                <w:rStyle w:val="Hyperlink"/>
                <w:noProof/>
              </w:rPr>
              <w:t>Results &amp; Discussion</w:t>
            </w:r>
            <w:r>
              <w:rPr>
                <w:noProof/>
                <w:webHidden/>
              </w:rPr>
              <w:tab/>
            </w:r>
            <w:r>
              <w:rPr>
                <w:noProof/>
                <w:webHidden/>
              </w:rPr>
              <w:fldChar w:fldCharType="begin"/>
            </w:r>
            <w:r>
              <w:rPr>
                <w:noProof/>
                <w:webHidden/>
              </w:rPr>
              <w:instrText xml:space="preserve"> PAGEREF _Toc197463977 \h </w:instrText>
            </w:r>
            <w:r>
              <w:rPr>
                <w:noProof/>
                <w:webHidden/>
              </w:rPr>
            </w:r>
            <w:r>
              <w:rPr>
                <w:noProof/>
                <w:webHidden/>
              </w:rPr>
              <w:fldChar w:fldCharType="separate"/>
            </w:r>
            <w:r w:rsidR="00F022BD">
              <w:rPr>
                <w:noProof/>
                <w:webHidden/>
              </w:rPr>
              <w:t>69</w:t>
            </w:r>
            <w:r>
              <w:rPr>
                <w:noProof/>
                <w:webHidden/>
              </w:rPr>
              <w:fldChar w:fldCharType="end"/>
            </w:r>
          </w:hyperlink>
        </w:p>
        <w:p w14:paraId="7281FA2A" w14:textId="7BADE357" w:rsidR="00F3301B" w:rsidRDefault="00F3301B">
          <w:pPr>
            <w:pStyle w:val="TOC1"/>
            <w:tabs>
              <w:tab w:val="right" w:leader="dot" w:pos="9350"/>
            </w:tabs>
            <w:rPr>
              <w:rFonts w:asciiTheme="minorHAnsi" w:eastAsiaTheme="minorEastAsia" w:hAnsiTheme="minorHAnsi"/>
              <w:noProof/>
            </w:rPr>
          </w:pPr>
          <w:hyperlink w:anchor="_Toc197463978" w:history="1">
            <w:r w:rsidRPr="00CF48EC">
              <w:rPr>
                <w:rStyle w:val="Hyperlink"/>
                <w:noProof/>
              </w:rPr>
              <w:t>Conclusion &amp; Future Work</w:t>
            </w:r>
            <w:r>
              <w:rPr>
                <w:noProof/>
                <w:webHidden/>
              </w:rPr>
              <w:tab/>
            </w:r>
            <w:r>
              <w:rPr>
                <w:noProof/>
                <w:webHidden/>
              </w:rPr>
              <w:fldChar w:fldCharType="begin"/>
            </w:r>
            <w:r>
              <w:rPr>
                <w:noProof/>
                <w:webHidden/>
              </w:rPr>
              <w:instrText xml:space="preserve"> PAGEREF _Toc197463978 \h </w:instrText>
            </w:r>
            <w:r>
              <w:rPr>
                <w:noProof/>
                <w:webHidden/>
              </w:rPr>
            </w:r>
            <w:r>
              <w:rPr>
                <w:noProof/>
                <w:webHidden/>
              </w:rPr>
              <w:fldChar w:fldCharType="separate"/>
            </w:r>
            <w:r w:rsidR="00F022BD">
              <w:rPr>
                <w:noProof/>
                <w:webHidden/>
              </w:rPr>
              <w:t>75</w:t>
            </w:r>
            <w:r>
              <w:rPr>
                <w:noProof/>
                <w:webHidden/>
              </w:rPr>
              <w:fldChar w:fldCharType="end"/>
            </w:r>
          </w:hyperlink>
        </w:p>
        <w:p w14:paraId="7F670A93" w14:textId="2871A9D4" w:rsidR="00F3301B" w:rsidRDefault="00F3301B">
          <w:pPr>
            <w:pStyle w:val="TOC1"/>
            <w:tabs>
              <w:tab w:val="right" w:leader="dot" w:pos="9350"/>
            </w:tabs>
            <w:rPr>
              <w:rFonts w:asciiTheme="minorHAnsi" w:eastAsiaTheme="minorEastAsia" w:hAnsiTheme="minorHAnsi"/>
              <w:noProof/>
            </w:rPr>
          </w:pPr>
          <w:hyperlink w:anchor="_Toc197463979" w:history="1">
            <w:r w:rsidRPr="00CF48EC">
              <w:rPr>
                <w:rStyle w:val="Hyperlink"/>
                <w:noProof/>
              </w:rPr>
              <w:t>References</w:t>
            </w:r>
            <w:r>
              <w:rPr>
                <w:noProof/>
                <w:webHidden/>
              </w:rPr>
              <w:tab/>
            </w:r>
            <w:r>
              <w:rPr>
                <w:noProof/>
                <w:webHidden/>
              </w:rPr>
              <w:fldChar w:fldCharType="begin"/>
            </w:r>
            <w:r>
              <w:rPr>
                <w:noProof/>
                <w:webHidden/>
              </w:rPr>
              <w:instrText xml:space="preserve"> PAGEREF _Toc197463979 \h </w:instrText>
            </w:r>
            <w:r>
              <w:rPr>
                <w:noProof/>
                <w:webHidden/>
              </w:rPr>
            </w:r>
            <w:r>
              <w:rPr>
                <w:noProof/>
                <w:webHidden/>
              </w:rPr>
              <w:fldChar w:fldCharType="separate"/>
            </w:r>
            <w:r w:rsidR="00F022BD">
              <w:rPr>
                <w:noProof/>
                <w:webHidden/>
              </w:rPr>
              <w:t>79</w:t>
            </w:r>
            <w:r>
              <w:rPr>
                <w:noProof/>
                <w:webHidden/>
              </w:rPr>
              <w:fldChar w:fldCharType="end"/>
            </w:r>
          </w:hyperlink>
        </w:p>
        <w:p w14:paraId="2F0DAA35" w14:textId="5B0223EE" w:rsidR="00F3301B" w:rsidRDefault="00F3301B">
          <w:pPr>
            <w:pStyle w:val="TOC1"/>
            <w:tabs>
              <w:tab w:val="right" w:leader="dot" w:pos="9350"/>
            </w:tabs>
            <w:rPr>
              <w:rFonts w:asciiTheme="minorHAnsi" w:eastAsiaTheme="minorEastAsia" w:hAnsiTheme="minorHAnsi"/>
              <w:noProof/>
            </w:rPr>
          </w:pPr>
          <w:hyperlink w:anchor="_Toc197463980" w:history="1">
            <w:r w:rsidRPr="00CF48EC">
              <w:rPr>
                <w:rStyle w:val="Hyperlink"/>
                <w:noProof/>
              </w:rPr>
              <w:t>Appendices (Optional)</w:t>
            </w:r>
            <w:r>
              <w:rPr>
                <w:noProof/>
                <w:webHidden/>
              </w:rPr>
              <w:tab/>
            </w:r>
            <w:r>
              <w:rPr>
                <w:noProof/>
                <w:webHidden/>
              </w:rPr>
              <w:fldChar w:fldCharType="begin"/>
            </w:r>
            <w:r>
              <w:rPr>
                <w:noProof/>
                <w:webHidden/>
              </w:rPr>
              <w:instrText xml:space="preserve"> PAGEREF _Toc197463980 \h </w:instrText>
            </w:r>
            <w:r>
              <w:rPr>
                <w:noProof/>
                <w:webHidden/>
              </w:rPr>
            </w:r>
            <w:r>
              <w:rPr>
                <w:noProof/>
                <w:webHidden/>
              </w:rPr>
              <w:fldChar w:fldCharType="separate"/>
            </w:r>
            <w:r w:rsidR="00F022BD">
              <w:rPr>
                <w:noProof/>
                <w:webHidden/>
              </w:rPr>
              <w:t>81</w:t>
            </w:r>
            <w:r>
              <w:rPr>
                <w:noProof/>
                <w:webHidden/>
              </w:rPr>
              <w:fldChar w:fldCharType="end"/>
            </w:r>
          </w:hyperlink>
        </w:p>
        <w:p w14:paraId="3A477005" w14:textId="77777777" w:rsidR="005C27ED" w:rsidRDefault="005C27ED">
          <w:r>
            <w:rPr>
              <w:b/>
              <w:bCs/>
              <w:noProof/>
            </w:rPr>
            <w:fldChar w:fldCharType="end"/>
          </w:r>
        </w:p>
      </w:sdtContent>
    </w:sdt>
    <w:p w14:paraId="61A15591" w14:textId="77777777" w:rsidR="005C27ED" w:rsidRDefault="005C27ED">
      <w:pPr>
        <w:spacing w:line="278" w:lineRule="auto"/>
        <w:jc w:val="left"/>
        <w:sectPr w:rsidR="005C27ED" w:rsidSect="006A0528">
          <w:headerReference w:type="default" r:id="rId8"/>
          <w:footerReference w:type="default" r:id="rId9"/>
          <w:pgSz w:w="12240" w:h="15840"/>
          <w:pgMar w:top="1440" w:right="1440" w:bottom="1134" w:left="1440" w:header="720" w:footer="720" w:gutter="0"/>
          <w:pgBorders w:offsetFrom="page">
            <w:top w:val="double" w:sz="18" w:space="24" w:color="000000" w:themeColor="text1"/>
            <w:left w:val="double" w:sz="18" w:space="24" w:color="000000" w:themeColor="text1"/>
            <w:bottom w:val="double" w:sz="18" w:space="24" w:color="000000" w:themeColor="text1"/>
            <w:right w:val="double" w:sz="18" w:space="24" w:color="000000" w:themeColor="text1"/>
          </w:pgBorders>
          <w:cols w:space="720"/>
          <w:docGrid w:linePitch="360"/>
        </w:sectPr>
      </w:pPr>
    </w:p>
    <w:p w14:paraId="055C8F25" w14:textId="77777777" w:rsidR="00B62351" w:rsidRDefault="00B62351" w:rsidP="005C27ED">
      <w:pPr>
        <w:spacing w:line="278" w:lineRule="auto"/>
        <w:jc w:val="left"/>
      </w:pPr>
    </w:p>
    <w:p w14:paraId="4AEC2E65" w14:textId="77777777" w:rsidR="00B62351" w:rsidRDefault="00B62351" w:rsidP="00B62351">
      <w:pPr>
        <w:pStyle w:val="Title"/>
        <w:jc w:val="center"/>
      </w:pPr>
    </w:p>
    <w:p w14:paraId="61BCBC1F" w14:textId="77777777" w:rsidR="00B62351" w:rsidRDefault="00B62351" w:rsidP="00B62351">
      <w:pPr>
        <w:pStyle w:val="Title"/>
        <w:jc w:val="center"/>
        <w:rPr>
          <w:rtl/>
        </w:rPr>
      </w:pPr>
    </w:p>
    <w:p w14:paraId="2353B017" w14:textId="77777777" w:rsidR="00341E17" w:rsidRDefault="00341E17" w:rsidP="00341E17">
      <w:pPr>
        <w:rPr>
          <w:rtl/>
        </w:rPr>
      </w:pPr>
    </w:p>
    <w:p w14:paraId="305D624E" w14:textId="77777777" w:rsidR="00341E17" w:rsidRDefault="00341E17" w:rsidP="00341E17">
      <w:pPr>
        <w:rPr>
          <w:rtl/>
        </w:rPr>
      </w:pPr>
    </w:p>
    <w:p w14:paraId="7EB212B9" w14:textId="77777777" w:rsidR="00341E17" w:rsidRPr="00341E17" w:rsidRDefault="00341E17" w:rsidP="00341E17"/>
    <w:p w14:paraId="2089CC87" w14:textId="77777777" w:rsidR="00B62351" w:rsidRDefault="00B62351" w:rsidP="00B62351">
      <w:pPr>
        <w:pStyle w:val="Title"/>
        <w:jc w:val="center"/>
      </w:pPr>
    </w:p>
    <w:p w14:paraId="617813A9" w14:textId="77777777" w:rsidR="00B62351" w:rsidRPr="00520B41" w:rsidRDefault="00B62351" w:rsidP="00520B41">
      <w:pPr>
        <w:pStyle w:val="Chaptertitle1"/>
      </w:pPr>
      <w:r w:rsidRPr="00520B41">
        <w:t>Chapter 1</w:t>
      </w:r>
    </w:p>
    <w:p w14:paraId="56971236" w14:textId="77777777" w:rsidR="00B62351" w:rsidRPr="00520B41" w:rsidRDefault="00B62351" w:rsidP="00650CB5">
      <w:pPr>
        <w:pStyle w:val="Chaptertitle"/>
      </w:pPr>
      <w:bookmarkStart w:id="2" w:name="_Toc197463972"/>
      <w:r w:rsidRPr="00520B41">
        <w:t>Introduction</w:t>
      </w:r>
      <w:bookmarkEnd w:id="2"/>
    </w:p>
    <w:p w14:paraId="7CA276F5" w14:textId="77777777" w:rsidR="00ED7EDF" w:rsidRDefault="00ED7EDF">
      <w:pPr>
        <w:spacing w:line="278" w:lineRule="auto"/>
        <w:jc w:val="left"/>
      </w:pPr>
      <w:r>
        <w:br w:type="page"/>
      </w:r>
    </w:p>
    <w:p w14:paraId="7FBA90EF" w14:textId="77777777" w:rsidR="00B62351" w:rsidRDefault="00B62351" w:rsidP="005470D8"/>
    <w:p w14:paraId="33570B73" w14:textId="14B8E03B" w:rsidR="00520B41" w:rsidRDefault="0078110A">
      <w:pPr>
        <w:pStyle w:val="ListParagraph"/>
        <w:numPr>
          <w:ilvl w:val="1"/>
          <w:numId w:val="1"/>
        </w:numPr>
      </w:pPr>
      <w:r>
        <w:t>Introduction</w:t>
      </w:r>
      <w:r w:rsidR="00520B41">
        <w:t xml:space="preserve">  </w:t>
      </w:r>
    </w:p>
    <w:p w14:paraId="2D5F0089" w14:textId="77777777" w:rsidR="00ED7EDF" w:rsidRDefault="00520B41">
      <w:pPr>
        <w:pStyle w:val="ListParagraph"/>
        <w:numPr>
          <w:ilvl w:val="1"/>
          <w:numId w:val="1"/>
        </w:numPr>
      </w:pPr>
      <w:r>
        <w:t>Background and motivation for the project.</w:t>
      </w:r>
    </w:p>
    <w:p w14:paraId="30A465BB" w14:textId="77777777" w:rsidR="00F43A21" w:rsidRDefault="00ED7EDF">
      <w:pPr>
        <w:pStyle w:val="ListParagraph"/>
        <w:numPr>
          <w:ilvl w:val="1"/>
          <w:numId w:val="1"/>
        </w:numPr>
      </w:pPr>
      <w:r>
        <w:t>Importance of the problem being addressed.</w:t>
      </w:r>
    </w:p>
    <w:p w14:paraId="2DDF883B" w14:textId="77777777" w:rsidR="00F43A21" w:rsidRDefault="00F43A21">
      <w:pPr>
        <w:pStyle w:val="ListParagraph"/>
        <w:numPr>
          <w:ilvl w:val="1"/>
          <w:numId w:val="1"/>
        </w:numPr>
      </w:pPr>
      <w:r>
        <w:t xml:space="preserve">Problem Statement </w:t>
      </w:r>
    </w:p>
    <w:p w14:paraId="737A1C58" w14:textId="77777777" w:rsidR="00AF3499" w:rsidRDefault="00AF3499" w:rsidP="00AF3499">
      <w:pPr>
        <w:pStyle w:val="ListParagraph"/>
        <w:ind w:left="360"/>
      </w:pPr>
      <w:r>
        <w:t xml:space="preserve">- Clear definition of the problem your project addresses.  </w:t>
      </w:r>
    </w:p>
    <w:p w14:paraId="2E9E3ECD" w14:textId="77777777" w:rsidR="00AF3499" w:rsidRDefault="00AF3499" w:rsidP="00AF3499">
      <w:pPr>
        <w:pStyle w:val="ListParagraph"/>
        <w:ind w:left="360"/>
      </w:pPr>
      <w:r>
        <w:t xml:space="preserve">- Justification for why this problem is worth solving.  </w:t>
      </w:r>
    </w:p>
    <w:p w14:paraId="07DC086E" w14:textId="77777777" w:rsidR="00ED7EDF" w:rsidRDefault="00F43A21">
      <w:pPr>
        <w:pStyle w:val="ListParagraph"/>
        <w:numPr>
          <w:ilvl w:val="1"/>
          <w:numId w:val="1"/>
        </w:numPr>
      </w:pPr>
      <w:r>
        <w:t>Objectives</w:t>
      </w:r>
    </w:p>
    <w:p w14:paraId="1F3C2227" w14:textId="77777777" w:rsidR="00AF3499" w:rsidRDefault="00AF3499" w:rsidP="00AF3499">
      <w:pPr>
        <w:pStyle w:val="ListParagraph"/>
        <w:ind w:left="360"/>
      </w:pPr>
      <w:r>
        <w:t xml:space="preserve">- Main Objective: The primary goal of the project.  </w:t>
      </w:r>
    </w:p>
    <w:p w14:paraId="60F702DD" w14:textId="77777777" w:rsidR="00AF3499" w:rsidRDefault="00AF3499" w:rsidP="00AF3499">
      <w:pPr>
        <w:pStyle w:val="ListParagraph"/>
        <w:ind w:left="360"/>
      </w:pPr>
      <w:r>
        <w:t xml:space="preserve">- Specific Objectives: Breakdown of tasks required to achieve the main goal.  </w:t>
      </w:r>
    </w:p>
    <w:p w14:paraId="7F35CA2C" w14:textId="77777777" w:rsidR="00520B41" w:rsidRDefault="00520B41">
      <w:pPr>
        <w:pStyle w:val="ListParagraph"/>
        <w:numPr>
          <w:ilvl w:val="1"/>
          <w:numId w:val="1"/>
        </w:numPr>
      </w:pPr>
      <w:r>
        <w:t xml:space="preserve">Brief overview of the proposed solution.  </w:t>
      </w:r>
    </w:p>
    <w:p w14:paraId="4C09E8D8" w14:textId="77777777" w:rsidR="006377A1" w:rsidRDefault="006377A1" w:rsidP="006377A1"/>
    <w:p w14:paraId="2295996F" w14:textId="77777777" w:rsidR="006377A1" w:rsidRDefault="006377A1" w:rsidP="006377A1"/>
    <w:p w14:paraId="11B2F6F0" w14:textId="77777777" w:rsidR="006377A1" w:rsidRDefault="006377A1" w:rsidP="006377A1"/>
    <w:p w14:paraId="46535ADC" w14:textId="77777777" w:rsidR="006377A1" w:rsidRDefault="006377A1" w:rsidP="006377A1"/>
    <w:p w14:paraId="2C4BBD73" w14:textId="77777777" w:rsidR="006377A1" w:rsidRDefault="006377A1" w:rsidP="006377A1"/>
    <w:p w14:paraId="1C8A7A9D" w14:textId="77777777" w:rsidR="006377A1" w:rsidRDefault="006377A1" w:rsidP="006377A1"/>
    <w:p w14:paraId="0557B0BF" w14:textId="77777777" w:rsidR="006377A1" w:rsidRDefault="006377A1" w:rsidP="006377A1"/>
    <w:p w14:paraId="580F4203" w14:textId="77777777" w:rsidR="006377A1" w:rsidRDefault="006377A1" w:rsidP="006377A1"/>
    <w:p w14:paraId="0DD3EC35" w14:textId="77777777" w:rsidR="006377A1" w:rsidRDefault="006377A1" w:rsidP="006377A1"/>
    <w:p w14:paraId="64F18B01" w14:textId="77777777" w:rsidR="006377A1" w:rsidRDefault="006377A1" w:rsidP="006377A1"/>
    <w:p w14:paraId="27A838D7" w14:textId="77777777" w:rsidR="006377A1" w:rsidRDefault="006377A1" w:rsidP="006377A1"/>
    <w:p w14:paraId="4412A229" w14:textId="77777777" w:rsidR="006377A1" w:rsidRDefault="006377A1" w:rsidP="006377A1"/>
    <w:p w14:paraId="542F7F47" w14:textId="77777777" w:rsidR="006377A1" w:rsidRDefault="006377A1" w:rsidP="006377A1"/>
    <w:p w14:paraId="49CFD68B" w14:textId="055C2B60" w:rsidR="0078110A" w:rsidRDefault="0078110A" w:rsidP="0078110A">
      <w:pPr>
        <w:rPr>
          <w:rtl/>
        </w:rPr>
      </w:pPr>
    </w:p>
    <w:p w14:paraId="61E29733" w14:textId="77777777" w:rsidR="00341E17" w:rsidRDefault="00341E17" w:rsidP="0078110A"/>
    <w:p w14:paraId="74C73114" w14:textId="0F55B4C1" w:rsidR="006377A1" w:rsidRPr="006377A1" w:rsidRDefault="001C1DB8" w:rsidP="001C1DB8">
      <w:pPr>
        <w:pStyle w:val="Style1"/>
        <w:rPr>
          <w:rtl/>
        </w:rPr>
      </w:pPr>
      <w:r>
        <w:rPr>
          <w:rFonts w:asciiTheme="majorBidi" w:hAnsiTheme="majorBidi" w:cstheme="majorBidi"/>
        </w:rPr>
        <w:t>Introduction:</w:t>
      </w:r>
    </w:p>
    <w:p w14:paraId="34A39560" w14:textId="563939B1" w:rsidR="001C1DB8" w:rsidRPr="009919A7" w:rsidRDefault="006377A1" w:rsidP="009919A7">
      <w:pPr>
        <w:rPr>
          <w:rtl/>
        </w:rPr>
      </w:pPr>
      <w:r w:rsidRPr="009919A7">
        <w:t>In recent years, the craft industry has experienced a significant revival, driven by growing consumer interest in unique, handmade products that tell a story. As people seek to connect more with the origins of their belongings, craft has emerged as an important part of global culture, blending tradition with innovation. The rise of digital platforms has created new opportunities for artisans to showcase their work, but many still struggle to gain exposure and reach a wider audience. This project seeks to bridge that gap by offering a comprehensive online platform designed to empower artisans and provide customers with access to high-quality, handmade goods.</w:t>
      </w:r>
    </w:p>
    <w:p w14:paraId="39ED6C16" w14:textId="77777777" w:rsidR="0078110A" w:rsidRPr="001C1DB8" w:rsidRDefault="0078110A" w:rsidP="0078110A">
      <w:pPr>
        <w:rPr>
          <w:rStyle w:val="IntenseReference"/>
          <w:sz w:val="32"/>
          <w:szCs w:val="32"/>
        </w:rPr>
      </w:pPr>
      <w:r w:rsidRPr="001C1DB8">
        <w:rPr>
          <w:rStyle w:val="IntenseReference"/>
          <w:sz w:val="32"/>
          <w:szCs w:val="32"/>
        </w:rPr>
        <w:t>1. Project Overview:</w:t>
      </w:r>
    </w:p>
    <w:p w14:paraId="73707038" w14:textId="7B63A1CA" w:rsidR="001C1DB8" w:rsidRPr="009919A7" w:rsidRDefault="0078110A" w:rsidP="009919A7">
      <w:pPr>
        <w:rPr>
          <w:rtl/>
        </w:rPr>
      </w:pPr>
      <w:r w:rsidRPr="001C1DB8">
        <w:t>This project introduces a unique e-commerce platform focused on handmade craft goods, where artisans can showcase their work and connect with customers who appreciate the value of craftsmanship. The platform is designed to be user-friendly and intuitive, allowing artisans to easily list their products while providing customers with a seamless shopping experience. By offering detailed product descriptions, high-quality images, and transparent pricing, the platform ensures that both artisans and customers can interact in a meaningful and trustworthy environment. The aim is to support the craft community by creating a space where creativity, authenticity, and culture thrive.</w:t>
      </w:r>
    </w:p>
    <w:p w14:paraId="6D523ABF" w14:textId="77777777" w:rsidR="0078110A" w:rsidRPr="001C1DB8" w:rsidRDefault="0078110A" w:rsidP="0078110A">
      <w:pPr>
        <w:rPr>
          <w:rStyle w:val="IntenseReference"/>
          <w:sz w:val="32"/>
          <w:szCs w:val="32"/>
        </w:rPr>
      </w:pPr>
      <w:r w:rsidRPr="001C1DB8">
        <w:rPr>
          <w:rStyle w:val="IntenseReference"/>
          <w:sz w:val="32"/>
          <w:szCs w:val="32"/>
        </w:rPr>
        <w:t>2. Core Technology:</w:t>
      </w:r>
    </w:p>
    <w:p w14:paraId="06A4B51D" w14:textId="77777777" w:rsidR="0078110A" w:rsidRPr="001C1DB8" w:rsidRDefault="0078110A" w:rsidP="009919A7">
      <w:r w:rsidRPr="001C1DB8">
        <w:t>At the core of this platform is a sophisticated, user-friendly web interface powered by</w:t>
      </w:r>
      <w:r w:rsidRPr="001C1DB8">
        <w:rPr>
          <w:rFonts w:hint="cs"/>
          <w:rtl/>
        </w:rPr>
        <w:t xml:space="preserve"> </w:t>
      </w:r>
      <w:r w:rsidRPr="001C1DB8">
        <w:t>e-commerce technology that facilitates secure transactions, easy product listings, and communication between artisans and customers. The platform also incorporates advanced search and filtering options, allowing users to explore different categories of crafts such as pottery, textiles, and jewelry. With an integrated payment gateway and real-time tracking, both artisans and customers benefit from a smooth and reliable online shopping experience.</w:t>
      </w:r>
    </w:p>
    <w:p w14:paraId="4C813BD7" w14:textId="77777777" w:rsidR="00341E17" w:rsidRDefault="00341E17" w:rsidP="0078110A">
      <w:pPr>
        <w:rPr>
          <w:rtl/>
        </w:rPr>
      </w:pPr>
    </w:p>
    <w:p w14:paraId="1B1602DF" w14:textId="77777777" w:rsidR="00341E17" w:rsidRDefault="00341E17" w:rsidP="00341E17">
      <w:pPr>
        <w:rPr>
          <w:rStyle w:val="IntenseReference"/>
          <w:sz w:val="32"/>
          <w:szCs w:val="32"/>
        </w:rPr>
      </w:pPr>
    </w:p>
    <w:p w14:paraId="5BEA9448" w14:textId="47E1455A" w:rsidR="0078110A" w:rsidRPr="001C1DB8" w:rsidRDefault="0078110A" w:rsidP="0078110A">
      <w:pPr>
        <w:rPr>
          <w:rStyle w:val="IntenseReference"/>
          <w:sz w:val="32"/>
          <w:szCs w:val="32"/>
        </w:rPr>
      </w:pPr>
      <w:r w:rsidRPr="001C1DB8">
        <w:rPr>
          <w:rStyle w:val="IntenseReference"/>
          <w:sz w:val="32"/>
          <w:szCs w:val="32"/>
        </w:rPr>
        <w:t>3. Educational Component:</w:t>
      </w:r>
    </w:p>
    <w:p w14:paraId="521CA8AF" w14:textId="009854B5" w:rsidR="001C1DB8" w:rsidRPr="001C1DB8" w:rsidRDefault="0078110A" w:rsidP="009919A7">
      <w:r w:rsidRPr="001C1DB8">
        <w:t>In addition to the marketplace function, the platform will feature educational content designed to raise awareness of the value and heritage behind various crafts. This includes videos, and tutorials on the techniques used by artisans, the history of different crafts, and tips for maintaining and caring for handmade items. By fostering an appreciation for craftsmanship, the platform seeks to promote a deeper understanding of the skills and artistry involved in creating these unique products, as well as the impact of supporting small-scale, local artisans.</w:t>
      </w:r>
    </w:p>
    <w:p w14:paraId="5306C469" w14:textId="77777777" w:rsidR="0078110A" w:rsidRPr="001C1DB8" w:rsidRDefault="0078110A" w:rsidP="0078110A">
      <w:pPr>
        <w:rPr>
          <w:rStyle w:val="IntenseReference"/>
          <w:sz w:val="32"/>
          <w:szCs w:val="32"/>
        </w:rPr>
      </w:pPr>
      <w:r w:rsidRPr="001C1DB8">
        <w:rPr>
          <w:rStyle w:val="IntenseReference"/>
          <w:sz w:val="32"/>
          <w:szCs w:val="32"/>
        </w:rPr>
        <w:t>4. Impact on the Craft Community:</w:t>
      </w:r>
    </w:p>
    <w:p w14:paraId="6A4D022C" w14:textId="79CB2005" w:rsidR="009016F2" w:rsidRPr="001C1DB8" w:rsidRDefault="0078110A" w:rsidP="009919A7">
      <w:pPr>
        <w:rPr>
          <w:rtl/>
        </w:rPr>
      </w:pPr>
      <w:r w:rsidRPr="001C1DB8">
        <w:t>This platform has the potential to transform the craft industry by giving artisans access to a global audience, allowing them to overcome geographical barriers and limited local markets. By providing a space for their work to be discovered and purchased, the platform helps sustain traditional craftsmanship while supporting the livelihoods of artisans around the world. Customers benefit from a more direct relationship with the creators of the goods they purchase, helping to preserve cultural heritage and promote sustainable, ethical consumption.</w:t>
      </w:r>
    </w:p>
    <w:p w14:paraId="09855E70" w14:textId="77777777" w:rsidR="0078110A" w:rsidRPr="009016F2" w:rsidRDefault="0078110A" w:rsidP="0078110A">
      <w:pPr>
        <w:rPr>
          <w:rStyle w:val="IntenseReference"/>
          <w:sz w:val="32"/>
          <w:szCs w:val="32"/>
        </w:rPr>
      </w:pPr>
      <w:r w:rsidRPr="009016F2">
        <w:rPr>
          <w:rStyle w:val="IntenseReference"/>
          <w:sz w:val="32"/>
          <w:szCs w:val="32"/>
        </w:rPr>
        <w:t>5. Personalization and Feedback:</w:t>
      </w:r>
    </w:p>
    <w:p w14:paraId="5C84A95B" w14:textId="77777777" w:rsidR="0078110A" w:rsidRPr="009016F2" w:rsidRDefault="0078110A" w:rsidP="009919A7">
      <w:pPr>
        <w:rPr>
          <w:rtl/>
        </w:rPr>
      </w:pPr>
      <w:r w:rsidRPr="009016F2">
        <w:t>One of the key features of the platform is its ability to offer personalized recommendations based on user preferences and past purchases. By gathering customer feedback, the platform will continuously improve, offering increasingly tailored experiences for both artisans and customers. This data-driven approach also helps the platform highlight trending crafts and emerging artisans, ensuring that users are always discovering new, high-quality handmade items. Additionally, this feedback loop allows for continuous refinement of the product offerings and the overall user experience.</w:t>
      </w:r>
    </w:p>
    <w:p w14:paraId="489AB522" w14:textId="77777777" w:rsidR="006377A1" w:rsidRPr="009016F2" w:rsidRDefault="006377A1" w:rsidP="009919A7"/>
    <w:p w14:paraId="66379941" w14:textId="77777777" w:rsidR="0078110A" w:rsidRDefault="0078110A" w:rsidP="0078110A">
      <w:pPr>
        <w:spacing w:line="259" w:lineRule="auto"/>
        <w:jc w:val="left"/>
        <w:rPr>
          <w:rFonts w:eastAsia="Times New Roman" w:cstheme="majorBidi"/>
          <w:b/>
          <w:bCs/>
          <w:color w:val="4472C4"/>
          <w:kern w:val="0"/>
          <w:sz w:val="28"/>
          <w:szCs w:val="28"/>
          <w14:ligatures w14:val="none"/>
        </w:rPr>
      </w:pPr>
    </w:p>
    <w:p w14:paraId="539A7878" w14:textId="77777777" w:rsidR="009919A7" w:rsidRDefault="009919A7" w:rsidP="0078110A">
      <w:pPr>
        <w:spacing w:line="259" w:lineRule="auto"/>
        <w:jc w:val="left"/>
        <w:rPr>
          <w:rFonts w:eastAsia="Times New Roman" w:cstheme="majorBidi"/>
          <w:b/>
          <w:bCs/>
          <w:color w:val="4472C4"/>
          <w:kern w:val="0"/>
          <w:sz w:val="28"/>
          <w:szCs w:val="28"/>
          <w14:ligatures w14:val="none"/>
        </w:rPr>
      </w:pPr>
    </w:p>
    <w:p w14:paraId="405906CA" w14:textId="77777777" w:rsidR="009919A7" w:rsidRDefault="009919A7" w:rsidP="0078110A">
      <w:pPr>
        <w:spacing w:line="259" w:lineRule="auto"/>
        <w:jc w:val="left"/>
        <w:rPr>
          <w:rFonts w:eastAsia="Times New Roman" w:cstheme="majorBidi"/>
          <w:b/>
          <w:bCs/>
          <w:color w:val="4472C4"/>
          <w:kern w:val="0"/>
          <w:sz w:val="28"/>
          <w:szCs w:val="28"/>
          <w14:ligatures w14:val="none"/>
        </w:rPr>
      </w:pPr>
    </w:p>
    <w:p w14:paraId="577A572C" w14:textId="77777777" w:rsidR="00341E17" w:rsidRDefault="0078110A" w:rsidP="00341E17">
      <w:pPr>
        <w:spacing w:line="259" w:lineRule="auto"/>
        <w:jc w:val="left"/>
        <w:rPr>
          <w:rStyle w:val="IntenseReference"/>
          <w:sz w:val="32"/>
          <w:szCs w:val="32"/>
          <w:rtl/>
        </w:rPr>
      </w:pPr>
      <w:r w:rsidRPr="0078110A">
        <w:rPr>
          <w:rStyle w:val="IntenseReference"/>
          <w:sz w:val="32"/>
          <w:szCs w:val="32"/>
        </w:rPr>
        <w:t>6. Future Evolution:</w:t>
      </w:r>
    </w:p>
    <w:p w14:paraId="03131712" w14:textId="3678E873" w:rsidR="0078110A" w:rsidRPr="009919A7" w:rsidRDefault="0078110A" w:rsidP="00341E17">
      <w:pPr>
        <w:rPr>
          <w:b/>
          <w:bCs/>
          <w:smallCaps/>
          <w:color w:val="2F5496" w:themeColor="accent1" w:themeShade="BF"/>
          <w:spacing w:val="5"/>
          <w:sz w:val="32"/>
          <w:szCs w:val="32"/>
        </w:rPr>
      </w:pPr>
      <w:r w:rsidRPr="004A4775">
        <w:rPr>
          <w:b/>
          <w:bCs/>
        </w:rPr>
        <w:br/>
      </w:r>
      <w:r w:rsidRPr="00341E17">
        <w:t>Looking ahead, this platform envisions several strategic enhancements to better serve both artisans and customers. A key area of development is the introduction of personalized shopping experiences, leveraging data-driven insights to recommend craft items based on user preferences, browsing history, and seasonal trends. Additionally, incorporating interactive storytelling elements will allow artisans to share the creative processes and cultural heritage behind their work, deepening customer engagement and appreciation.</w:t>
      </w:r>
    </w:p>
    <w:p w14:paraId="26068225" w14:textId="77777777" w:rsidR="009919A7" w:rsidRDefault="0078110A" w:rsidP="009919A7">
      <w:r w:rsidRPr="00063CA7">
        <w:t>The platform also aims to foster community by building a supportive network where artisans can access resources, share knowledge, and participate in virtual workshops. Future collaborations with local and international artisan cooperatives, cultural organizations, and sustainable trade associations will help expand the platform’s reach and impact, promoting fair trade practices and ethical sourcing.</w:t>
      </w:r>
    </w:p>
    <w:p w14:paraId="08029C1E" w14:textId="002E78D2" w:rsidR="00063CA7" w:rsidRPr="00063CA7" w:rsidRDefault="0078110A" w:rsidP="009919A7">
      <w:r w:rsidRPr="00063CA7">
        <w:t>The long-term vision is to create a scalable marketplace that not only boosts the visibility and sales of handmade goods but also contributes to sustainable economic development by empowering craftspeople globally. By continuously refining the user experience and embracing innovations that enhance accessibility and trust, this platform aspires to be a catalyst for preserving craftsmanship while making authentic, handcrafted products accessible to consumers everywhere.</w:t>
      </w:r>
    </w:p>
    <w:p w14:paraId="161D36C7" w14:textId="77777777" w:rsidR="009919A7" w:rsidRDefault="0078110A" w:rsidP="009919A7">
      <w:pPr>
        <w:rPr>
          <w:rStyle w:val="IntenseReference"/>
          <w:sz w:val="32"/>
          <w:szCs w:val="32"/>
        </w:rPr>
      </w:pPr>
      <w:r w:rsidRPr="00063CA7">
        <w:rPr>
          <w:rStyle w:val="IntenseReference"/>
          <w:sz w:val="32"/>
          <w:szCs w:val="32"/>
        </w:rPr>
        <w:t>7. Conclusion:</w:t>
      </w:r>
    </w:p>
    <w:p w14:paraId="68363566" w14:textId="2FF77287" w:rsidR="009919A7" w:rsidRDefault="0078110A" w:rsidP="00341E17">
      <w:pPr>
        <w:rPr>
          <w:b/>
          <w:bCs/>
          <w:smallCaps/>
          <w:color w:val="2F5496" w:themeColor="accent1" w:themeShade="BF"/>
          <w:spacing w:val="5"/>
          <w:sz w:val="32"/>
          <w:szCs w:val="32"/>
          <w:rtl/>
        </w:rPr>
      </w:pPr>
      <w:r w:rsidRPr="00063CA7">
        <w:t>In the following chapters, we will delve into the technical aspects of building the platform, exploring the design of the e-commerce system, the challenges faced in ensuring a smooth user experience, and the methods used for testing and validating the platform’s functionality. This project aims not only to promote the appreciation of craft and craftsmanship but also to build a lasting, sustainable online marketplace that brings together artisans and customers in a way that empowers both. With a focus on accessibility, authenticity, and cultural preservation, this platform aspires to make a lasting impact on the craft industry, promoting handmade products and supporting artisans worldwide.</w:t>
      </w:r>
    </w:p>
    <w:p w14:paraId="43DD09F3" w14:textId="77777777" w:rsidR="00341E17" w:rsidRPr="009919A7" w:rsidRDefault="00341E17" w:rsidP="00341E17">
      <w:pPr>
        <w:rPr>
          <w:b/>
          <w:bCs/>
          <w:smallCaps/>
          <w:color w:val="2F5496" w:themeColor="accent1" w:themeShade="BF"/>
          <w:spacing w:val="5"/>
          <w:sz w:val="32"/>
          <w:szCs w:val="32"/>
        </w:rPr>
      </w:pPr>
    </w:p>
    <w:p w14:paraId="577AD9C9" w14:textId="18FB878E" w:rsidR="006377A1" w:rsidRPr="00305B5A" w:rsidRDefault="0078110A">
      <w:pPr>
        <w:pStyle w:val="Style1"/>
        <w:numPr>
          <w:ilvl w:val="1"/>
          <w:numId w:val="9"/>
        </w:numPr>
        <w:rPr>
          <w:rFonts w:asciiTheme="majorBidi" w:hAnsiTheme="majorBidi" w:cstheme="majorBidi"/>
        </w:rPr>
      </w:pPr>
      <w:r w:rsidRPr="0078110A">
        <w:rPr>
          <w:rFonts w:asciiTheme="majorBidi" w:hAnsiTheme="majorBidi" w:cstheme="majorBidi"/>
        </w:rPr>
        <w:t>Background and motivation:</w:t>
      </w:r>
    </w:p>
    <w:p w14:paraId="61CC0E94" w14:textId="17A0BE0C" w:rsidR="00305B5A" w:rsidRPr="00063CA7" w:rsidRDefault="00305B5A" w:rsidP="009919A7">
      <w:r w:rsidRPr="00063CA7">
        <w:t>Handmade crafts have played a fundamental role in human history, reflecting the cultural identity, creativity, and traditional knowledge of communities around the world. These crafts—ranging from pottery and textiles to beadwork, embroidery, and woodwork—are often rooted in generational skills, passed down and preserved through family and local traditions. Each handcrafted item carries a story, a heritage, and a personal touch that distinguishes it from mass-produced goods.</w:t>
      </w:r>
    </w:p>
    <w:p w14:paraId="475247FC" w14:textId="31EC6114" w:rsidR="00305B5A" w:rsidRPr="009919A7" w:rsidRDefault="00305B5A" w:rsidP="009919A7">
      <w:r w:rsidRPr="00063CA7">
        <w:t xml:space="preserve">In recent years, however, the craft sector has faced increasing challenges due to globalization, industrial manufacturing, and shifting consumer behaviors. While there is a growing appreciation for unique, artisanal, and ethically made products, many artisans struggle to adapt to the digital economy and expand their reach beyond local markets. This disconnect has led to reduced visibility, income instability, and even the risk of cultural loss as younger generations </w:t>
      </w:r>
      <w:proofErr w:type="gramStart"/>
      <w:r w:rsidRPr="00063CA7">
        <w:t>are</w:t>
      </w:r>
      <w:proofErr w:type="gramEnd"/>
      <w:r w:rsidRPr="00063CA7">
        <w:t xml:space="preserve"> discouraged from continuing traditional crafts.</w:t>
      </w:r>
    </w:p>
    <w:p w14:paraId="02A6B0B5" w14:textId="77777777" w:rsidR="00305B5A" w:rsidRPr="00063CA7" w:rsidRDefault="00305B5A" w:rsidP="009919A7">
      <w:r w:rsidRPr="00063CA7">
        <w:t>The motivation behind this project stems from the urgent need to preserve the art of handmade craftsmanship while empowering artisans to thrive in the modern marketplace. By creating a dedicated platform that highlights the authenticity, quality, and cultural value of handmade goods, we aim to provide artisans with the digital tools and market access they need. This initiative is not only about economic inclusion but also about cultural preservation, sustainability, and fostering a global appreciation for handmade artistry.</w:t>
      </w:r>
    </w:p>
    <w:p w14:paraId="0CA5F068" w14:textId="77777777" w:rsidR="00305B5A" w:rsidRPr="00063CA7" w:rsidRDefault="00305B5A" w:rsidP="009919A7">
      <w:pPr>
        <w:rPr>
          <w:rtl/>
        </w:rPr>
      </w:pPr>
    </w:p>
    <w:p w14:paraId="2B9FBE51" w14:textId="77777777" w:rsidR="00305B5A" w:rsidRDefault="00305B5A" w:rsidP="009919A7">
      <w:pPr>
        <w:rPr>
          <w:rtl/>
        </w:rPr>
      </w:pPr>
    </w:p>
    <w:p w14:paraId="1574928A" w14:textId="77777777" w:rsidR="00305B5A" w:rsidRDefault="00305B5A" w:rsidP="009919A7">
      <w:pPr>
        <w:rPr>
          <w:rtl/>
        </w:rPr>
      </w:pPr>
    </w:p>
    <w:p w14:paraId="43ACF24E" w14:textId="77777777" w:rsidR="00305B5A" w:rsidRDefault="00305B5A" w:rsidP="00305B5A">
      <w:pPr>
        <w:pStyle w:val="ListParagraph"/>
        <w:rPr>
          <w:rtl/>
        </w:rPr>
      </w:pPr>
    </w:p>
    <w:p w14:paraId="781E664F" w14:textId="77777777" w:rsidR="00305B5A" w:rsidRDefault="00305B5A" w:rsidP="00305B5A">
      <w:pPr>
        <w:pStyle w:val="ListParagraph"/>
        <w:rPr>
          <w:rtl/>
        </w:rPr>
      </w:pPr>
    </w:p>
    <w:p w14:paraId="20D4FAC8" w14:textId="77777777" w:rsidR="001C1DB8" w:rsidRDefault="001C1DB8" w:rsidP="001C1DB8">
      <w:pPr>
        <w:rPr>
          <w:rtl/>
        </w:rPr>
      </w:pPr>
    </w:p>
    <w:p w14:paraId="79CA6661" w14:textId="77777777" w:rsidR="00341E17" w:rsidRDefault="00341E17" w:rsidP="001C1DB8">
      <w:pPr>
        <w:rPr>
          <w:rtl/>
        </w:rPr>
      </w:pPr>
    </w:p>
    <w:p w14:paraId="0ED1DFF0" w14:textId="66FEA198" w:rsidR="00305B5A" w:rsidRPr="00305B5A" w:rsidRDefault="00305B5A">
      <w:pPr>
        <w:pStyle w:val="Style1"/>
        <w:numPr>
          <w:ilvl w:val="1"/>
          <w:numId w:val="9"/>
        </w:numPr>
        <w:rPr>
          <w:rFonts w:asciiTheme="majorBidi" w:hAnsiTheme="majorBidi" w:cstheme="majorBidi"/>
        </w:rPr>
      </w:pPr>
      <w:r w:rsidRPr="00305B5A">
        <w:rPr>
          <w:rFonts w:asciiTheme="majorBidi" w:hAnsiTheme="majorBidi" w:cstheme="majorBidi"/>
        </w:rPr>
        <w:t>Importance of the problem being addressed</w:t>
      </w:r>
      <w:r>
        <w:rPr>
          <w:rFonts w:asciiTheme="majorBidi" w:hAnsiTheme="majorBidi" w:cstheme="majorBidi" w:hint="cs"/>
          <w:rtl/>
        </w:rPr>
        <w:t>:</w:t>
      </w:r>
    </w:p>
    <w:p w14:paraId="479739D0" w14:textId="1617347C" w:rsidR="00305B5A" w:rsidRDefault="00305B5A">
      <w:pPr>
        <w:pStyle w:val="ListParagraph"/>
        <w:numPr>
          <w:ilvl w:val="0"/>
          <w:numId w:val="11"/>
        </w:numPr>
      </w:pPr>
      <w:r w:rsidRPr="00063CA7">
        <w:t>The challenges faced by artisans in today’s digital and highly commercialized economy are not just personal or localized—they have broader social, cultural, and economic implications. The decline in visibility and income for craft workers threatens the sustainability of traditional art forms and the cultural heritage they represent. If these issues remain unaddressed, many valuable craft traditions risk being lost, along with the generational knowledge and identity they carry.</w:t>
      </w:r>
    </w:p>
    <w:p w14:paraId="61EC09C7" w14:textId="77777777" w:rsidR="009919A7" w:rsidRPr="00063CA7" w:rsidRDefault="009919A7" w:rsidP="009919A7">
      <w:pPr>
        <w:pStyle w:val="ListParagraph"/>
      </w:pPr>
    </w:p>
    <w:p w14:paraId="2E087E41" w14:textId="2CDB4A63" w:rsidR="001C1DB8" w:rsidRDefault="00305B5A">
      <w:pPr>
        <w:pStyle w:val="ListParagraph"/>
        <w:numPr>
          <w:ilvl w:val="0"/>
          <w:numId w:val="12"/>
        </w:numPr>
      </w:pPr>
      <w:r w:rsidRPr="00063CA7">
        <w:t>Furthermore, the lack of market access and digital skills limits the economic potential of thousands of artisans, particularly in rural and underserved communities. These individuals often rely on crafts as their primary or sole source of income, making the barriers to growth not only a professional concern but also a matter of livelihood. Addressing this problem is therefore essential for promoting economic inclusion, gender equality and social empowerment.</w:t>
      </w:r>
    </w:p>
    <w:p w14:paraId="6411BCDC" w14:textId="77777777" w:rsidR="009919A7" w:rsidRPr="009919A7" w:rsidRDefault="009919A7" w:rsidP="009919A7">
      <w:pPr>
        <w:pStyle w:val="ListParagraph"/>
      </w:pPr>
    </w:p>
    <w:p w14:paraId="59889E15" w14:textId="19FDF6E7" w:rsidR="00305B5A" w:rsidRDefault="00305B5A">
      <w:pPr>
        <w:pStyle w:val="ListParagraph"/>
        <w:numPr>
          <w:ilvl w:val="0"/>
          <w:numId w:val="13"/>
        </w:numPr>
      </w:pPr>
      <w:r w:rsidRPr="00063CA7">
        <w:t>From a market perspective, there is increasing demand for ethical, handmade, and culturally meaningful products. However, this demand remains largely unmet due to the gap between consumers and authentic craft producers. Bridging this gap through a dedicated digital platform not only benefits artisans but also enriches the market with sustainable, high-quality alternatives to mass-produced goods.</w:t>
      </w:r>
    </w:p>
    <w:p w14:paraId="71FD6B5F" w14:textId="77777777" w:rsidR="009919A7" w:rsidRPr="009919A7" w:rsidRDefault="009919A7" w:rsidP="009919A7">
      <w:pPr>
        <w:pStyle w:val="ListParagraph"/>
      </w:pPr>
    </w:p>
    <w:p w14:paraId="69256385" w14:textId="77777777" w:rsidR="00305B5A" w:rsidRPr="00063CA7" w:rsidRDefault="00305B5A">
      <w:pPr>
        <w:pStyle w:val="ListParagraph"/>
        <w:numPr>
          <w:ilvl w:val="0"/>
          <w:numId w:val="14"/>
        </w:numPr>
      </w:pPr>
      <w:r w:rsidRPr="00063CA7">
        <w:t>By tackling the root causes of artisans’ limited market reach—such as lack of digital presence, operational challenges, and trust issues—this project aims to create a meaningful, long-term impact. It empowers artisans, preserves cultural identity, and meets the needs of a growing global audience that values authenticity, creativity, and craftsmanship.</w:t>
      </w:r>
    </w:p>
    <w:p w14:paraId="4D99FDC8" w14:textId="5A67C1A0" w:rsidR="00ED7EDF" w:rsidRPr="00305B5A" w:rsidRDefault="00ED7EDF" w:rsidP="009919A7"/>
    <w:p w14:paraId="6801DA6F" w14:textId="77777777" w:rsidR="009919A7" w:rsidRDefault="009919A7" w:rsidP="00063CA7">
      <w:pPr>
        <w:rPr>
          <w:rtl/>
        </w:rPr>
      </w:pPr>
    </w:p>
    <w:p w14:paraId="31679EE7" w14:textId="77777777" w:rsidR="00341E17" w:rsidRDefault="00341E17" w:rsidP="00063CA7"/>
    <w:p w14:paraId="27CA122A" w14:textId="07BD729C" w:rsidR="00ED7EDF" w:rsidRPr="002E1194" w:rsidRDefault="00063CA7">
      <w:pPr>
        <w:pStyle w:val="Style1"/>
        <w:numPr>
          <w:ilvl w:val="1"/>
          <w:numId w:val="9"/>
        </w:numPr>
        <w:rPr>
          <w:rFonts w:asciiTheme="majorBidi" w:hAnsiTheme="majorBidi" w:cstheme="majorBidi"/>
          <w:rtl/>
        </w:rPr>
      </w:pPr>
      <w:r w:rsidRPr="00063CA7">
        <w:rPr>
          <w:rFonts w:asciiTheme="majorBidi" w:hAnsiTheme="majorBidi" w:cstheme="majorBidi"/>
        </w:rPr>
        <w:t>Problem statement:</w:t>
      </w:r>
    </w:p>
    <w:p w14:paraId="2A924445" w14:textId="40A07514" w:rsidR="002E1194" w:rsidRPr="002E1194" w:rsidRDefault="002E1194">
      <w:pPr>
        <w:pStyle w:val="ListParagraph"/>
        <w:numPr>
          <w:ilvl w:val="0"/>
          <w:numId w:val="10"/>
        </w:numPr>
        <w:rPr>
          <w:b/>
          <w:bCs/>
          <w:smallCaps/>
          <w:color w:val="2F5496" w:themeColor="accent1" w:themeShade="BF"/>
          <w:spacing w:val="5"/>
          <w:sz w:val="32"/>
          <w:szCs w:val="32"/>
          <w:lang w:bidi="ar-EG"/>
        </w:rPr>
      </w:pPr>
      <w:r w:rsidRPr="002E1194">
        <w:rPr>
          <w:rStyle w:val="IntenseReference"/>
          <w:sz w:val="32"/>
          <w:szCs w:val="32"/>
          <w:lang w:bidi="ar-EG"/>
        </w:rPr>
        <w:t>Clear Definition of the Problem:</w:t>
      </w:r>
    </w:p>
    <w:p w14:paraId="286C857B" w14:textId="041C70EA" w:rsidR="002E1194" w:rsidRDefault="002E1194">
      <w:pPr>
        <w:pStyle w:val="ListParagraph"/>
        <w:numPr>
          <w:ilvl w:val="0"/>
          <w:numId w:val="15"/>
        </w:numPr>
        <w:rPr>
          <w:lang w:bidi="ar-EG"/>
        </w:rPr>
      </w:pPr>
      <w:r w:rsidRPr="002E1194">
        <w:rPr>
          <w:lang w:bidi="ar-EG"/>
        </w:rPr>
        <w:t>In today’s global and digital economy, traditional artisans face critical challenges that hinder their ability to compete, grow, and sustain their craft-based businesses. Despite producing culturally rich and high-quality handmade goods, artisans often lack access to broader markets, the digital tools required for online visibility, and the operational support necessary to manage and scale their businesses.</w:t>
      </w:r>
    </w:p>
    <w:p w14:paraId="5E13AE02" w14:textId="77777777" w:rsidR="009919A7" w:rsidRPr="002E1194" w:rsidRDefault="009919A7" w:rsidP="009919A7">
      <w:pPr>
        <w:pStyle w:val="ListParagraph"/>
        <w:rPr>
          <w:lang w:bidi="ar-EG"/>
        </w:rPr>
      </w:pPr>
    </w:p>
    <w:p w14:paraId="3F668C64" w14:textId="00F15425" w:rsidR="002E1194" w:rsidRDefault="002E1194">
      <w:pPr>
        <w:pStyle w:val="ListParagraph"/>
        <w:numPr>
          <w:ilvl w:val="0"/>
          <w:numId w:val="16"/>
        </w:numPr>
        <w:rPr>
          <w:lang w:bidi="ar-EG"/>
        </w:rPr>
      </w:pPr>
      <w:r w:rsidRPr="002E1194">
        <w:rPr>
          <w:lang w:bidi="ar-EG"/>
        </w:rPr>
        <w:t>The core problem this project addresses is "the absence of an inclusive, user-friendly digital platform" that connects artisans directly with global consumers, supports them in managing their operations efficiently, and builds trust between artisans and buyers. Without such a platform, many artisans are left dependent on intermediaries, unable to expand their market reach, and are at risk of abandoning their craft due to financial instability and lack of exposure.</w:t>
      </w:r>
    </w:p>
    <w:p w14:paraId="04AC0621" w14:textId="23E1955C" w:rsidR="002E1194" w:rsidRPr="002E1194" w:rsidRDefault="002E1194">
      <w:pPr>
        <w:pStyle w:val="ListParagraph"/>
        <w:numPr>
          <w:ilvl w:val="0"/>
          <w:numId w:val="10"/>
        </w:numPr>
        <w:rPr>
          <w:b/>
          <w:bCs/>
          <w:smallCaps/>
          <w:color w:val="2F5496" w:themeColor="accent1" w:themeShade="BF"/>
          <w:spacing w:val="5"/>
          <w:sz w:val="32"/>
          <w:szCs w:val="32"/>
          <w:lang w:bidi="ar-EG"/>
        </w:rPr>
      </w:pPr>
      <w:r w:rsidRPr="002E1194">
        <w:rPr>
          <w:rStyle w:val="IntenseReference"/>
          <w:sz w:val="32"/>
          <w:szCs w:val="32"/>
          <w:lang w:bidi="ar-EG"/>
        </w:rPr>
        <w:t>Justification for Why This Problem Is Worth Solving:</w:t>
      </w:r>
    </w:p>
    <w:p w14:paraId="324B2783" w14:textId="202BAA0A" w:rsidR="002E1194" w:rsidRPr="002E1194" w:rsidRDefault="002E1194" w:rsidP="002E1194">
      <w:pPr>
        <w:rPr>
          <w:b/>
          <w:bCs/>
          <w:sz w:val="26"/>
          <w:szCs w:val="26"/>
          <w:lang w:bidi="ar-EG"/>
        </w:rPr>
      </w:pPr>
      <w:r w:rsidRPr="002E1194">
        <w:rPr>
          <w:rStyle w:val="Strong"/>
          <w:sz w:val="26"/>
          <w:szCs w:val="26"/>
          <w:lang w:bidi="ar-EG"/>
        </w:rPr>
        <w:t>Solving this problem is essential for several social, cultural, and economic reasons:</w:t>
      </w:r>
    </w:p>
    <w:p w14:paraId="13FE46F4" w14:textId="3EC88C02" w:rsidR="002E1194" w:rsidRDefault="002E1194">
      <w:pPr>
        <w:pStyle w:val="ListParagraph"/>
        <w:numPr>
          <w:ilvl w:val="0"/>
          <w:numId w:val="17"/>
        </w:numPr>
        <w:rPr>
          <w:lang w:bidi="ar-EG"/>
        </w:rPr>
      </w:pPr>
      <w:r w:rsidRPr="009919A7">
        <w:rPr>
          <w:b/>
          <w:bCs/>
          <w:lang w:bidi="ar-EG"/>
        </w:rPr>
        <w:t>Cultural Preservation:</w:t>
      </w:r>
      <w:r w:rsidRPr="002E1194">
        <w:rPr>
          <w:lang w:bidi="ar-EG"/>
        </w:rPr>
        <w:t xml:space="preserve"> Traditional crafts represent a vital part of the world’s intangible cultural heritage. Without support, these crafts face extinction as artisans leave the profession and younger generations lose interest.</w:t>
      </w:r>
    </w:p>
    <w:p w14:paraId="2F00C1A3" w14:textId="77777777" w:rsidR="009919A7" w:rsidRPr="002E1194" w:rsidRDefault="009919A7" w:rsidP="009919A7">
      <w:pPr>
        <w:pStyle w:val="ListParagraph"/>
        <w:rPr>
          <w:lang w:bidi="ar-EG"/>
        </w:rPr>
      </w:pPr>
    </w:p>
    <w:p w14:paraId="00F240CB" w14:textId="77777777" w:rsidR="002E1194" w:rsidRPr="002E1194" w:rsidRDefault="002E1194">
      <w:pPr>
        <w:pStyle w:val="ListParagraph"/>
        <w:numPr>
          <w:ilvl w:val="0"/>
          <w:numId w:val="18"/>
        </w:numPr>
        <w:rPr>
          <w:lang w:bidi="ar-EG"/>
        </w:rPr>
      </w:pPr>
      <w:r w:rsidRPr="009919A7">
        <w:rPr>
          <w:b/>
          <w:bCs/>
          <w:lang w:bidi="ar-EG"/>
        </w:rPr>
        <w:t>Economic Empowerment:</w:t>
      </w:r>
      <w:r w:rsidRPr="002E1194">
        <w:rPr>
          <w:lang w:bidi="ar-EG"/>
        </w:rPr>
        <w:t xml:space="preserve"> Many artisans, especially women and individuals in underserved communities, rely on craft-making as a primary source of income. Empowering them through digital access and market exposure can significantly improve their economic conditions.</w:t>
      </w:r>
    </w:p>
    <w:p w14:paraId="1A7E4202" w14:textId="77777777" w:rsidR="002E1194" w:rsidRDefault="002E1194" w:rsidP="002E1194">
      <w:pPr>
        <w:rPr>
          <w:lang w:bidi="ar-EG"/>
        </w:rPr>
      </w:pPr>
    </w:p>
    <w:p w14:paraId="455E10A2" w14:textId="77777777" w:rsidR="009919A7" w:rsidRDefault="009919A7" w:rsidP="002E1194">
      <w:pPr>
        <w:rPr>
          <w:rtl/>
          <w:lang w:bidi="ar-EG"/>
        </w:rPr>
      </w:pPr>
    </w:p>
    <w:p w14:paraId="31A05DD5" w14:textId="77777777" w:rsidR="00341E17" w:rsidRDefault="00341E17" w:rsidP="002E1194">
      <w:pPr>
        <w:rPr>
          <w:lang w:bidi="ar-EG"/>
        </w:rPr>
      </w:pPr>
    </w:p>
    <w:p w14:paraId="540AE713" w14:textId="6DE319BE" w:rsidR="002E1194" w:rsidRDefault="002E1194">
      <w:pPr>
        <w:pStyle w:val="ListParagraph"/>
        <w:numPr>
          <w:ilvl w:val="0"/>
          <w:numId w:val="18"/>
        </w:numPr>
        <w:rPr>
          <w:lang w:bidi="ar-EG"/>
        </w:rPr>
      </w:pPr>
      <w:r w:rsidRPr="009919A7">
        <w:rPr>
          <w:b/>
          <w:bCs/>
          <w:lang w:bidi="ar-EG"/>
        </w:rPr>
        <w:t>Meeting Market Demand:</w:t>
      </w:r>
      <w:r w:rsidRPr="002E1194">
        <w:rPr>
          <w:lang w:bidi="ar-EG"/>
        </w:rPr>
        <w:t xml:space="preserve"> There is a growing global demand for ethical, authentic, and sustainable products. However, due to a lack of digital infrastructure, many artisans cannot reach consumers who value these goods.</w:t>
      </w:r>
    </w:p>
    <w:p w14:paraId="39A0B03A" w14:textId="77777777" w:rsidR="009919A7" w:rsidRPr="009919A7" w:rsidRDefault="009919A7" w:rsidP="009919A7">
      <w:pPr>
        <w:pStyle w:val="ListParagraph"/>
        <w:rPr>
          <w:lang w:bidi="ar-EG"/>
        </w:rPr>
      </w:pPr>
    </w:p>
    <w:p w14:paraId="1E8C3A82" w14:textId="77777777" w:rsidR="002E1194" w:rsidRPr="002E1194" w:rsidRDefault="002E1194">
      <w:pPr>
        <w:pStyle w:val="ListParagraph"/>
        <w:numPr>
          <w:ilvl w:val="0"/>
          <w:numId w:val="18"/>
        </w:numPr>
        <w:rPr>
          <w:lang w:bidi="ar-EG"/>
        </w:rPr>
      </w:pPr>
      <w:r w:rsidRPr="009919A7">
        <w:rPr>
          <w:b/>
          <w:bCs/>
          <w:lang w:bidi="ar-EG"/>
        </w:rPr>
        <w:t>Social Impact and Inclusion:</w:t>
      </w:r>
      <w:r w:rsidRPr="002E1194">
        <w:rPr>
          <w:lang w:bidi="ar-EG"/>
        </w:rPr>
        <w:t xml:space="preserve"> Supporting artisan communities contributes to sustainable development, gender equity, and inclusive economic growth. Direct-to-consumer digital platforms remove intermediaries and ensure fairer compensation for artisans’ work.</w:t>
      </w:r>
    </w:p>
    <w:p w14:paraId="04AD6113" w14:textId="77777777" w:rsidR="002E1194" w:rsidRPr="002E1194" w:rsidRDefault="002E1194" w:rsidP="002E1194">
      <w:pPr>
        <w:pStyle w:val="NoSpacing"/>
        <w:rPr>
          <w:sz w:val="28"/>
          <w:szCs w:val="28"/>
          <w:lang w:bidi="ar-EG"/>
        </w:rPr>
      </w:pPr>
    </w:p>
    <w:p w14:paraId="0A71D333" w14:textId="77777777" w:rsidR="002E1194" w:rsidRPr="009919A7" w:rsidRDefault="002E1194" w:rsidP="009919A7">
      <w:pPr>
        <w:rPr>
          <w:sz w:val="26"/>
          <w:szCs w:val="26"/>
          <w:lang w:bidi="ar-EG"/>
        </w:rPr>
      </w:pPr>
      <w:r w:rsidRPr="009919A7">
        <w:rPr>
          <w:sz w:val="26"/>
          <w:szCs w:val="26"/>
          <w:lang w:bidi="ar-EG"/>
        </w:rPr>
        <w:t>This project presents a solution that not only addresses a technological gap but also contributes to preserving heritage, promoting fair trade, and empowering a historically marginalized community. By integrating artisans into the global digital marketplace, the platform seeks to create long-term, positive change for both artisans and conscious consumers.</w:t>
      </w:r>
    </w:p>
    <w:p w14:paraId="4BBFEEF8" w14:textId="77777777" w:rsidR="002E1194" w:rsidRDefault="002E1194" w:rsidP="002E1194">
      <w:pPr>
        <w:pStyle w:val="NoSpacing"/>
        <w:pBdr>
          <w:bottom w:val="single" w:sz="6" w:space="1" w:color="auto"/>
        </w:pBdr>
        <w:rPr>
          <w:sz w:val="28"/>
          <w:szCs w:val="28"/>
          <w:lang w:bidi="ar-EG"/>
        </w:rPr>
      </w:pPr>
    </w:p>
    <w:p w14:paraId="05ABD06B" w14:textId="77777777" w:rsidR="002E1194" w:rsidRPr="002E1194" w:rsidRDefault="002E1194" w:rsidP="002E1194">
      <w:pPr>
        <w:pStyle w:val="NoSpacing"/>
        <w:rPr>
          <w:sz w:val="28"/>
          <w:szCs w:val="28"/>
          <w:lang w:bidi="ar-EG"/>
        </w:rPr>
      </w:pPr>
    </w:p>
    <w:p w14:paraId="7C47C291" w14:textId="11C9B43D" w:rsidR="002E1194" w:rsidRPr="00E467F9" w:rsidRDefault="002E1194">
      <w:pPr>
        <w:pStyle w:val="Style1"/>
        <w:numPr>
          <w:ilvl w:val="1"/>
          <w:numId w:val="9"/>
        </w:numPr>
        <w:rPr>
          <w:rFonts w:asciiTheme="majorBidi" w:hAnsiTheme="majorBidi" w:cstheme="majorBidi"/>
          <w:rtl/>
        </w:rPr>
      </w:pPr>
      <w:r w:rsidRPr="00E467F9">
        <w:rPr>
          <w:rFonts w:asciiTheme="majorBidi" w:hAnsiTheme="majorBidi" w:cstheme="majorBidi"/>
        </w:rPr>
        <w:t>Objectives</w:t>
      </w:r>
      <w:r w:rsidR="00E467F9" w:rsidRPr="00E467F9">
        <w:rPr>
          <w:rFonts w:asciiTheme="majorBidi" w:hAnsiTheme="majorBidi" w:cstheme="majorBidi"/>
        </w:rPr>
        <w:t>:</w:t>
      </w:r>
    </w:p>
    <w:p w14:paraId="328C44A7" w14:textId="77777777" w:rsidR="00C050FB" w:rsidRPr="00C050FB" w:rsidRDefault="00C050FB">
      <w:pPr>
        <w:pStyle w:val="Title"/>
        <w:numPr>
          <w:ilvl w:val="0"/>
          <w:numId w:val="19"/>
        </w:numPr>
        <w:rPr>
          <w:rStyle w:val="Strong"/>
          <w:sz w:val="34"/>
          <w:szCs w:val="34"/>
        </w:rPr>
      </w:pPr>
      <w:r w:rsidRPr="00C050FB">
        <w:rPr>
          <w:rStyle w:val="Strong"/>
          <w:sz w:val="34"/>
          <w:szCs w:val="34"/>
        </w:rPr>
        <w:t>Main Objective:</w:t>
      </w:r>
    </w:p>
    <w:p w14:paraId="12A30374" w14:textId="73B2C435" w:rsidR="00C050FB" w:rsidRDefault="00C050FB" w:rsidP="00C050FB">
      <w:pPr>
        <w:rPr>
          <w:lang w:bidi="ar-EG"/>
        </w:rPr>
      </w:pPr>
      <w:r w:rsidRPr="00C050FB">
        <w:rPr>
          <w:lang w:bidi="ar-EG"/>
        </w:rPr>
        <w:t>The primary goal of this project is to develop a dynamic, user-centric digital platform that connects artisans specializing in handmade crafts with a global customer base. This platform will empower artisans by enhancing their market reach, promoting fair trade, preserving cultural heritage, and offering educational opportunities through interactive features such as an AI chatbot and online craft courses.</w:t>
      </w:r>
    </w:p>
    <w:p w14:paraId="64E7AF2B" w14:textId="77777777" w:rsidR="00C050FB" w:rsidRDefault="00C050FB" w:rsidP="00C050FB">
      <w:pPr>
        <w:rPr>
          <w:lang w:bidi="ar-EG"/>
        </w:rPr>
      </w:pPr>
    </w:p>
    <w:p w14:paraId="2594C415" w14:textId="77777777" w:rsidR="00C050FB" w:rsidRDefault="00C050FB" w:rsidP="00C050FB">
      <w:pPr>
        <w:rPr>
          <w:lang w:bidi="ar-EG"/>
        </w:rPr>
      </w:pPr>
    </w:p>
    <w:p w14:paraId="61FCB7C1" w14:textId="77777777" w:rsidR="00C050FB" w:rsidRDefault="00C050FB" w:rsidP="00C050FB">
      <w:pPr>
        <w:rPr>
          <w:lang w:bidi="ar-EG"/>
        </w:rPr>
      </w:pPr>
    </w:p>
    <w:p w14:paraId="0255ACA1" w14:textId="77777777" w:rsidR="00C050FB" w:rsidRDefault="00C050FB" w:rsidP="00C050FB">
      <w:pPr>
        <w:rPr>
          <w:rtl/>
          <w:lang w:bidi="ar-EG"/>
        </w:rPr>
      </w:pPr>
    </w:p>
    <w:p w14:paraId="5D48961A" w14:textId="77777777" w:rsidR="00341E17" w:rsidRDefault="00341E17" w:rsidP="00C050FB">
      <w:pPr>
        <w:rPr>
          <w:lang w:bidi="ar-EG"/>
        </w:rPr>
      </w:pPr>
    </w:p>
    <w:p w14:paraId="12C82594" w14:textId="77777777" w:rsidR="00C050FB" w:rsidRPr="00C050FB" w:rsidRDefault="00C050FB">
      <w:pPr>
        <w:pStyle w:val="ListParagraph"/>
        <w:numPr>
          <w:ilvl w:val="0"/>
          <w:numId w:val="20"/>
        </w:numPr>
        <w:rPr>
          <w:rStyle w:val="Strong"/>
          <w:sz w:val="34"/>
          <w:szCs w:val="34"/>
          <w:lang w:bidi="ar-EG"/>
        </w:rPr>
      </w:pPr>
      <w:r w:rsidRPr="00C050FB">
        <w:rPr>
          <w:rStyle w:val="Strong"/>
          <w:sz w:val="34"/>
          <w:szCs w:val="34"/>
          <w:lang w:bidi="ar-EG"/>
        </w:rPr>
        <w:t>Specific Objectives:</w:t>
      </w:r>
    </w:p>
    <w:p w14:paraId="3FF75935" w14:textId="7F66CEFC" w:rsidR="00C050FB" w:rsidRPr="00C050FB" w:rsidRDefault="00C050FB">
      <w:pPr>
        <w:pStyle w:val="ListParagraph"/>
        <w:numPr>
          <w:ilvl w:val="0"/>
          <w:numId w:val="21"/>
        </w:numPr>
        <w:rPr>
          <w:rStyle w:val="IntenseReference"/>
          <w:sz w:val="26"/>
          <w:szCs w:val="26"/>
          <w:lang w:bidi="ar-EG"/>
        </w:rPr>
      </w:pPr>
      <w:r w:rsidRPr="00C050FB">
        <w:rPr>
          <w:rStyle w:val="IntenseReference"/>
          <w:sz w:val="26"/>
          <w:szCs w:val="26"/>
          <w:lang w:bidi="ar-EG"/>
        </w:rPr>
        <w:t>Develop an Artisans and Product Database:</w:t>
      </w:r>
    </w:p>
    <w:p w14:paraId="43653901" w14:textId="2BCC4ACC" w:rsidR="00C050FB" w:rsidRDefault="00C050FB">
      <w:pPr>
        <w:pStyle w:val="ListParagraph"/>
        <w:numPr>
          <w:ilvl w:val="0"/>
          <w:numId w:val="22"/>
        </w:numPr>
        <w:rPr>
          <w:lang w:bidi="ar-EG"/>
        </w:rPr>
      </w:pPr>
      <w:r>
        <w:rPr>
          <w:lang w:bidi="ar-EG"/>
        </w:rPr>
        <w:t>Build a structured database enabling artisans to create detailed profiles.</w:t>
      </w:r>
    </w:p>
    <w:p w14:paraId="0A173529" w14:textId="7525707C" w:rsidR="00C050FB" w:rsidRDefault="00C050FB">
      <w:pPr>
        <w:pStyle w:val="ListParagraph"/>
        <w:numPr>
          <w:ilvl w:val="0"/>
          <w:numId w:val="22"/>
        </w:numPr>
        <w:rPr>
          <w:lang w:bidi="ar-EG"/>
        </w:rPr>
      </w:pPr>
      <w:r>
        <w:rPr>
          <w:lang w:bidi="ar-EG"/>
        </w:rPr>
        <w:t>Allow artisans to upload product images, descriptions, and associated tutorials or courses.</w:t>
      </w:r>
    </w:p>
    <w:p w14:paraId="5665C2CB" w14:textId="0174ADBE"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Design an Intuitive User Interface and Experience:</w:t>
      </w:r>
    </w:p>
    <w:p w14:paraId="1E0CE311" w14:textId="5AC2339D" w:rsidR="00C050FB" w:rsidRDefault="00C050FB">
      <w:pPr>
        <w:pStyle w:val="ListParagraph"/>
        <w:numPr>
          <w:ilvl w:val="0"/>
          <w:numId w:val="23"/>
        </w:numPr>
        <w:rPr>
          <w:lang w:bidi="ar-EG"/>
        </w:rPr>
      </w:pPr>
      <w:r>
        <w:rPr>
          <w:lang w:bidi="ar-EG"/>
        </w:rPr>
        <w:t>Ensure a responsive, accessible, and engaging interface for both artisans and customers.</w:t>
      </w:r>
    </w:p>
    <w:p w14:paraId="6F6FC45C" w14:textId="77777777" w:rsidR="00C050FB" w:rsidRDefault="00C050FB">
      <w:pPr>
        <w:pStyle w:val="ListParagraph"/>
        <w:numPr>
          <w:ilvl w:val="0"/>
          <w:numId w:val="23"/>
        </w:numPr>
        <w:rPr>
          <w:lang w:bidi="ar-EG"/>
        </w:rPr>
      </w:pPr>
      <w:r>
        <w:rPr>
          <w:lang w:bidi="ar-EG"/>
        </w:rPr>
        <w:t>Simplify navigation for browsing products, enrolling in courses, and making purchases.</w:t>
      </w:r>
    </w:p>
    <w:p w14:paraId="054379D8" w14:textId="745593ED"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Integrate an AI-Powered Chatbot:</w:t>
      </w:r>
    </w:p>
    <w:p w14:paraId="62D2D5B1" w14:textId="45C7F0F2" w:rsidR="00C050FB" w:rsidRPr="00C050FB" w:rsidRDefault="00C050FB">
      <w:pPr>
        <w:pStyle w:val="ListParagraph"/>
        <w:numPr>
          <w:ilvl w:val="0"/>
          <w:numId w:val="24"/>
        </w:numPr>
        <w:rPr>
          <w:lang w:bidi="ar-EG"/>
        </w:rPr>
      </w:pPr>
      <w:r w:rsidRPr="00C050FB">
        <w:rPr>
          <w:lang w:bidi="ar-EG"/>
        </w:rPr>
        <w:t>Implement a chatbot that provides real-time assistance to users.</w:t>
      </w:r>
    </w:p>
    <w:p w14:paraId="7A9291F0" w14:textId="0244606F" w:rsidR="00C050FB" w:rsidRDefault="00C050FB">
      <w:pPr>
        <w:pStyle w:val="ListParagraph"/>
        <w:numPr>
          <w:ilvl w:val="0"/>
          <w:numId w:val="24"/>
        </w:numPr>
        <w:rPr>
          <w:lang w:bidi="ar-EG"/>
        </w:rPr>
      </w:pPr>
      <w:r w:rsidRPr="00C050FB">
        <w:rPr>
          <w:lang w:bidi="ar-EG"/>
        </w:rPr>
        <w:t>Offer personalized product recommendations based on user preferences and past behavior.</w:t>
      </w:r>
    </w:p>
    <w:p w14:paraId="5EB98437" w14:textId="2A7D749C"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 xml:space="preserve">Promote Artisans’ Stories and </w:t>
      </w:r>
      <w:proofErr w:type="gramStart"/>
      <w:r w:rsidRPr="00C050FB">
        <w:rPr>
          <w:rStyle w:val="IntenseReference"/>
          <w:sz w:val="26"/>
          <w:szCs w:val="26"/>
          <w:lang w:bidi="ar-EG"/>
        </w:rPr>
        <w:t>Fair Trade</w:t>
      </w:r>
      <w:proofErr w:type="gramEnd"/>
      <w:r w:rsidRPr="00C050FB">
        <w:rPr>
          <w:rStyle w:val="IntenseReference"/>
          <w:sz w:val="26"/>
          <w:szCs w:val="26"/>
          <w:lang w:bidi="ar-EG"/>
        </w:rPr>
        <w:t xml:space="preserve"> Principles:</w:t>
      </w:r>
    </w:p>
    <w:p w14:paraId="686745E9" w14:textId="29EF4DE1" w:rsidR="00C050FB" w:rsidRDefault="00C050FB">
      <w:pPr>
        <w:pStyle w:val="ListParagraph"/>
        <w:numPr>
          <w:ilvl w:val="0"/>
          <w:numId w:val="25"/>
        </w:numPr>
        <w:rPr>
          <w:lang w:bidi="ar-EG"/>
        </w:rPr>
      </w:pPr>
      <w:r>
        <w:rPr>
          <w:lang w:bidi="ar-EG"/>
        </w:rPr>
        <w:t>Enable artisans to share their backgrounds, cultural relevance, and inspiration behind their crafts.</w:t>
      </w:r>
    </w:p>
    <w:p w14:paraId="49A26DA7" w14:textId="2C0721B8" w:rsidR="00C050FB" w:rsidRDefault="00C050FB">
      <w:pPr>
        <w:pStyle w:val="ListParagraph"/>
        <w:numPr>
          <w:ilvl w:val="0"/>
          <w:numId w:val="25"/>
        </w:numPr>
        <w:rPr>
          <w:lang w:bidi="ar-EG"/>
        </w:rPr>
      </w:pPr>
      <w:r>
        <w:rPr>
          <w:lang w:bidi="ar-EG"/>
        </w:rPr>
        <w:t>Encourage ethical commerce by showcasing transparency and craftsmanship.</w:t>
      </w:r>
    </w:p>
    <w:p w14:paraId="23BBF211" w14:textId="67D3B7F5"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Enable Educational Craft Features:</w:t>
      </w:r>
    </w:p>
    <w:p w14:paraId="13ABE1AB" w14:textId="40451309" w:rsidR="00C050FB" w:rsidRDefault="00C050FB">
      <w:pPr>
        <w:pStyle w:val="ListParagraph"/>
        <w:numPr>
          <w:ilvl w:val="0"/>
          <w:numId w:val="26"/>
        </w:numPr>
        <w:rPr>
          <w:lang w:bidi="ar-EG"/>
        </w:rPr>
      </w:pPr>
      <w:r>
        <w:rPr>
          <w:lang w:bidi="ar-EG"/>
        </w:rPr>
        <w:t>Provide artisans with tools to create and offer virtual craft courses and tutorials.</w:t>
      </w:r>
    </w:p>
    <w:p w14:paraId="5E728F41" w14:textId="45F158F7" w:rsidR="00C050FB" w:rsidRDefault="00C050FB">
      <w:pPr>
        <w:pStyle w:val="ListParagraph"/>
        <w:numPr>
          <w:ilvl w:val="0"/>
          <w:numId w:val="26"/>
        </w:numPr>
        <w:rPr>
          <w:lang w:bidi="ar-EG"/>
        </w:rPr>
      </w:pPr>
      <w:r>
        <w:rPr>
          <w:lang w:bidi="ar-EG"/>
        </w:rPr>
        <w:t>Allow users to register, view content, and interact with artisans for skill-building.</w:t>
      </w:r>
    </w:p>
    <w:p w14:paraId="39311697" w14:textId="28592323"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Implement Order, Inventory, and Course Management Tools:</w:t>
      </w:r>
    </w:p>
    <w:p w14:paraId="47D2AEA6" w14:textId="7EA5B0D4" w:rsidR="00C050FB" w:rsidRDefault="00C050FB">
      <w:pPr>
        <w:pStyle w:val="ListParagraph"/>
        <w:numPr>
          <w:ilvl w:val="0"/>
          <w:numId w:val="27"/>
        </w:numPr>
        <w:rPr>
          <w:lang w:bidi="ar-EG"/>
        </w:rPr>
      </w:pPr>
      <w:r>
        <w:rPr>
          <w:lang w:bidi="ar-EG"/>
        </w:rPr>
        <w:t>Allow artisans to track sales, manage inventory, and schedule or update course content.</w:t>
      </w:r>
    </w:p>
    <w:p w14:paraId="7882F72F" w14:textId="77777777" w:rsidR="00C050FB" w:rsidRDefault="00C050FB">
      <w:pPr>
        <w:pStyle w:val="ListParagraph"/>
        <w:numPr>
          <w:ilvl w:val="0"/>
          <w:numId w:val="27"/>
        </w:numPr>
        <w:rPr>
          <w:lang w:bidi="ar-EG"/>
        </w:rPr>
      </w:pPr>
      <w:r>
        <w:rPr>
          <w:lang w:bidi="ar-EG"/>
        </w:rPr>
        <w:t>Enable buyers to manage their orders and course enrollments effectively.</w:t>
      </w:r>
    </w:p>
    <w:p w14:paraId="5351C0F5" w14:textId="77777777" w:rsidR="00C050FB" w:rsidRDefault="00C050FB" w:rsidP="00C050FB">
      <w:pPr>
        <w:rPr>
          <w:lang w:bidi="ar-EG"/>
        </w:rPr>
      </w:pPr>
    </w:p>
    <w:p w14:paraId="0F572A64" w14:textId="77777777" w:rsidR="00C050FB" w:rsidRDefault="00C050FB" w:rsidP="00C050FB">
      <w:pPr>
        <w:rPr>
          <w:rtl/>
          <w:lang w:bidi="ar-EG"/>
        </w:rPr>
      </w:pPr>
    </w:p>
    <w:p w14:paraId="2D5F52E1" w14:textId="77777777" w:rsidR="00341E17" w:rsidRDefault="00341E17" w:rsidP="00C050FB">
      <w:pPr>
        <w:rPr>
          <w:lang w:bidi="ar-EG"/>
        </w:rPr>
      </w:pPr>
    </w:p>
    <w:p w14:paraId="5CDD4762" w14:textId="25372EC2"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Ensure Platform Scalability and Performance Optimization:</w:t>
      </w:r>
    </w:p>
    <w:p w14:paraId="4AA21B77" w14:textId="51098132" w:rsidR="00C050FB" w:rsidRDefault="00C050FB">
      <w:pPr>
        <w:pStyle w:val="ListParagraph"/>
        <w:numPr>
          <w:ilvl w:val="0"/>
          <w:numId w:val="28"/>
        </w:numPr>
        <w:rPr>
          <w:lang w:bidi="ar-EG"/>
        </w:rPr>
      </w:pPr>
      <w:r>
        <w:rPr>
          <w:lang w:bidi="ar-EG"/>
        </w:rPr>
        <w:t>Design a system architecture that supports future feature enhancements and growing user demand.</w:t>
      </w:r>
    </w:p>
    <w:p w14:paraId="727BC6A5" w14:textId="6F6647BA" w:rsidR="00C050FB" w:rsidRDefault="00C050FB">
      <w:pPr>
        <w:pStyle w:val="ListParagraph"/>
        <w:numPr>
          <w:ilvl w:val="0"/>
          <w:numId w:val="28"/>
        </w:numPr>
        <w:rPr>
          <w:lang w:bidi="ar-EG"/>
        </w:rPr>
      </w:pPr>
      <w:r>
        <w:rPr>
          <w:lang w:bidi="ar-EG"/>
        </w:rPr>
        <w:t>Optimize load times and ensure system reliability under increased traffic.</w:t>
      </w:r>
    </w:p>
    <w:p w14:paraId="0C91E9B7" w14:textId="16E1F552"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Conduct Testing and Integrate User Feedback:</w:t>
      </w:r>
    </w:p>
    <w:p w14:paraId="5E2FC2F0" w14:textId="31385504" w:rsidR="00C050FB" w:rsidRDefault="00C050FB">
      <w:pPr>
        <w:pStyle w:val="ListParagraph"/>
        <w:numPr>
          <w:ilvl w:val="0"/>
          <w:numId w:val="29"/>
        </w:numPr>
        <w:rPr>
          <w:lang w:bidi="ar-EG"/>
        </w:rPr>
      </w:pPr>
      <w:r>
        <w:rPr>
          <w:lang w:bidi="ar-EG"/>
        </w:rPr>
        <w:t>Perform usability testing with real artisans and users.</w:t>
      </w:r>
    </w:p>
    <w:p w14:paraId="6956627A" w14:textId="77777777" w:rsidR="00C050FB" w:rsidRDefault="00C050FB">
      <w:pPr>
        <w:pStyle w:val="ListParagraph"/>
        <w:numPr>
          <w:ilvl w:val="0"/>
          <w:numId w:val="29"/>
        </w:numPr>
        <w:rPr>
          <w:lang w:bidi="ar-EG"/>
        </w:rPr>
      </w:pPr>
      <w:r>
        <w:rPr>
          <w:lang w:bidi="ar-EG"/>
        </w:rPr>
        <w:t>Continuously refine platform features based on user feedback and test results.</w:t>
      </w:r>
    </w:p>
    <w:p w14:paraId="028D3A35" w14:textId="2FF5EDEE" w:rsidR="00C050FB" w:rsidRPr="00C050FB" w:rsidRDefault="00C050FB">
      <w:pPr>
        <w:pStyle w:val="ListParagraph"/>
        <w:numPr>
          <w:ilvl w:val="0"/>
          <w:numId w:val="21"/>
        </w:numPr>
        <w:rPr>
          <w:b/>
          <w:bCs/>
          <w:smallCaps/>
          <w:color w:val="2F5496" w:themeColor="accent1" w:themeShade="BF"/>
          <w:spacing w:val="5"/>
          <w:sz w:val="26"/>
          <w:szCs w:val="26"/>
          <w:lang w:bidi="ar-EG"/>
        </w:rPr>
      </w:pPr>
      <w:r w:rsidRPr="00C050FB">
        <w:rPr>
          <w:rStyle w:val="IntenseReference"/>
          <w:sz w:val="26"/>
          <w:szCs w:val="26"/>
          <w:lang w:bidi="ar-EG"/>
        </w:rPr>
        <w:t>Support Localization and Market Expansion:</w:t>
      </w:r>
    </w:p>
    <w:p w14:paraId="73C0FC55" w14:textId="7EFEB2E8" w:rsidR="002E1194" w:rsidRDefault="00C050FB">
      <w:pPr>
        <w:pStyle w:val="ListParagraph"/>
        <w:numPr>
          <w:ilvl w:val="0"/>
          <w:numId w:val="30"/>
        </w:numPr>
        <w:rPr>
          <w:rtl/>
          <w:lang w:bidi="ar-EG"/>
        </w:rPr>
      </w:pPr>
      <w:r>
        <w:rPr>
          <w:lang w:bidi="ar-EG"/>
        </w:rPr>
        <w:t>Connect artisans and buyers from diverse cultural backgrounds.</w:t>
      </w:r>
    </w:p>
    <w:p w14:paraId="2603BCA3" w14:textId="77777777" w:rsidR="002E1194" w:rsidRDefault="002E1194" w:rsidP="002E1194">
      <w:pPr>
        <w:pBdr>
          <w:bottom w:val="single" w:sz="6" w:space="1" w:color="auto"/>
        </w:pBdr>
        <w:rPr>
          <w:rtl/>
          <w:lang w:bidi="ar-EG"/>
        </w:rPr>
      </w:pPr>
    </w:p>
    <w:p w14:paraId="1200F3F5" w14:textId="07E2550E" w:rsidR="00E24B7A" w:rsidRPr="00E24B7A" w:rsidRDefault="00E24B7A">
      <w:pPr>
        <w:pStyle w:val="Style1"/>
        <w:numPr>
          <w:ilvl w:val="1"/>
          <w:numId w:val="9"/>
        </w:numPr>
        <w:rPr>
          <w:rFonts w:asciiTheme="majorBidi" w:hAnsiTheme="majorBidi" w:cstheme="majorBidi"/>
          <w:rtl/>
        </w:rPr>
      </w:pPr>
      <w:r w:rsidRPr="00E24B7A">
        <w:rPr>
          <w:rFonts w:asciiTheme="majorBidi" w:hAnsiTheme="majorBidi" w:cstheme="majorBidi"/>
        </w:rPr>
        <w:t>Brief overview of the proposed solution:</w:t>
      </w:r>
    </w:p>
    <w:p w14:paraId="3D2E2D98" w14:textId="69B0362B" w:rsidR="00541827" w:rsidRPr="00541827" w:rsidRDefault="00541827" w:rsidP="00541827">
      <w:pPr>
        <w:rPr>
          <w:sz w:val="26"/>
          <w:szCs w:val="26"/>
          <w:lang w:bidi="ar-EG"/>
        </w:rPr>
      </w:pPr>
      <w:r w:rsidRPr="00541827">
        <w:rPr>
          <w:sz w:val="26"/>
          <w:szCs w:val="26"/>
          <w:lang w:bidi="ar-EG"/>
        </w:rPr>
        <w:t>The proposed solution is to develop an integrated, user-friendly digital platform that connects artisans who specialize in handmade crafts with customers around the world. This platform aims to overcome the major challenges faced by traditional artisans by providing tools for product promotion, e-commerce, education, and customer engagement.</w:t>
      </w:r>
    </w:p>
    <w:p w14:paraId="73E8288D" w14:textId="25C204A0" w:rsidR="00541827" w:rsidRPr="00541827" w:rsidRDefault="00541827">
      <w:pPr>
        <w:pStyle w:val="ListParagraph"/>
        <w:numPr>
          <w:ilvl w:val="0"/>
          <w:numId w:val="31"/>
        </w:numPr>
        <w:rPr>
          <w:b/>
          <w:bCs/>
          <w:smallCaps/>
          <w:color w:val="2F5496" w:themeColor="accent1" w:themeShade="BF"/>
          <w:spacing w:val="5"/>
          <w:sz w:val="26"/>
          <w:szCs w:val="26"/>
          <w:lang w:bidi="ar-EG"/>
        </w:rPr>
      </w:pPr>
      <w:r w:rsidRPr="00541827">
        <w:rPr>
          <w:rStyle w:val="IntenseReference"/>
          <w:lang w:bidi="ar-EG"/>
        </w:rPr>
        <w:t xml:space="preserve"> </w:t>
      </w:r>
      <w:r w:rsidRPr="00541827">
        <w:rPr>
          <w:rStyle w:val="IntenseReference"/>
          <w:sz w:val="26"/>
          <w:szCs w:val="26"/>
          <w:lang w:bidi="ar-EG"/>
        </w:rPr>
        <w:t>E-Commerce Platform for Handmade Crafts</w:t>
      </w:r>
    </w:p>
    <w:p w14:paraId="4358AD74" w14:textId="037FA3DA" w:rsidR="00541827" w:rsidRPr="00541827" w:rsidRDefault="00541827" w:rsidP="00541827">
      <w:pPr>
        <w:rPr>
          <w:b/>
          <w:bCs/>
          <w:sz w:val="22"/>
          <w:szCs w:val="22"/>
          <w:lang w:bidi="ar-EG"/>
        </w:rPr>
      </w:pPr>
      <w:r w:rsidRPr="00541827">
        <w:rPr>
          <w:rStyle w:val="Strong"/>
          <w:sz w:val="22"/>
          <w:szCs w:val="22"/>
          <w:lang w:bidi="ar-EG"/>
        </w:rPr>
        <w:t>The website will function as an online marketplace exclusively for handmade products such as textiles, jewelry, pottery, and more. Artisans will have the ability to:</w:t>
      </w:r>
    </w:p>
    <w:p w14:paraId="3C030851" w14:textId="7A74772E" w:rsidR="00541827" w:rsidRDefault="00541827">
      <w:pPr>
        <w:pStyle w:val="ListParagraph"/>
        <w:numPr>
          <w:ilvl w:val="0"/>
          <w:numId w:val="32"/>
        </w:numPr>
        <w:rPr>
          <w:lang w:bidi="ar-EG"/>
        </w:rPr>
      </w:pPr>
      <w:r>
        <w:rPr>
          <w:lang w:bidi="ar-EG"/>
        </w:rPr>
        <w:t>Create personalized profiles.</w:t>
      </w:r>
    </w:p>
    <w:p w14:paraId="7C866D6C" w14:textId="241C8096" w:rsidR="00541827" w:rsidRDefault="00541827">
      <w:pPr>
        <w:pStyle w:val="ListParagraph"/>
        <w:numPr>
          <w:ilvl w:val="0"/>
          <w:numId w:val="32"/>
        </w:numPr>
        <w:rPr>
          <w:lang w:bidi="ar-EG"/>
        </w:rPr>
      </w:pPr>
      <w:r>
        <w:rPr>
          <w:lang w:bidi="ar-EG"/>
        </w:rPr>
        <w:t>Upload product images and descriptions.</w:t>
      </w:r>
    </w:p>
    <w:p w14:paraId="1586E370" w14:textId="77777777" w:rsidR="00541827" w:rsidRDefault="00541827" w:rsidP="00541827">
      <w:pPr>
        <w:rPr>
          <w:lang w:bidi="ar-EG"/>
        </w:rPr>
      </w:pPr>
    </w:p>
    <w:p w14:paraId="74ACAA5B" w14:textId="77777777" w:rsidR="00541827" w:rsidRDefault="00541827" w:rsidP="00541827">
      <w:pPr>
        <w:rPr>
          <w:lang w:bidi="ar-EG"/>
        </w:rPr>
      </w:pPr>
    </w:p>
    <w:p w14:paraId="509CA905" w14:textId="77777777" w:rsidR="00541827" w:rsidRDefault="00541827" w:rsidP="00541827">
      <w:pPr>
        <w:rPr>
          <w:lang w:bidi="ar-EG"/>
        </w:rPr>
      </w:pPr>
    </w:p>
    <w:p w14:paraId="00B74C02" w14:textId="77777777" w:rsidR="00541827" w:rsidRDefault="00541827" w:rsidP="00541827">
      <w:pPr>
        <w:rPr>
          <w:rtl/>
          <w:lang w:bidi="ar-EG"/>
        </w:rPr>
      </w:pPr>
    </w:p>
    <w:p w14:paraId="10C45C26" w14:textId="77777777" w:rsidR="00341E17" w:rsidRDefault="00341E17" w:rsidP="00541827">
      <w:pPr>
        <w:rPr>
          <w:lang w:bidi="ar-EG"/>
        </w:rPr>
      </w:pPr>
    </w:p>
    <w:p w14:paraId="61B96A0E" w14:textId="532E184F" w:rsidR="00541827" w:rsidRPr="00541827" w:rsidRDefault="00541827">
      <w:pPr>
        <w:pStyle w:val="ListParagraph"/>
        <w:numPr>
          <w:ilvl w:val="0"/>
          <w:numId w:val="31"/>
        </w:numPr>
        <w:rPr>
          <w:b/>
          <w:bCs/>
          <w:smallCaps/>
          <w:color w:val="2F5496" w:themeColor="accent1" w:themeShade="BF"/>
          <w:spacing w:val="5"/>
          <w:sz w:val="26"/>
          <w:szCs w:val="26"/>
          <w:lang w:bidi="ar-EG"/>
        </w:rPr>
      </w:pPr>
      <w:r w:rsidRPr="00541827">
        <w:rPr>
          <w:rStyle w:val="IntenseReference"/>
          <w:lang w:bidi="ar-EG"/>
        </w:rPr>
        <w:t xml:space="preserve"> </w:t>
      </w:r>
      <w:r w:rsidRPr="00541827">
        <w:rPr>
          <w:rStyle w:val="IntenseReference"/>
          <w:sz w:val="26"/>
          <w:szCs w:val="26"/>
          <w:lang w:bidi="ar-EG"/>
        </w:rPr>
        <w:t>AI-Powered Chatbot for Customer Assistance</w:t>
      </w:r>
    </w:p>
    <w:p w14:paraId="647FA146" w14:textId="77777777" w:rsidR="00541827" w:rsidRDefault="00541827" w:rsidP="00541827">
      <w:pPr>
        <w:rPr>
          <w:rStyle w:val="Strong"/>
          <w:sz w:val="22"/>
          <w:szCs w:val="22"/>
          <w:lang w:bidi="ar-EG"/>
        </w:rPr>
      </w:pPr>
      <w:r w:rsidRPr="00541827">
        <w:rPr>
          <w:rStyle w:val="Strong"/>
          <w:sz w:val="22"/>
          <w:szCs w:val="22"/>
          <w:lang w:bidi="ar-EG"/>
        </w:rPr>
        <w:t>An integrated chatbot will be implemented to:</w:t>
      </w:r>
    </w:p>
    <w:p w14:paraId="594C835C" w14:textId="43C5E6C1" w:rsidR="00541827" w:rsidRPr="00541827" w:rsidRDefault="00541827">
      <w:pPr>
        <w:pStyle w:val="ListParagraph"/>
        <w:numPr>
          <w:ilvl w:val="0"/>
          <w:numId w:val="33"/>
        </w:numPr>
        <w:rPr>
          <w:b/>
          <w:bCs/>
          <w:sz w:val="22"/>
          <w:szCs w:val="22"/>
          <w:lang w:bidi="ar-EG"/>
        </w:rPr>
      </w:pPr>
      <w:r>
        <w:rPr>
          <w:lang w:bidi="ar-EG"/>
        </w:rPr>
        <w:t>Assist users in selecting products based on preferences.</w:t>
      </w:r>
    </w:p>
    <w:p w14:paraId="64EC7A77" w14:textId="6758407A" w:rsidR="00541827" w:rsidRDefault="00541827">
      <w:pPr>
        <w:pStyle w:val="ListParagraph"/>
        <w:numPr>
          <w:ilvl w:val="0"/>
          <w:numId w:val="34"/>
        </w:numPr>
        <w:rPr>
          <w:lang w:bidi="ar-EG"/>
        </w:rPr>
      </w:pPr>
      <w:r>
        <w:rPr>
          <w:lang w:bidi="ar-EG"/>
        </w:rPr>
        <w:t>Answer common questions regarding materials, pricing, and availability.</w:t>
      </w:r>
    </w:p>
    <w:p w14:paraId="630824E7" w14:textId="52C4245A" w:rsidR="00541827" w:rsidRDefault="00541827">
      <w:pPr>
        <w:pStyle w:val="ListParagraph"/>
        <w:numPr>
          <w:ilvl w:val="0"/>
          <w:numId w:val="34"/>
        </w:numPr>
        <w:rPr>
          <w:lang w:bidi="ar-EG"/>
        </w:rPr>
      </w:pPr>
      <w:r>
        <w:rPr>
          <w:lang w:bidi="ar-EG"/>
        </w:rPr>
        <w:t>Provide personalized recommendations to enhance the shopping experience.</w:t>
      </w:r>
    </w:p>
    <w:p w14:paraId="26EDA472" w14:textId="5918888A" w:rsidR="00541827" w:rsidRPr="00541827" w:rsidRDefault="00541827">
      <w:pPr>
        <w:pStyle w:val="ListParagraph"/>
        <w:numPr>
          <w:ilvl w:val="0"/>
          <w:numId w:val="31"/>
        </w:numPr>
        <w:rPr>
          <w:rStyle w:val="IntenseReference"/>
          <w:sz w:val="26"/>
          <w:szCs w:val="26"/>
          <w:lang w:bidi="ar-EG"/>
        </w:rPr>
      </w:pPr>
      <w:r w:rsidRPr="00541827">
        <w:rPr>
          <w:rStyle w:val="IntenseReference"/>
          <w:sz w:val="26"/>
          <w:szCs w:val="26"/>
          <w:lang w:bidi="ar-EG"/>
        </w:rPr>
        <w:t>Educational Component (Courses and Tutorials)</w:t>
      </w:r>
    </w:p>
    <w:p w14:paraId="53350C64" w14:textId="7FA4E797" w:rsidR="00541827" w:rsidRPr="00541827" w:rsidRDefault="00541827" w:rsidP="00541827">
      <w:pPr>
        <w:rPr>
          <w:b/>
          <w:bCs/>
          <w:sz w:val="22"/>
          <w:szCs w:val="22"/>
          <w:lang w:bidi="ar-EG"/>
        </w:rPr>
      </w:pPr>
      <w:r w:rsidRPr="00541827">
        <w:rPr>
          <w:rStyle w:val="Strong"/>
          <w:sz w:val="22"/>
          <w:szCs w:val="22"/>
          <w:lang w:bidi="ar-EG"/>
        </w:rPr>
        <w:t>To promote knowledge sharing and skill preservation, the platform will:</w:t>
      </w:r>
    </w:p>
    <w:p w14:paraId="3529328B" w14:textId="706A8534" w:rsidR="00541827" w:rsidRDefault="00541827">
      <w:pPr>
        <w:pStyle w:val="ListParagraph"/>
        <w:numPr>
          <w:ilvl w:val="0"/>
          <w:numId w:val="35"/>
        </w:numPr>
        <w:rPr>
          <w:lang w:bidi="ar-EG"/>
        </w:rPr>
      </w:pPr>
      <w:r>
        <w:rPr>
          <w:lang w:bidi="ar-EG"/>
        </w:rPr>
        <w:t>Allow artisans to offer virtual workshops and recorded tutorials.</w:t>
      </w:r>
    </w:p>
    <w:p w14:paraId="69ABC116" w14:textId="75443D9C" w:rsidR="00541827" w:rsidRDefault="00541827">
      <w:pPr>
        <w:pStyle w:val="ListParagraph"/>
        <w:numPr>
          <w:ilvl w:val="0"/>
          <w:numId w:val="35"/>
        </w:numPr>
        <w:rPr>
          <w:lang w:bidi="ar-EG"/>
        </w:rPr>
      </w:pPr>
      <w:r>
        <w:rPr>
          <w:lang w:bidi="ar-EG"/>
        </w:rPr>
        <w:t>Enable users to enroll in courses and learn directly from skilled artisans.</w:t>
      </w:r>
    </w:p>
    <w:p w14:paraId="7D1B5F73" w14:textId="368D4837" w:rsidR="00541827" w:rsidRPr="00541827" w:rsidRDefault="00541827">
      <w:pPr>
        <w:pStyle w:val="ListParagraph"/>
        <w:numPr>
          <w:ilvl w:val="0"/>
          <w:numId w:val="31"/>
        </w:numPr>
        <w:rPr>
          <w:rStyle w:val="IntenseReference"/>
          <w:sz w:val="26"/>
          <w:szCs w:val="26"/>
          <w:lang w:bidi="ar-EG"/>
        </w:rPr>
      </w:pPr>
      <w:r w:rsidRPr="00541827">
        <w:rPr>
          <w:rStyle w:val="IntenseReference"/>
          <w:sz w:val="26"/>
          <w:szCs w:val="26"/>
          <w:lang w:bidi="ar-EG"/>
        </w:rPr>
        <w:t>Artisan Stories and Cultural Heritage</w:t>
      </w:r>
    </w:p>
    <w:p w14:paraId="43904958" w14:textId="77777777" w:rsidR="00541827" w:rsidRPr="00541827" w:rsidRDefault="00541827" w:rsidP="00541827">
      <w:pPr>
        <w:rPr>
          <w:rStyle w:val="Strong"/>
          <w:sz w:val="22"/>
          <w:szCs w:val="22"/>
          <w:lang w:bidi="ar-EG"/>
        </w:rPr>
      </w:pPr>
      <w:r w:rsidRPr="00541827">
        <w:rPr>
          <w:rStyle w:val="Strong"/>
          <w:sz w:val="22"/>
          <w:szCs w:val="22"/>
          <w:lang w:bidi="ar-EG"/>
        </w:rPr>
        <w:t>To build trust and connect customers with creators, the platform will:</w:t>
      </w:r>
    </w:p>
    <w:p w14:paraId="68FCE0FB" w14:textId="77777777" w:rsidR="00541827" w:rsidRDefault="00541827">
      <w:pPr>
        <w:pStyle w:val="ListParagraph"/>
        <w:numPr>
          <w:ilvl w:val="0"/>
          <w:numId w:val="36"/>
        </w:numPr>
        <w:rPr>
          <w:lang w:bidi="ar-EG"/>
        </w:rPr>
      </w:pPr>
      <w:r>
        <w:rPr>
          <w:lang w:bidi="ar-EG"/>
        </w:rPr>
        <w:t>Feature stories about artisans and the traditional significance of their crafts.</w:t>
      </w:r>
    </w:p>
    <w:p w14:paraId="3F0B1675" w14:textId="37A34BD9" w:rsidR="00541827" w:rsidRDefault="00541827">
      <w:pPr>
        <w:pStyle w:val="ListParagraph"/>
        <w:numPr>
          <w:ilvl w:val="0"/>
          <w:numId w:val="36"/>
        </w:numPr>
        <w:rPr>
          <w:lang w:bidi="ar-EG"/>
        </w:rPr>
      </w:pPr>
      <w:r>
        <w:rPr>
          <w:lang w:bidi="ar-EG"/>
        </w:rPr>
        <w:t>Highlight the cultural value behind each handmade product.</w:t>
      </w:r>
    </w:p>
    <w:p w14:paraId="0FB06C82" w14:textId="047DEBDD" w:rsidR="00541827" w:rsidRPr="00541827" w:rsidRDefault="00541827">
      <w:pPr>
        <w:pStyle w:val="ListParagraph"/>
        <w:numPr>
          <w:ilvl w:val="0"/>
          <w:numId w:val="31"/>
        </w:numPr>
        <w:rPr>
          <w:rStyle w:val="IntenseReference"/>
          <w:sz w:val="26"/>
          <w:szCs w:val="26"/>
          <w:lang w:bidi="ar-EG"/>
        </w:rPr>
      </w:pPr>
      <w:r w:rsidRPr="00541827">
        <w:rPr>
          <w:rStyle w:val="IntenseReference"/>
          <w:sz w:val="26"/>
          <w:szCs w:val="26"/>
          <w:lang w:bidi="ar-EG"/>
        </w:rPr>
        <w:t xml:space="preserve"> Responsive, Scalable Website Design</w:t>
      </w:r>
    </w:p>
    <w:p w14:paraId="7D58B38B" w14:textId="2E60ED43" w:rsidR="00541827" w:rsidRPr="00541827" w:rsidRDefault="00541827" w:rsidP="00541827">
      <w:pPr>
        <w:rPr>
          <w:b/>
          <w:bCs/>
          <w:sz w:val="22"/>
          <w:szCs w:val="22"/>
          <w:lang w:bidi="ar-EG"/>
        </w:rPr>
      </w:pPr>
      <w:r w:rsidRPr="00541827">
        <w:rPr>
          <w:rStyle w:val="Strong"/>
          <w:sz w:val="22"/>
          <w:szCs w:val="22"/>
          <w:lang w:bidi="ar-EG"/>
        </w:rPr>
        <w:t>The platform will:</w:t>
      </w:r>
    </w:p>
    <w:p w14:paraId="4EECD255" w14:textId="4D701276" w:rsidR="00541827" w:rsidRDefault="00541827">
      <w:pPr>
        <w:pStyle w:val="ListParagraph"/>
        <w:numPr>
          <w:ilvl w:val="0"/>
          <w:numId w:val="37"/>
        </w:numPr>
        <w:rPr>
          <w:lang w:bidi="ar-EG"/>
        </w:rPr>
      </w:pPr>
      <w:r>
        <w:rPr>
          <w:lang w:bidi="ar-EG"/>
        </w:rPr>
        <w:t>Be optimized for all devices (desktop, tablet, mobile).</w:t>
      </w:r>
    </w:p>
    <w:p w14:paraId="6E4DE403" w14:textId="5F812044" w:rsidR="00541827" w:rsidRDefault="00541827">
      <w:pPr>
        <w:pStyle w:val="ListParagraph"/>
        <w:numPr>
          <w:ilvl w:val="0"/>
          <w:numId w:val="37"/>
        </w:numPr>
        <w:rPr>
          <w:lang w:bidi="ar-EG"/>
        </w:rPr>
      </w:pPr>
      <w:r>
        <w:rPr>
          <w:lang w:bidi="ar-EG"/>
        </w:rPr>
        <w:t>Be designed to scale with increased user activity.</w:t>
      </w:r>
    </w:p>
    <w:p w14:paraId="3D313ED3" w14:textId="12B87F83" w:rsidR="00541827" w:rsidRDefault="00541827">
      <w:pPr>
        <w:pStyle w:val="ListParagraph"/>
        <w:numPr>
          <w:ilvl w:val="0"/>
          <w:numId w:val="37"/>
        </w:numPr>
        <w:rPr>
          <w:lang w:bidi="ar-EG"/>
        </w:rPr>
      </w:pPr>
      <w:r>
        <w:rPr>
          <w:lang w:bidi="ar-EG"/>
        </w:rPr>
        <w:t>Allow for future upgrades such as a mobile application and advanced features.</w:t>
      </w:r>
    </w:p>
    <w:p w14:paraId="3A56EA39" w14:textId="77777777" w:rsidR="00541827" w:rsidRDefault="00541827" w:rsidP="00541827">
      <w:pPr>
        <w:rPr>
          <w:lang w:bidi="ar-EG"/>
        </w:rPr>
      </w:pPr>
    </w:p>
    <w:p w14:paraId="5C159694" w14:textId="77777777" w:rsidR="00541827" w:rsidRDefault="00541827" w:rsidP="00541827">
      <w:pPr>
        <w:rPr>
          <w:lang w:bidi="ar-EG"/>
        </w:rPr>
      </w:pPr>
    </w:p>
    <w:p w14:paraId="54ABCE09" w14:textId="77777777" w:rsidR="00541827" w:rsidRDefault="00541827" w:rsidP="00541827">
      <w:pPr>
        <w:rPr>
          <w:lang w:bidi="ar-EG"/>
        </w:rPr>
      </w:pPr>
    </w:p>
    <w:p w14:paraId="0EBDA93C" w14:textId="77777777" w:rsidR="00541827" w:rsidRDefault="00541827" w:rsidP="00541827">
      <w:pPr>
        <w:rPr>
          <w:lang w:bidi="ar-EG"/>
        </w:rPr>
      </w:pPr>
    </w:p>
    <w:p w14:paraId="5BB6588A" w14:textId="77777777" w:rsidR="00541827" w:rsidRDefault="00541827" w:rsidP="00541827">
      <w:pPr>
        <w:rPr>
          <w:lang w:bidi="ar-EG"/>
        </w:rPr>
      </w:pPr>
    </w:p>
    <w:p w14:paraId="709069CD" w14:textId="77777777" w:rsidR="00541827" w:rsidRDefault="00541827" w:rsidP="00541827">
      <w:pPr>
        <w:rPr>
          <w:lang w:bidi="ar-EG"/>
        </w:rPr>
      </w:pPr>
    </w:p>
    <w:p w14:paraId="4C545233" w14:textId="77777777" w:rsidR="00541827" w:rsidRDefault="00541827" w:rsidP="00541827">
      <w:pPr>
        <w:rPr>
          <w:lang w:bidi="ar-EG"/>
        </w:rPr>
      </w:pPr>
    </w:p>
    <w:p w14:paraId="3E0DE7DB" w14:textId="1C683F7B" w:rsidR="00541827" w:rsidRPr="00541827" w:rsidRDefault="00541827">
      <w:pPr>
        <w:pStyle w:val="ListParagraph"/>
        <w:numPr>
          <w:ilvl w:val="0"/>
          <w:numId w:val="31"/>
        </w:numPr>
        <w:rPr>
          <w:rStyle w:val="IntenseReference"/>
          <w:sz w:val="26"/>
          <w:szCs w:val="26"/>
          <w:lang w:bidi="ar-EG"/>
        </w:rPr>
      </w:pPr>
      <w:r>
        <w:rPr>
          <w:lang w:bidi="ar-EG"/>
        </w:rPr>
        <w:t xml:space="preserve"> </w:t>
      </w:r>
      <w:r w:rsidRPr="00541827">
        <w:rPr>
          <w:rStyle w:val="IntenseReference"/>
          <w:sz w:val="26"/>
          <w:szCs w:val="26"/>
          <w:lang w:bidi="ar-EG"/>
        </w:rPr>
        <w:t>Community Engagement and Future Expansion</w:t>
      </w:r>
    </w:p>
    <w:p w14:paraId="19B83FA4" w14:textId="12CFBC33" w:rsidR="00541827" w:rsidRPr="00541827" w:rsidRDefault="00541827" w:rsidP="00541827">
      <w:pPr>
        <w:rPr>
          <w:rStyle w:val="Strong"/>
          <w:sz w:val="22"/>
          <w:szCs w:val="22"/>
          <w:lang w:bidi="ar-EG"/>
        </w:rPr>
      </w:pPr>
      <w:r w:rsidRPr="00541827">
        <w:rPr>
          <w:rStyle w:val="Strong"/>
          <w:sz w:val="22"/>
          <w:szCs w:val="22"/>
          <w:lang w:bidi="ar-EG"/>
        </w:rPr>
        <w:t>Initially targeting the local market, the platform will:</w:t>
      </w:r>
    </w:p>
    <w:p w14:paraId="4C6E2FBF" w14:textId="04AC1B66" w:rsidR="00541827" w:rsidRDefault="00541827">
      <w:pPr>
        <w:pStyle w:val="ListParagraph"/>
        <w:numPr>
          <w:ilvl w:val="0"/>
          <w:numId w:val="38"/>
        </w:numPr>
        <w:rPr>
          <w:lang w:bidi="ar-EG"/>
        </w:rPr>
      </w:pPr>
      <w:r>
        <w:rPr>
          <w:lang w:bidi="ar-EG"/>
        </w:rPr>
        <w:t>Promote sustainable consumption and ethical shopping.</w:t>
      </w:r>
    </w:p>
    <w:p w14:paraId="10B9578F" w14:textId="30A4F7E3" w:rsidR="00541827" w:rsidRDefault="00541827">
      <w:pPr>
        <w:pStyle w:val="ListParagraph"/>
        <w:numPr>
          <w:ilvl w:val="0"/>
          <w:numId w:val="38"/>
        </w:numPr>
        <w:rPr>
          <w:lang w:bidi="ar-EG"/>
        </w:rPr>
      </w:pPr>
      <w:r>
        <w:rPr>
          <w:lang w:bidi="ar-EG"/>
        </w:rPr>
        <w:t>Plan for international expansion by including features like multilingual support and global shipping.</w:t>
      </w:r>
    </w:p>
    <w:p w14:paraId="30C13AE0" w14:textId="3160CD49" w:rsidR="002E1194" w:rsidRPr="00541827" w:rsidRDefault="00541827" w:rsidP="00541827">
      <w:pPr>
        <w:rPr>
          <w:rtl/>
          <w:lang w:bidi="ar-EG"/>
        </w:rPr>
      </w:pPr>
      <w:r w:rsidRPr="00541827">
        <w:rPr>
          <w:lang w:bidi="ar-EG"/>
        </w:rPr>
        <w:t>This proposed solution not only enhances market access for artisans but also fosters cultural appreciation and sustainable consumer behavior in the digital age.</w:t>
      </w:r>
    </w:p>
    <w:p w14:paraId="11265DA5" w14:textId="77777777" w:rsidR="002E1194" w:rsidRDefault="002E1194" w:rsidP="002E1194">
      <w:pPr>
        <w:rPr>
          <w:rtl/>
          <w:lang w:bidi="ar-EG"/>
        </w:rPr>
      </w:pPr>
    </w:p>
    <w:p w14:paraId="31020BAF" w14:textId="77777777" w:rsidR="002E1194" w:rsidRDefault="002E1194" w:rsidP="002E1194">
      <w:pPr>
        <w:rPr>
          <w:rtl/>
          <w:lang w:bidi="ar-EG"/>
        </w:rPr>
      </w:pPr>
    </w:p>
    <w:p w14:paraId="763385AD" w14:textId="77777777" w:rsidR="002E1194" w:rsidRDefault="002E1194" w:rsidP="002E1194">
      <w:pPr>
        <w:rPr>
          <w:rtl/>
          <w:lang w:bidi="ar-EG"/>
        </w:rPr>
      </w:pPr>
    </w:p>
    <w:p w14:paraId="0E2791CE" w14:textId="77777777" w:rsidR="00ED7EDF" w:rsidRDefault="00ED7EDF" w:rsidP="009919A7">
      <w:pPr>
        <w:pStyle w:val="Title"/>
        <w:rPr>
          <w:rtl/>
        </w:rPr>
      </w:pPr>
    </w:p>
    <w:p w14:paraId="04BB8BFB" w14:textId="77777777" w:rsidR="001C1DB8" w:rsidRDefault="001C1DB8" w:rsidP="001C1DB8"/>
    <w:p w14:paraId="3145416E" w14:textId="77777777" w:rsidR="00541827" w:rsidRDefault="00541827" w:rsidP="001C1DB8"/>
    <w:p w14:paraId="1A56679E" w14:textId="77777777" w:rsidR="00541827" w:rsidRDefault="00541827" w:rsidP="001C1DB8"/>
    <w:p w14:paraId="32CB70E7" w14:textId="77777777" w:rsidR="00541827" w:rsidRDefault="00541827" w:rsidP="001C1DB8"/>
    <w:p w14:paraId="2B7A03C5" w14:textId="77777777" w:rsidR="00541827" w:rsidRDefault="00541827" w:rsidP="001C1DB8"/>
    <w:p w14:paraId="34F2243C" w14:textId="77777777" w:rsidR="00541827" w:rsidRDefault="00541827" w:rsidP="001C1DB8"/>
    <w:p w14:paraId="60215260" w14:textId="77777777" w:rsidR="00541827" w:rsidRDefault="00541827" w:rsidP="001C1DB8"/>
    <w:p w14:paraId="420FBBFD" w14:textId="77777777" w:rsidR="00541827" w:rsidRDefault="00541827" w:rsidP="001C1DB8"/>
    <w:p w14:paraId="03715E65" w14:textId="77777777" w:rsidR="00541827" w:rsidRDefault="00541827" w:rsidP="001C1DB8"/>
    <w:p w14:paraId="1EAD4BAD" w14:textId="77777777" w:rsidR="00541827" w:rsidRDefault="00541827" w:rsidP="001C1DB8"/>
    <w:p w14:paraId="2F33861E" w14:textId="77777777" w:rsidR="00541827" w:rsidRDefault="00541827" w:rsidP="001C1DB8"/>
    <w:p w14:paraId="17444E32" w14:textId="77777777" w:rsidR="00541827" w:rsidRDefault="00541827" w:rsidP="001C1DB8"/>
    <w:p w14:paraId="58230BC7" w14:textId="77777777" w:rsidR="00541827" w:rsidRDefault="00541827" w:rsidP="001C1DB8"/>
    <w:p w14:paraId="1ABC5AFC" w14:textId="77777777" w:rsidR="00541827" w:rsidRDefault="00541827" w:rsidP="001C1DB8"/>
    <w:p w14:paraId="74046FFF" w14:textId="77777777" w:rsidR="00341E17" w:rsidRDefault="00341E17" w:rsidP="001C1DB8"/>
    <w:p w14:paraId="71D663C7" w14:textId="77777777" w:rsidR="001C1DB8" w:rsidRDefault="001C1DB8" w:rsidP="001C1DB8">
      <w:pPr>
        <w:rPr>
          <w:rtl/>
        </w:rPr>
      </w:pPr>
    </w:p>
    <w:p w14:paraId="5A955B43" w14:textId="77777777" w:rsidR="001C1DB8" w:rsidRDefault="001C1DB8" w:rsidP="001C1DB8">
      <w:pPr>
        <w:rPr>
          <w:rtl/>
        </w:rPr>
      </w:pPr>
    </w:p>
    <w:p w14:paraId="219E92A7" w14:textId="77777777" w:rsidR="001C1DB8" w:rsidRPr="001C1DB8" w:rsidRDefault="001C1DB8" w:rsidP="001C1DB8"/>
    <w:p w14:paraId="1F113653" w14:textId="77777777" w:rsidR="00F43A21" w:rsidRPr="00F43A21" w:rsidRDefault="00F43A21" w:rsidP="00F43A21"/>
    <w:p w14:paraId="725DC140" w14:textId="77777777" w:rsidR="00ED7EDF" w:rsidRPr="00520B41" w:rsidRDefault="00ED7EDF" w:rsidP="00ED7EDF">
      <w:pPr>
        <w:pStyle w:val="Chaptertitle1"/>
      </w:pPr>
      <w:r w:rsidRPr="00520B41">
        <w:t xml:space="preserve">Chapter </w:t>
      </w:r>
      <w:r>
        <w:t>2</w:t>
      </w:r>
    </w:p>
    <w:p w14:paraId="11CBAFCF" w14:textId="77777777" w:rsidR="00ED7EDF" w:rsidRDefault="00ED7EDF" w:rsidP="00650CB5">
      <w:pPr>
        <w:pStyle w:val="Chaptertitle"/>
      </w:pPr>
      <w:bookmarkStart w:id="3" w:name="_Toc197463973"/>
      <w:r w:rsidRPr="00ED7EDF">
        <w:t>Literature Review / Related Work</w:t>
      </w:r>
      <w:bookmarkEnd w:id="3"/>
      <w:r w:rsidRPr="00ED7EDF">
        <w:t xml:space="preserve">  </w:t>
      </w:r>
      <w:r>
        <w:br w:type="page"/>
      </w:r>
    </w:p>
    <w:p w14:paraId="4E245FE8" w14:textId="77777777" w:rsidR="00ED7EDF" w:rsidRDefault="00ED7EDF" w:rsidP="00ED7EDF"/>
    <w:p w14:paraId="5B8C3F7A" w14:textId="77777777" w:rsidR="00F1788B" w:rsidRDefault="00F1788B" w:rsidP="00F1788B">
      <w:r>
        <w:t xml:space="preserve">2.1 Summary of existing research and technologies related to your project.  </w:t>
      </w:r>
    </w:p>
    <w:p w14:paraId="21895F30" w14:textId="2E6C126C" w:rsidR="00ED7EDF" w:rsidRDefault="00F1788B" w:rsidP="00F1788B">
      <w:r>
        <w:t xml:space="preserve">2.2 </w:t>
      </w:r>
      <w:r w:rsidR="00ED7EDF">
        <w:t xml:space="preserve">Gaps in current solutions that your project aims to fill.  </w:t>
      </w:r>
    </w:p>
    <w:p w14:paraId="39823A4C" w14:textId="77777777" w:rsidR="00F1788B" w:rsidRDefault="00F1788B" w:rsidP="00ED7EDF">
      <w:pPr>
        <w:spacing w:line="278" w:lineRule="auto"/>
        <w:jc w:val="left"/>
      </w:pPr>
      <w:r>
        <w:t>2.3</w:t>
      </w:r>
      <w:r w:rsidR="00ED7EDF">
        <w:t xml:space="preserve"> Summary</w:t>
      </w:r>
    </w:p>
    <w:p w14:paraId="1EC3B82D" w14:textId="77777777" w:rsidR="00F1788B" w:rsidRDefault="00F1788B" w:rsidP="00ED7EDF">
      <w:pPr>
        <w:spacing w:line="278" w:lineRule="auto"/>
        <w:jc w:val="left"/>
      </w:pPr>
    </w:p>
    <w:p w14:paraId="432CADD3" w14:textId="77777777" w:rsidR="00F1788B" w:rsidRDefault="00F1788B" w:rsidP="00ED7EDF">
      <w:pPr>
        <w:spacing w:line="278" w:lineRule="auto"/>
        <w:jc w:val="left"/>
      </w:pPr>
    </w:p>
    <w:p w14:paraId="5F7FB07B" w14:textId="77777777" w:rsidR="00F1788B" w:rsidRDefault="00F1788B" w:rsidP="00ED7EDF">
      <w:pPr>
        <w:spacing w:line="278" w:lineRule="auto"/>
        <w:jc w:val="left"/>
      </w:pPr>
    </w:p>
    <w:p w14:paraId="2C2569EB" w14:textId="77777777" w:rsidR="00F1788B" w:rsidRDefault="00F1788B" w:rsidP="00ED7EDF">
      <w:pPr>
        <w:spacing w:line="278" w:lineRule="auto"/>
        <w:jc w:val="left"/>
      </w:pPr>
    </w:p>
    <w:p w14:paraId="3D0C8641" w14:textId="77777777" w:rsidR="00F1788B" w:rsidRDefault="00F1788B" w:rsidP="00ED7EDF">
      <w:pPr>
        <w:spacing w:line="278" w:lineRule="auto"/>
        <w:jc w:val="left"/>
      </w:pPr>
    </w:p>
    <w:p w14:paraId="753DFC46" w14:textId="77777777" w:rsidR="00F1788B" w:rsidRDefault="00F1788B" w:rsidP="00ED7EDF">
      <w:pPr>
        <w:spacing w:line="278" w:lineRule="auto"/>
        <w:jc w:val="left"/>
      </w:pPr>
    </w:p>
    <w:p w14:paraId="435CE453" w14:textId="77777777" w:rsidR="00F1788B" w:rsidRDefault="00F1788B" w:rsidP="00ED7EDF">
      <w:pPr>
        <w:spacing w:line="278" w:lineRule="auto"/>
        <w:jc w:val="left"/>
      </w:pPr>
    </w:p>
    <w:p w14:paraId="47141B1C" w14:textId="77777777" w:rsidR="00F1788B" w:rsidRDefault="00F1788B" w:rsidP="00ED7EDF">
      <w:pPr>
        <w:spacing w:line="278" w:lineRule="auto"/>
        <w:jc w:val="left"/>
      </w:pPr>
    </w:p>
    <w:p w14:paraId="46231837" w14:textId="77777777" w:rsidR="00F1788B" w:rsidRDefault="00F1788B" w:rsidP="00ED7EDF">
      <w:pPr>
        <w:spacing w:line="278" w:lineRule="auto"/>
        <w:jc w:val="left"/>
      </w:pPr>
    </w:p>
    <w:p w14:paraId="762395D8" w14:textId="77777777" w:rsidR="00F1788B" w:rsidRDefault="00F1788B" w:rsidP="00ED7EDF">
      <w:pPr>
        <w:spacing w:line="278" w:lineRule="auto"/>
        <w:jc w:val="left"/>
      </w:pPr>
    </w:p>
    <w:p w14:paraId="68FC95DA" w14:textId="77777777" w:rsidR="00F1788B" w:rsidRDefault="00F1788B" w:rsidP="00ED7EDF">
      <w:pPr>
        <w:spacing w:line="278" w:lineRule="auto"/>
        <w:jc w:val="left"/>
      </w:pPr>
    </w:p>
    <w:p w14:paraId="5302F246" w14:textId="77777777" w:rsidR="00F1788B" w:rsidRDefault="00F1788B" w:rsidP="00ED7EDF">
      <w:pPr>
        <w:spacing w:line="278" w:lineRule="auto"/>
        <w:jc w:val="left"/>
      </w:pPr>
    </w:p>
    <w:p w14:paraId="50B52E67" w14:textId="77777777" w:rsidR="00F1788B" w:rsidRDefault="00F1788B" w:rsidP="00ED7EDF">
      <w:pPr>
        <w:spacing w:line="278" w:lineRule="auto"/>
        <w:jc w:val="left"/>
      </w:pPr>
    </w:p>
    <w:p w14:paraId="1B7B6C5D" w14:textId="77777777" w:rsidR="00F1788B" w:rsidRDefault="00F1788B" w:rsidP="00ED7EDF">
      <w:pPr>
        <w:spacing w:line="278" w:lineRule="auto"/>
        <w:jc w:val="left"/>
      </w:pPr>
    </w:p>
    <w:p w14:paraId="331A8B27" w14:textId="77777777" w:rsidR="00F1788B" w:rsidRDefault="00F1788B" w:rsidP="00ED7EDF">
      <w:pPr>
        <w:spacing w:line="278" w:lineRule="auto"/>
        <w:jc w:val="left"/>
      </w:pPr>
    </w:p>
    <w:p w14:paraId="24389138" w14:textId="77777777" w:rsidR="00F1788B" w:rsidRDefault="00F1788B" w:rsidP="00ED7EDF">
      <w:pPr>
        <w:spacing w:line="278" w:lineRule="auto"/>
        <w:jc w:val="left"/>
      </w:pPr>
    </w:p>
    <w:p w14:paraId="7A70A783" w14:textId="77777777" w:rsidR="00F1788B" w:rsidRDefault="00F1788B" w:rsidP="00ED7EDF">
      <w:pPr>
        <w:spacing w:line="278" w:lineRule="auto"/>
        <w:jc w:val="left"/>
      </w:pPr>
    </w:p>
    <w:p w14:paraId="334E0938" w14:textId="77777777" w:rsidR="00F1788B" w:rsidRDefault="00F1788B" w:rsidP="00ED7EDF">
      <w:pPr>
        <w:spacing w:line="278" w:lineRule="auto"/>
        <w:jc w:val="left"/>
      </w:pPr>
    </w:p>
    <w:p w14:paraId="312C3ED0" w14:textId="77777777" w:rsidR="00F1788B" w:rsidRDefault="00F1788B" w:rsidP="00ED7EDF">
      <w:pPr>
        <w:spacing w:line="278" w:lineRule="auto"/>
        <w:jc w:val="left"/>
      </w:pPr>
    </w:p>
    <w:p w14:paraId="08F93000" w14:textId="77777777" w:rsidR="00F1788B" w:rsidRDefault="00F1788B" w:rsidP="00ED7EDF">
      <w:pPr>
        <w:spacing w:line="278" w:lineRule="auto"/>
        <w:jc w:val="left"/>
      </w:pPr>
    </w:p>
    <w:p w14:paraId="268CE3AC" w14:textId="77777777" w:rsidR="00F1788B" w:rsidRDefault="00F1788B" w:rsidP="00ED7EDF">
      <w:pPr>
        <w:spacing w:line="278" w:lineRule="auto"/>
        <w:jc w:val="left"/>
      </w:pPr>
    </w:p>
    <w:p w14:paraId="563B5FE7" w14:textId="77777777" w:rsidR="001A434B" w:rsidRDefault="001A434B" w:rsidP="00ED7EDF">
      <w:pPr>
        <w:spacing w:line="278" w:lineRule="auto"/>
        <w:jc w:val="left"/>
        <w:rPr>
          <w:rtl/>
          <w:lang w:bidi="ar-EG"/>
        </w:rPr>
      </w:pPr>
    </w:p>
    <w:p w14:paraId="4190B903" w14:textId="77777777" w:rsidR="00341E17" w:rsidRDefault="00341E17" w:rsidP="00ED7EDF">
      <w:pPr>
        <w:spacing w:line="278" w:lineRule="auto"/>
        <w:jc w:val="left"/>
        <w:rPr>
          <w:rtl/>
          <w:lang w:bidi="ar-EG"/>
        </w:rPr>
      </w:pPr>
    </w:p>
    <w:p w14:paraId="06FE135E" w14:textId="7B4399AC" w:rsidR="001A434B" w:rsidRPr="001A434B" w:rsidRDefault="001A434B" w:rsidP="001A434B">
      <w:pPr>
        <w:pStyle w:val="Style1"/>
        <w:numPr>
          <w:ilvl w:val="0"/>
          <w:numId w:val="0"/>
        </w:numPr>
        <w:ind w:left="720" w:hanging="720"/>
      </w:pPr>
      <w:r w:rsidRPr="001A434B">
        <w:t>2.</w:t>
      </w:r>
      <w:r>
        <w:t xml:space="preserve">1 </w:t>
      </w:r>
      <w:r w:rsidR="00F1788B" w:rsidRPr="001A434B">
        <w:t>Summary of existing research and technologies related:</w:t>
      </w:r>
      <w:r>
        <w:tab/>
      </w:r>
    </w:p>
    <w:p w14:paraId="23E6349E" w14:textId="2898DB0D" w:rsidR="001A434B" w:rsidRDefault="001A434B" w:rsidP="001A434B">
      <w:pPr>
        <w:rPr>
          <w:sz w:val="26"/>
          <w:szCs w:val="26"/>
          <w:rtl/>
        </w:rPr>
      </w:pPr>
      <w:r w:rsidRPr="001A434B">
        <w:rPr>
          <w:sz w:val="26"/>
          <w:szCs w:val="26"/>
        </w:rPr>
        <w:t>The intersection of technology and traditional craftsmanship has been the subject of increasing interest in recent years. Numerous digital platforms and studies have sought to support artisans by providing better market access, tools for business growth, and cultural preservation. However, most existing technologies offer fragmented solutions that fail to fully address the unique needs of artisans, especially in developing regions. Below is an overview of the most relevant research and platforms in this domain:</w:t>
      </w:r>
    </w:p>
    <w:p w14:paraId="585E8153" w14:textId="13A0A029" w:rsidR="001A434B" w:rsidRPr="00224711" w:rsidRDefault="001A434B">
      <w:pPr>
        <w:pStyle w:val="ListParagraph"/>
        <w:numPr>
          <w:ilvl w:val="0"/>
          <w:numId w:val="39"/>
        </w:numPr>
        <w:rPr>
          <w:b/>
          <w:bCs/>
          <w:smallCaps/>
          <w:color w:val="2F5496" w:themeColor="accent1" w:themeShade="BF"/>
          <w:spacing w:val="5"/>
          <w:sz w:val="26"/>
          <w:szCs w:val="26"/>
        </w:rPr>
      </w:pPr>
      <w:r w:rsidRPr="00224711">
        <w:rPr>
          <w:rStyle w:val="IntenseReference"/>
          <w:sz w:val="26"/>
          <w:szCs w:val="26"/>
        </w:rPr>
        <w:t>Global Online Marketplaces for Handmade Products</w:t>
      </w:r>
    </w:p>
    <w:p w14:paraId="1A9490DA" w14:textId="77777777" w:rsidR="001A434B" w:rsidRPr="00224711" w:rsidRDefault="001A434B" w:rsidP="001A434B">
      <w:pPr>
        <w:rPr>
          <w:rStyle w:val="Strong"/>
          <w:sz w:val="22"/>
          <w:szCs w:val="22"/>
        </w:rPr>
      </w:pPr>
      <w:r w:rsidRPr="00224711">
        <w:rPr>
          <w:rStyle w:val="Strong"/>
          <w:sz w:val="22"/>
          <w:szCs w:val="22"/>
        </w:rPr>
        <w:t xml:space="preserve">Platforms such as </w:t>
      </w:r>
      <w:proofErr w:type="gramStart"/>
      <w:r w:rsidRPr="00224711">
        <w:rPr>
          <w:rStyle w:val="Strong"/>
          <w:sz w:val="22"/>
          <w:szCs w:val="22"/>
        </w:rPr>
        <w:t>Etsy ,</w:t>
      </w:r>
      <w:proofErr w:type="gramEnd"/>
      <w:r w:rsidRPr="00224711">
        <w:rPr>
          <w:rStyle w:val="Strong"/>
          <w:sz w:val="22"/>
          <w:szCs w:val="22"/>
        </w:rPr>
        <w:t xml:space="preserve"> Amazon Handmade and </w:t>
      </w:r>
      <w:proofErr w:type="spellStart"/>
      <w:r w:rsidRPr="00224711">
        <w:rPr>
          <w:rStyle w:val="Strong"/>
          <w:sz w:val="22"/>
          <w:szCs w:val="22"/>
        </w:rPr>
        <w:t>ArtFir</w:t>
      </w:r>
      <w:proofErr w:type="spellEnd"/>
      <w:r w:rsidRPr="00224711">
        <w:rPr>
          <w:rStyle w:val="Strong"/>
          <w:sz w:val="22"/>
          <w:szCs w:val="22"/>
        </w:rPr>
        <w:t xml:space="preserve"> have created spaces for artisans to sell their handmade goods to a global audience. These platforms have helped increase visibility and consumer access to artisanal products. However:</w:t>
      </w:r>
    </w:p>
    <w:p w14:paraId="209E85C3" w14:textId="77777777" w:rsidR="00224711" w:rsidRDefault="001A434B">
      <w:pPr>
        <w:pStyle w:val="ListParagraph"/>
        <w:numPr>
          <w:ilvl w:val="0"/>
          <w:numId w:val="40"/>
        </w:numPr>
      </w:pPr>
      <w:r w:rsidRPr="001A434B">
        <w:t>They tend to prioritize high-volume sellers, making it difficult for small-scale artisans to compete.</w:t>
      </w:r>
    </w:p>
    <w:p w14:paraId="3152727C" w14:textId="5798EBE5" w:rsidR="001A434B" w:rsidRPr="001A434B" w:rsidRDefault="001A434B">
      <w:pPr>
        <w:pStyle w:val="ListParagraph"/>
        <w:numPr>
          <w:ilvl w:val="0"/>
          <w:numId w:val="40"/>
        </w:numPr>
      </w:pPr>
      <w:r w:rsidRPr="001A434B">
        <w:t>Platform fees and competition often limit profit margins.</w:t>
      </w:r>
    </w:p>
    <w:p w14:paraId="425DF5F8" w14:textId="77777777" w:rsidR="001A434B" w:rsidRPr="00224711" w:rsidRDefault="001A434B" w:rsidP="001A434B">
      <w:r w:rsidRPr="00224711">
        <w:t>According to a study published by Statista (2023), over 95 million buyers used Etsy in 2022, but only a small percentage of sellers were from rural or underrepresented communities.</w:t>
      </w:r>
    </w:p>
    <w:p w14:paraId="2C87B364" w14:textId="1E9DD309" w:rsidR="001A434B" w:rsidRDefault="001A434B">
      <w:pPr>
        <w:pStyle w:val="ListParagraph"/>
        <w:numPr>
          <w:ilvl w:val="0"/>
          <w:numId w:val="41"/>
        </w:numPr>
      </w:pPr>
      <w:proofErr w:type="gramStart"/>
      <w:r w:rsidRPr="00DC41A6">
        <w:rPr>
          <w:rStyle w:val="Strong"/>
          <w:sz w:val="26"/>
          <w:szCs w:val="26"/>
        </w:rPr>
        <w:t>Source:</w:t>
      </w:r>
      <w:r w:rsidRPr="00224711">
        <w:t>[</w:t>
      </w:r>
      <w:proofErr w:type="gramEnd"/>
      <w:r w:rsidRPr="00224711">
        <w:t xml:space="preserve">Statista– Etsy Buyer </w:t>
      </w:r>
      <w:proofErr w:type="gramStart"/>
      <w:r w:rsidRPr="00224711">
        <w:t>Statistics](</w:t>
      </w:r>
      <w:proofErr w:type="gramEnd"/>
      <w:r w:rsidR="00224711">
        <w:fldChar w:fldCharType="begin"/>
      </w:r>
      <w:r w:rsidR="00224711">
        <w:instrText>HYPERLINK "</w:instrText>
      </w:r>
      <w:r w:rsidR="00224711" w:rsidRPr="00224711">
        <w:instrText>https://www.statista.com/statistics/1043090/etsy-active-buyers-worldwide/</w:instrText>
      </w:r>
      <w:r w:rsidR="00224711">
        <w:instrText>"</w:instrText>
      </w:r>
      <w:r w:rsidR="00224711">
        <w:fldChar w:fldCharType="separate"/>
      </w:r>
      <w:r w:rsidR="00224711" w:rsidRPr="00C10FB1">
        <w:rPr>
          <w:rStyle w:val="Hyperlink"/>
        </w:rPr>
        <w:t>https://www.statista.com/statistics/1043090/etsy-active-buyers-worldwide/</w:t>
      </w:r>
      <w:r w:rsidR="00224711">
        <w:fldChar w:fldCharType="end"/>
      </w:r>
      <w:r w:rsidRPr="00224711">
        <w:t>)</w:t>
      </w:r>
    </w:p>
    <w:p w14:paraId="115B40C7" w14:textId="77777777" w:rsidR="00DC41A6" w:rsidRDefault="00DC41A6" w:rsidP="00DC41A6"/>
    <w:p w14:paraId="222C77CA" w14:textId="77777777" w:rsidR="00DC41A6" w:rsidRDefault="00DC41A6" w:rsidP="00DC41A6"/>
    <w:p w14:paraId="4F6C2D6B" w14:textId="77777777" w:rsidR="00DC41A6" w:rsidRDefault="00DC41A6" w:rsidP="00DC41A6"/>
    <w:p w14:paraId="0907560E" w14:textId="77777777" w:rsidR="00DC41A6" w:rsidRDefault="00DC41A6" w:rsidP="00DC41A6"/>
    <w:p w14:paraId="234ECD48" w14:textId="77777777" w:rsidR="00DC41A6" w:rsidRDefault="00DC41A6" w:rsidP="00DC41A6">
      <w:pPr>
        <w:rPr>
          <w:rtl/>
        </w:rPr>
      </w:pPr>
    </w:p>
    <w:p w14:paraId="439A2C97" w14:textId="77777777" w:rsidR="00341E17" w:rsidRDefault="00341E17" w:rsidP="00DC41A6"/>
    <w:p w14:paraId="19B6DBDA" w14:textId="71AD4E70" w:rsidR="00DC41A6" w:rsidRPr="00DC41A6" w:rsidRDefault="00DC41A6">
      <w:pPr>
        <w:pStyle w:val="ListParagraph"/>
        <w:numPr>
          <w:ilvl w:val="0"/>
          <w:numId w:val="39"/>
        </w:numPr>
        <w:rPr>
          <w:rStyle w:val="IntenseReference"/>
          <w:sz w:val="26"/>
          <w:szCs w:val="26"/>
        </w:rPr>
      </w:pPr>
      <w:r w:rsidRPr="00DC41A6">
        <w:rPr>
          <w:rStyle w:val="IntenseReference"/>
          <w:sz w:val="26"/>
          <w:szCs w:val="26"/>
        </w:rPr>
        <w:t>AI and Personalization in E-Commerce</w:t>
      </w:r>
    </w:p>
    <w:p w14:paraId="171CFB29" w14:textId="77777777" w:rsidR="00DC41A6" w:rsidRPr="00DC41A6" w:rsidRDefault="00DC41A6">
      <w:pPr>
        <w:pStyle w:val="ListParagraph"/>
        <w:numPr>
          <w:ilvl w:val="0"/>
          <w:numId w:val="42"/>
        </w:numPr>
        <w:rPr>
          <w:rStyle w:val="Strong"/>
          <w:b w:val="0"/>
          <w:bCs w:val="0"/>
        </w:rPr>
      </w:pPr>
      <w:r w:rsidRPr="00DC41A6">
        <w:rPr>
          <w:rStyle w:val="Strong"/>
          <w:b w:val="0"/>
          <w:bCs w:val="0"/>
        </w:rPr>
        <w:t>Artificial Intelligence (AI) has transformed the e-commerce industry by enabling personalized customer experiences through chatbots, recommendation engines, and tailored search functionalities. According to a 2021 report by McKinsey &amp; Company, companies that implement advanced personalization strategies can achieve a revenue uplift of 10% to 15%, with some outperformers reaching as high as 25% depending on their execution and industry. Furthermore, high-growth companies derive 40% more revenue from personalization compared to their peers.</w:t>
      </w:r>
    </w:p>
    <w:p w14:paraId="4DDC19E1" w14:textId="77777777" w:rsidR="00DC41A6" w:rsidRPr="00DC41A6" w:rsidRDefault="00DC41A6" w:rsidP="00DC41A6">
      <w:pPr>
        <w:pStyle w:val="ListParagraph"/>
      </w:pPr>
    </w:p>
    <w:p w14:paraId="38629D33" w14:textId="77777777" w:rsidR="00DC41A6" w:rsidRDefault="00DC41A6">
      <w:pPr>
        <w:pStyle w:val="ListParagraph"/>
        <w:numPr>
          <w:ilvl w:val="0"/>
          <w:numId w:val="42"/>
        </w:numPr>
      </w:pPr>
      <w:r w:rsidRPr="00DC41A6">
        <w:t>However, despite these benefits, most platforms that serve artisans and handmade product sellers do not yet utilize AI personalization tools adapted to the unique context of handcrafted goods. These platforms often lack capabilities to recommend products based on traditional craftsmanship, regional styles, or cultural significance, missing out on opportunities to enrich the customer experience and boost sales.</w:t>
      </w:r>
    </w:p>
    <w:p w14:paraId="207D5867" w14:textId="2F1E418B" w:rsidR="00DC41A6" w:rsidRPr="00DC41A6" w:rsidRDefault="00DC41A6">
      <w:pPr>
        <w:pStyle w:val="ListParagraph"/>
        <w:numPr>
          <w:ilvl w:val="0"/>
          <w:numId w:val="41"/>
        </w:numPr>
        <w:rPr>
          <w:b/>
          <w:bCs/>
          <w:sz w:val="26"/>
          <w:szCs w:val="26"/>
        </w:rPr>
      </w:pPr>
      <w:r w:rsidRPr="00DC41A6">
        <w:rPr>
          <w:rStyle w:val="Strong"/>
          <w:sz w:val="26"/>
          <w:szCs w:val="26"/>
        </w:rPr>
        <w:t>Sources:</w:t>
      </w:r>
    </w:p>
    <w:p w14:paraId="03B51A00" w14:textId="77777777" w:rsidR="00DC41A6" w:rsidRPr="00DC41A6" w:rsidRDefault="00DC41A6">
      <w:pPr>
        <w:pStyle w:val="ListParagraph"/>
        <w:numPr>
          <w:ilvl w:val="0"/>
          <w:numId w:val="43"/>
        </w:numPr>
      </w:pPr>
      <w:r w:rsidRPr="00DC41A6">
        <w:t>McKinsey &amp; Company. (2021). The value of getting personalization right—or wrong—is multiplying.</w:t>
      </w:r>
    </w:p>
    <w:p w14:paraId="526FC4FC" w14:textId="016F4905" w:rsidR="00DC41A6" w:rsidRPr="00DC41A6" w:rsidRDefault="00DC41A6" w:rsidP="00DC41A6">
      <w:r>
        <w:t>(</w:t>
      </w:r>
      <w:hyperlink r:id="rId10" w:history="1">
        <w:r w:rsidRPr="00DC41A6">
          <w:rPr>
            <w:rStyle w:val="Hyperlink"/>
          </w:rPr>
          <w:t>https://www.mckinsey.com/capabilities/growth-marketing-and-sales/our-insights/the-value-of-getting-personalization-right-or-wrong-is-multiplying</w:t>
        </w:r>
      </w:hyperlink>
      <w:r>
        <w:t>)</w:t>
      </w:r>
    </w:p>
    <w:p w14:paraId="24E4E7A4" w14:textId="77777777" w:rsidR="00DC41A6" w:rsidRPr="00DC41A6" w:rsidRDefault="00DC41A6">
      <w:pPr>
        <w:pStyle w:val="ListParagraph"/>
        <w:numPr>
          <w:ilvl w:val="0"/>
          <w:numId w:val="44"/>
        </w:numPr>
      </w:pPr>
      <w:r w:rsidRPr="00DC41A6">
        <w:t>McKinsey &amp; Company. (2023). What is personalization?</w:t>
      </w:r>
    </w:p>
    <w:p w14:paraId="4D89878C" w14:textId="5680FA74" w:rsidR="00224711" w:rsidRPr="00224711" w:rsidRDefault="00DC41A6" w:rsidP="00DC41A6">
      <w:r>
        <w:t>(</w:t>
      </w:r>
      <w:hyperlink r:id="rId11" w:history="1">
        <w:r w:rsidRPr="00DC41A6">
          <w:rPr>
            <w:rStyle w:val="Hyperlink"/>
          </w:rPr>
          <w:t>mailto:https://www.mckinsey.com/featured-insights/mckinsey-explainers/what-is-personalization?subject=https://www.mckinsey.com/featured-insights/mckinsey-explainers/what-is-personalization</w:t>
        </w:r>
      </w:hyperlink>
      <w:r>
        <w:t>)</w:t>
      </w:r>
    </w:p>
    <w:p w14:paraId="479EA5D8" w14:textId="77777777" w:rsidR="00ED7EDF" w:rsidRDefault="00ED7EDF" w:rsidP="00ED7EDF">
      <w:pPr>
        <w:pStyle w:val="Title"/>
        <w:jc w:val="center"/>
      </w:pPr>
    </w:p>
    <w:p w14:paraId="2A86D873" w14:textId="77777777" w:rsidR="00DC41A6" w:rsidRDefault="00DC41A6" w:rsidP="00DC41A6">
      <w:pPr>
        <w:rPr>
          <w:rtl/>
        </w:rPr>
      </w:pPr>
    </w:p>
    <w:p w14:paraId="733418EA" w14:textId="77777777" w:rsidR="00341E17" w:rsidRDefault="00341E17" w:rsidP="00DC41A6"/>
    <w:p w14:paraId="2802FE4F" w14:textId="2B2D477A" w:rsidR="00DC41A6" w:rsidRPr="00DC41A6" w:rsidRDefault="00DC41A6">
      <w:pPr>
        <w:pStyle w:val="ListParagraph"/>
        <w:numPr>
          <w:ilvl w:val="0"/>
          <w:numId w:val="39"/>
        </w:numPr>
        <w:rPr>
          <w:b/>
          <w:bCs/>
          <w:smallCaps/>
          <w:color w:val="2F5496" w:themeColor="accent1" w:themeShade="BF"/>
          <w:spacing w:val="5"/>
          <w:sz w:val="26"/>
          <w:szCs w:val="26"/>
        </w:rPr>
      </w:pPr>
      <w:r w:rsidRPr="00DC41A6">
        <w:rPr>
          <w:rStyle w:val="IntenseReference"/>
          <w:sz w:val="26"/>
          <w:szCs w:val="26"/>
        </w:rPr>
        <w:lastRenderedPageBreak/>
        <w:t xml:space="preserve"> Online Craft Learning and Skill Sharing</w:t>
      </w:r>
    </w:p>
    <w:p w14:paraId="0282865D" w14:textId="56D343A7" w:rsidR="00DC41A6" w:rsidRPr="009434F2" w:rsidRDefault="00DC41A6" w:rsidP="00341E17">
      <w:r w:rsidRPr="009434F2">
        <w:t xml:space="preserve">Websites like </w:t>
      </w:r>
      <w:proofErr w:type="spellStart"/>
      <w:r w:rsidRPr="009434F2">
        <w:t>Skillshare</w:t>
      </w:r>
      <w:proofErr w:type="spellEnd"/>
      <w:r w:rsidR="009434F2">
        <w:t xml:space="preserve"> </w:t>
      </w:r>
      <w:r w:rsidRPr="009434F2">
        <w:t>(</w:t>
      </w:r>
      <w:hyperlink r:id="rId12" w:history="1">
        <w:r w:rsidR="009434F2" w:rsidRPr="009434F2">
          <w:rPr>
            <w:rStyle w:val="Hyperlink"/>
          </w:rPr>
          <w:t>mailto:http://www.skillshare.com</w:t>
        </w:r>
      </w:hyperlink>
      <w:r w:rsidR="009434F2" w:rsidRPr="009434F2">
        <w:t>), Udemy</w:t>
      </w:r>
      <w:r w:rsidR="009434F2">
        <w:t xml:space="preserve"> </w:t>
      </w:r>
      <w:r w:rsidRPr="009434F2">
        <w:t>(</w:t>
      </w:r>
      <w:hyperlink r:id="rId13" w:history="1">
        <w:r w:rsidRPr="009434F2">
          <w:rPr>
            <w:rStyle w:val="Hyperlink"/>
          </w:rPr>
          <w:t>http://www.udemy.com</w:t>
        </w:r>
      </w:hyperlink>
      <w:r w:rsidRPr="009434F2">
        <w:t>),</w:t>
      </w:r>
      <w:r w:rsidR="009434F2">
        <w:t xml:space="preserve"> </w:t>
      </w:r>
      <w:r w:rsidRPr="009434F2">
        <w:t xml:space="preserve">and YouTube offer a wide range of tutorials on crafts and handmade techniques. While these platforms help spread knowledge, they are not integrated with artisan product sales, and they often focus on global content rather than traditional, culturally specific </w:t>
      </w:r>
      <w:proofErr w:type="gramStart"/>
      <w:r w:rsidRPr="009434F2">
        <w:t>skills</w:t>
      </w:r>
      <w:r w:rsidR="00341E17">
        <w:rPr>
          <w:rFonts w:hint="cs"/>
          <w:rtl/>
        </w:rPr>
        <w:t xml:space="preserve"> </w:t>
      </w:r>
      <w:r w:rsidRPr="009434F2">
        <w:t>.</w:t>
      </w:r>
      <w:proofErr w:type="gramEnd"/>
      <w:r w:rsidR="00341E17">
        <w:rPr>
          <w:rFonts w:hint="cs"/>
          <w:rtl/>
        </w:rPr>
        <w:t xml:space="preserve"> </w:t>
      </w:r>
      <w:r w:rsidRPr="009434F2">
        <w:t>This separation between learning and selling limits artisans’ ability to build a community of both buyers and learners.</w:t>
      </w:r>
    </w:p>
    <w:p w14:paraId="1AABBF4E" w14:textId="41E1A1F4" w:rsidR="009434F2" w:rsidRPr="009434F2" w:rsidRDefault="009434F2">
      <w:pPr>
        <w:pStyle w:val="ListParagraph"/>
        <w:numPr>
          <w:ilvl w:val="0"/>
          <w:numId w:val="39"/>
        </w:numPr>
        <w:rPr>
          <w:rStyle w:val="IntenseReference"/>
          <w:sz w:val="26"/>
          <w:szCs w:val="26"/>
        </w:rPr>
      </w:pPr>
      <w:r w:rsidRPr="009434F2">
        <w:rPr>
          <w:rStyle w:val="IntenseReference"/>
          <w:sz w:val="26"/>
          <w:szCs w:val="26"/>
        </w:rPr>
        <w:t>Fair Trade and Cultural Preservation Initiatives</w:t>
      </w:r>
    </w:p>
    <w:p w14:paraId="293942E7" w14:textId="0BDA3A77" w:rsidR="009434F2" w:rsidRDefault="009434F2" w:rsidP="009434F2">
      <w:r w:rsidRPr="009434F2">
        <w:t xml:space="preserve">Organizations such as the </w:t>
      </w:r>
      <w:proofErr w:type="gramStart"/>
      <w:r w:rsidRPr="009434F2">
        <w:t>Fair Trade</w:t>
      </w:r>
      <w:proofErr w:type="gramEnd"/>
      <w:r w:rsidRPr="009434F2">
        <w:t xml:space="preserve"> Federation(</w:t>
      </w:r>
      <w:hyperlink r:id="rId14" w:history="1">
        <w:r w:rsidRPr="009434F2">
          <w:rPr>
            <w:rStyle w:val="Hyperlink"/>
          </w:rPr>
          <w:t>mailto:http://www.fairtradefederation.org</w:t>
        </w:r>
      </w:hyperlink>
      <w:r w:rsidRPr="009434F2">
        <w:t>) and UNESCO’s Creative Cities Network promote artisan empowerment through ethical trade, storytelling, and cultural heritage preservation.</w:t>
      </w:r>
    </w:p>
    <w:p w14:paraId="14C872CF" w14:textId="77777777" w:rsidR="009434F2" w:rsidRDefault="009434F2" w:rsidP="009434F2">
      <w:r>
        <w:t>UNESCO's reports emphasize the importance of connecting artisans directly with markets and the need for platforms that preserve traditional skills while providing income.</w:t>
      </w:r>
    </w:p>
    <w:p w14:paraId="3AB9BACC" w14:textId="63C19698" w:rsidR="009434F2" w:rsidRPr="009434F2" w:rsidRDefault="009434F2">
      <w:pPr>
        <w:pStyle w:val="ListParagraph"/>
        <w:numPr>
          <w:ilvl w:val="0"/>
          <w:numId w:val="39"/>
        </w:numPr>
        <w:rPr>
          <w:b/>
          <w:bCs/>
          <w:smallCaps/>
          <w:color w:val="2F5496" w:themeColor="accent1" w:themeShade="BF"/>
          <w:spacing w:val="5"/>
          <w:sz w:val="26"/>
          <w:szCs w:val="26"/>
        </w:rPr>
      </w:pPr>
      <w:r w:rsidRPr="009434F2">
        <w:rPr>
          <w:rStyle w:val="IntenseReference"/>
          <w:sz w:val="26"/>
          <w:szCs w:val="26"/>
        </w:rPr>
        <w:t xml:space="preserve"> Regional and Mobile Artisan Platforms</w:t>
      </w:r>
    </w:p>
    <w:p w14:paraId="023FF137" w14:textId="2012A4E4" w:rsidR="009434F2" w:rsidRDefault="009434F2" w:rsidP="009434F2">
      <w:r>
        <w:t xml:space="preserve">In some regions, mobile platforms such as Gaatha (India) and </w:t>
      </w:r>
      <w:proofErr w:type="spellStart"/>
      <w:r>
        <w:t>Naqsh</w:t>
      </w:r>
      <w:proofErr w:type="spellEnd"/>
      <w:r>
        <w:t xml:space="preserve"> Collective (Jordan) have emerged to support local artisans. These efforts typically provide storytelling, product listings, and sometimes payment gateways. However, many lack:</w:t>
      </w:r>
    </w:p>
    <w:p w14:paraId="551A0641" w14:textId="25B16EDF" w:rsidR="009434F2" w:rsidRDefault="009434F2">
      <w:pPr>
        <w:pStyle w:val="ListParagraph"/>
        <w:numPr>
          <w:ilvl w:val="1"/>
          <w:numId w:val="45"/>
        </w:numPr>
      </w:pPr>
      <w:r>
        <w:t>Scalable technology infrastructure</w:t>
      </w:r>
    </w:p>
    <w:p w14:paraId="626EDDE1" w14:textId="7C3CE451" w:rsidR="009434F2" w:rsidRDefault="009434F2">
      <w:pPr>
        <w:pStyle w:val="ListParagraph"/>
        <w:numPr>
          <w:ilvl w:val="1"/>
          <w:numId w:val="45"/>
        </w:numPr>
      </w:pPr>
      <w:r>
        <w:t>Advanced features such as chatbots, virtual classes, or multilingual support</w:t>
      </w:r>
    </w:p>
    <w:p w14:paraId="39B1623A" w14:textId="4942BCC1" w:rsidR="009434F2" w:rsidRDefault="009434F2">
      <w:pPr>
        <w:pStyle w:val="ListParagraph"/>
        <w:numPr>
          <w:ilvl w:val="1"/>
          <w:numId w:val="45"/>
        </w:numPr>
      </w:pPr>
      <w:r>
        <w:t>Integrated customer feedback or analytics</w:t>
      </w:r>
    </w:p>
    <w:p w14:paraId="7399DD37" w14:textId="77777777" w:rsidR="009434F2" w:rsidRPr="00DC41A6" w:rsidRDefault="009434F2" w:rsidP="00DC41A6"/>
    <w:p w14:paraId="2C4D26D6" w14:textId="77777777" w:rsidR="00ED7EDF" w:rsidRDefault="00ED7EDF" w:rsidP="00ED7EDF">
      <w:pPr>
        <w:pStyle w:val="Title"/>
        <w:jc w:val="center"/>
      </w:pPr>
    </w:p>
    <w:p w14:paraId="26D7B1A4" w14:textId="77777777" w:rsidR="00ED7EDF" w:rsidRDefault="00ED7EDF" w:rsidP="00ED7EDF">
      <w:pPr>
        <w:pStyle w:val="Title"/>
        <w:jc w:val="center"/>
      </w:pPr>
    </w:p>
    <w:p w14:paraId="3C7B4327" w14:textId="77777777" w:rsidR="001A434B" w:rsidRDefault="001A434B" w:rsidP="001A434B"/>
    <w:p w14:paraId="5FACD851" w14:textId="77777777" w:rsidR="00341E17" w:rsidRDefault="00341E17" w:rsidP="001A434B">
      <w:pPr>
        <w:rPr>
          <w:rtl/>
        </w:rPr>
      </w:pPr>
    </w:p>
    <w:p w14:paraId="0E4D7C31" w14:textId="77777777" w:rsidR="00341E17" w:rsidRDefault="00341E17" w:rsidP="001A434B"/>
    <w:p w14:paraId="5B6B2BB7" w14:textId="4DA22823" w:rsidR="001A434B" w:rsidRPr="00074064" w:rsidRDefault="00074064" w:rsidP="00074064">
      <w:pPr>
        <w:pStyle w:val="Style1"/>
        <w:numPr>
          <w:ilvl w:val="0"/>
          <w:numId w:val="0"/>
        </w:numPr>
        <w:rPr>
          <w:rFonts w:asciiTheme="majorBidi" w:hAnsiTheme="majorBidi" w:cstheme="majorBidi"/>
        </w:rPr>
      </w:pPr>
      <w:r>
        <w:rPr>
          <w:rFonts w:hint="cs"/>
          <w:rtl/>
        </w:rPr>
        <w:lastRenderedPageBreak/>
        <w:t>2.2</w:t>
      </w:r>
      <w:r>
        <w:t xml:space="preserve"> </w:t>
      </w:r>
      <w:r w:rsidRPr="00074064">
        <w:rPr>
          <w:rFonts w:asciiTheme="majorBidi" w:hAnsiTheme="majorBidi" w:cstheme="majorBidi"/>
        </w:rPr>
        <w:t>Gaps in Current Solutions  Aims to Fill</w:t>
      </w:r>
      <w:r w:rsidR="00341E17">
        <w:rPr>
          <w:rFonts w:asciiTheme="majorBidi" w:hAnsiTheme="majorBidi" w:cstheme="majorBidi"/>
        </w:rPr>
        <w:t>:</w:t>
      </w:r>
    </w:p>
    <w:p w14:paraId="7257DA8A" w14:textId="6DD13F3B" w:rsidR="001A434B" w:rsidRDefault="00074064" w:rsidP="00074064">
      <w:pPr>
        <w:rPr>
          <w:rStyle w:val="Strong"/>
          <w:b w:val="0"/>
          <w:bCs w:val="0"/>
          <w:sz w:val="26"/>
          <w:szCs w:val="26"/>
        </w:rPr>
      </w:pPr>
      <w:r w:rsidRPr="00074064">
        <w:rPr>
          <w:rStyle w:val="Strong"/>
          <w:b w:val="0"/>
          <w:bCs w:val="0"/>
          <w:sz w:val="26"/>
          <w:szCs w:val="26"/>
        </w:rPr>
        <w:t>Despite the existence of various digital platforms and initiatives aimed at supporting artisans, several significant gaps remain that limit the full potential and empowerment of traditional craft communities, especially those in rural or underserved areas. The main gaps this project intends to address include:</w:t>
      </w:r>
    </w:p>
    <w:p w14:paraId="7115A883" w14:textId="2F039D10" w:rsidR="00074064" w:rsidRPr="00074064" w:rsidRDefault="00074064">
      <w:pPr>
        <w:pStyle w:val="ListParagraph"/>
        <w:numPr>
          <w:ilvl w:val="0"/>
          <w:numId w:val="46"/>
        </w:numPr>
        <w:rPr>
          <w:rStyle w:val="IntenseReference"/>
          <w:sz w:val="26"/>
          <w:szCs w:val="26"/>
        </w:rPr>
      </w:pPr>
      <w:r w:rsidRPr="00074064">
        <w:rPr>
          <w:rStyle w:val="Strong"/>
          <w:b w:val="0"/>
          <w:bCs w:val="0"/>
          <w:sz w:val="26"/>
          <w:szCs w:val="26"/>
        </w:rPr>
        <w:t xml:space="preserve"> </w:t>
      </w:r>
      <w:r w:rsidRPr="00074064">
        <w:rPr>
          <w:rStyle w:val="IntenseReference"/>
          <w:sz w:val="26"/>
          <w:szCs w:val="26"/>
        </w:rPr>
        <w:t>Limited Inclusion of Small-Scale and Rural Artisans:</w:t>
      </w:r>
    </w:p>
    <w:p w14:paraId="66EE8DC4" w14:textId="77777777" w:rsidR="00074064" w:rsidRPr="00074064" w:rsidRDefault="00074064" w:rsidP="00074064">
      <w:pPr>
        <w:rPr>
          <w:rStyle w:val="Strong"/>
          <w:b w:val="0"/>
          <w:bCs w:val="0"/>
        </w:rPr>
      </w:pPr>
      <w:r w:rsidRPr="00074064">
        <w:rPr>
          <w:rStyle w:val="Strong"/>
          <w:b w:val="0"/>
          <w:bCs w:val="0"/>
          <w:sz w:val="26"/>
          <w:szCs w:val="26"/>
        </w:rPr>
        <w:t xml:space="preserve">   </w:t>
      </w:r>
      <w:r w:rsidRPr="00074064">
        <w:rPr>
          <w:rStyle w:val="Strong"/>
          <w:b w:val="0"/>
          <w:bCs w:val="0"/>
        </w:rPr>
        <w:t>Global marketplaces such as Etsy and Amazon Handmade primarily favor high-volume sellers and urban artisans, which marginalizes small-scale producers from rural or underrepresented communities. This reduces their visibility and income opportunities.</w:t>
      </w:r>
    </w:p>
    <w:p w14:paraId="652BE905" w14:textId="176DE5C6" w:rsidR="00074064" w:rsidRPr="00074064" w:rsidRDefault="00074064">
      <w:pPr>
        <w:pStyle w:val="ListParagraph"/>
        <w:numPr>
          <w:ilvl w:val="0"/>
          <w:numId w:val="46"/>
        </w:numPr>
        <w:rPr>
          <w:rStyle w:val="IntenseReference"/>
          <w:sz w:val="26"/>
          <w:szCs w:val="26"/>
        </w:rPr>
      </w:pPr>
      <w:r w:rsidRPr="00074064">
        <w:rPr>
          <w:rStyle w:val="IntenseReference"/>
        </w:rPr>
        <w:t xml:space="preserve"> </w:t>
      </w:r>
      <w:r w:rsidRPr="00074064">
        <w:rPr>
          <w:rStyle w:val="IntenseReference"/>
          <w:sz w:val="26"/>
          <w:szCs w:val="26"/>
        </w:rPr>
        <w:t>Lack of AI-Powered Personalization Tailored to Handmade Products:</w:t>
      </w:r>
    </w:p>
    <w:p w14:paraId="6097629F" w14:textId="77777777" w:rsidR="00074064" w:rsidRPr="00074064" w:rsidRDefault="00074064" w:rsidP="00074064">
      <w:pPr>
        <w:rPr>
          <w:rStyle w:val="Strong"/>
          <w:b w:val="0"/>
          <w:bCs w:val="0"/>
        </w:rPr>
      </w:pPr>
      <w:r w:rsidRPr="00074064">
        <w:rPr>
          <w:rStyle w:val="Strong"/>
          <w:b w:val="0"/>
          <w:bCs w:val="0"/>
          <w:sz w:val="26"/>
          <w:szCs w:val="26"/>
        </w:rPr>
        <w:t xml:space="preserve">   </w:t>
      </w:r>
      <w:r w:rsidRPr="00074064">
        <w:rPr>
          <w:rStyle w:val="Strong"/>
          <w:b w:val="0"/>
          <w:bCs w:val="0"/>
        </w:rPr>
        <w:t>Although AI-driven personalization is widely used in mainstream e-commerce, most artisan platforms do not incorporate AI chatbots or recommendation systems that recognize the unique cultural, stylistic, and regional aspects of handcrafted goods. This limits customer engagement and personalization effectiveness.</w:t>
      </w:r>
    </w:p>
    <w:p w14:paraId="2135524D" w14:textId="260997D3" w:rsidR="00074064" w:rsidRPr="00074064" w:rsidRDefault="00074064">
      <w:pPr>
        <w:pStyle w:val="ListParagraph"/>
        <w:numPr>
          <w:ilvl w:val="0"/>
          <w:numId w:val="46"/>
        </w:numPr>
        <w:rPr>
          <w:rStyle w:val="IntenseReference"/>
          <w:sz w:val="26"/>
          <w:szCs w:val="26"/>
        </w:rPr>
      </w:pPr>
      <w:r w:rsidRPr="00074064">
        <w:rPr>
          <w:rStyle w:val="IntenseReference"/>
          <w:sz w:val="26"/>
          <w:szCs w:val="26"/>
        </w:rPr>
        <w:t xml:space="preserve"> Separation Between Learning and Selling Platforms:</w:t>
      </w:r>
    </w:p>
    <w:p w14:paraId="15A31636" w14:textId="77777777" w:rsidR="00074064" w:rsidRPr="00074064" w:rsidRDefault="00074064" w:rsidP="00074064">
      <w:pPr>
        <w:rPr>
          <w:rStyle w:val="Strong"/>
          <w:b w:val="0"/>
          <w:bCs w:val="0"/>
        </w:rPr>
      </w:pPr>
      <w:r w:rsidRPr="00074064">
        <w:rPr>
          <w:rStyle w:val="Strong"/>
          <w:b w:val="0"/>
          <w:bCs w:val="0"/>
        </w:rPr>
        <w:t xml:space="preserve">   Craft learning platforms (e.g., </w:t>
      </w:r>
      <w:proofErr w:type="spellStart"/>
      <w:r w:rsidRPr="00074064">
        <w:rPr>
          <w:rStyle w:val="Strong"/>
          <w:b w:val="0"/>
          <w:bCs w:val="0"/>
        </w:rPr>
        <w:t>Skillshare</w:t>
      </w:r>
      <w:proofErr w:type="spellEnd"/>
      <w:r w:rsidRPr="00074064">
        <w:rPr>
          <w:rStyle w:val="Strong"/>
          <w:b w:val="0"/>
          <w:bCs w:val="0"/>
        </w:rPr>
        <w:t>, Udemy) are not integrated with artisan marketplaces, preventing artisans from simultaneously selling products and offering educational content in one unified platform. This reduces community-building and limits the artisans’ ability to showcase their skills.</w:t>
      </w:r>
    </w:p>
    <w:p w14:paraId="2C97DEF9" w14:textId="77777777" w:rsidR="00074064" w:rsidRDefault="00074064" w:rsidP="00074064">
      <w:pPr>
        <w:rPr>
          <w:rStyle w:val="Strong"/>
          <w:b w:val="0"/>
          <w:bCs w:val="0"/>
          <w:sz w:val="26"/>
          <w:szCs w:val="26"/>
        </w:rPr>
      </w:pPr>
    </w:p>
    <w:p w14:paraId="719C5BDD" w14:textId="77777777" w:rsidR="00074064" w:rsidRDefault="00074064" w:rsidP="00074064">
      <w:pPr>
        <w:rPr>
          <w:rStyle w:val="Strong"/>
          <w:b w:val="0"/>
          <w:bCs w:val="0"/>
          <w:sz w:val="26"/>
          <w:szCs w:val="26"/>
        </w:rPr>
      </w:pPr>
    </w:p>
    <w:p w14:paraId="5C29FC04" w14:textId="77777777" w:rsidR="00074064" w:rsidRDefault="00074064" w:rsidP="00074064">
      <w:pPr>
        <w:rPr>
          <w:rStyle w:val="Strong"/>
          <w:b w:val="0"/>
          <w:bCs w:val="0"/>
          <w:sz w:val="26"/>
          <w:szCs w:val="26"/>
        </w:rPr>
      </w:pPr>
    </w:p>
    <w:p w14:paraId="296D3213" w14:textId="77777777" w:rsidR="00074064" w:rsidRDefault="00074064" w:rsidP="00074064">
      <w:pPr>
        <w:rPr>
          <w:rStyle w:val="Strong"/>
          <w:b w:val="0"/>
          <w:bCs w:val="0"/>
          <w:sz w:val="26"/>
          <w:szCs w:val="26"/>
        </w:rPr>
      </w:pPr>
    </w:p>
    <w:p w14:paraId="22245005" w14:textId="77777777" w:rsidR="00341E17" w:rsidRPr="00074064" w:rsidRDefault="00341E17" w:rsidP="00074064">
      <w:pPr>
        <w:rPr>
          <w:rStyle w:val="Strong"/>
          <w:b w:val="0"/>
          <w:bCs w:val="0"/>
          <w:sz w:val="26"/>
          <w:szCs w:val="26"/>
        </w:rPr>
      </w:pPr>
    </w:p>
    <w:p w14:paraId="5951C9A0" w14:textId="424E342D" w:rsidR="00074064" w:rsidRPr="00074064" w:rsidRDefault="00074064">
      <w:pPr>
        <w:pStyle w:val="ListParagraph"/>
        <w:numPr>
          <w:ilvl w:val="0"/>
          <w:numId w:val="46"/>
        </w:numPr>
        <w:rPr>
          <w:rStyle w:val="IntenseReference"/>
          <w:sz w:val="26"/>
          <w:szCs w:val="26"/>
        </w:rPr>
      </w:pPr>
      <w:r w:rsidRPr="00074064">
        <w:rPr>
          <w:rStyle w:val="IntenseReference"/>
          <w:sz w:val="26"/>
          <w:szCs w:val="26"/>
        </w:rPr>
        <w:t>Insufficient Integration of Fair Trade and Storytelling Features:</w:t>
      </w:r>
    </w:p>
    <w:p w14:paraId="6C126446" w14:textId="38BC228A" w:rsidR="00074064" w:rsidRPr="00074064" w:rsidRDefault="00074064" w:rsidP="00074064">
      <w:pPr>
        <w:rPr>
          <w:rStyle w:val="Strong"/>
          <w:b w:val="0"/>
          <w:bCs w:val="0"/>
        </w:rPr>
      </w:pPr>
      <w:r w:rsidRPr="00074064">
        <w:rPr>
          <w:rStyle w:val="Strong"/>
          <w:b w:val="0"/>
          <w:bCs w:val="0"/>
          <w:sz w:val="26"/>
          <w:szCs w:val="26"/>
        </w:rPr>
        <w:t xml:space="preserve">   </w:t>
      </w:r>
      <w:r w:rsidRPr="00074064">
        <w:rPr>
          <w:rStyle w:val="Strong"/>
          <w:b w:val="0"/>
          <w:bCs w:val="0"/>
        </w:rPr>
        <w:t xml:space="preserve">Fair trade organizations stress ethical consumerism and cultural preservation, but few digital platforms effectively embed artisans’ stories, heritage, and </w:t>
      </w:r>
      <w:proofErr w:type="gramStart"/>
      <w:r w:rsidRPr="00074064">
        <w:rPr>
          <w:rStyle w:val="Strong"/>
          <w:b w:val="0"/>
          <w:bCs w:val="0"/>
        </w:rPr>
        <w:t>fair trade</w:t>
      </w:r>
      <w:proofErr w:type="gramEnd"/>
      <w:r w:rsidRPr="00074064">
        <w:rPr>
          <w:rStyle w:val="Strong"/>
          <w:b w:val="0"/>
          <w:bCs w:val="0"/>
        </w:rPr>
        <w:t xml:space="preserve"> principles within the shopping experience to build customer trust and awareness.</w:t>
      </w:r>
    </w:p>
    <w:p w14:paraId="189DCB0B" w14:textId="77A9E9E4" w:rsidR="00074064" w:rsidRPr="00074064" w:rsidRDefault="00074064">
      <w:pPr>
        <w:pStyle w:val="ListParagraph"/>
        <w:numPr>
          <w:ilvl w:val="0"/>
          <w:numId w:val="46"/>
        </w:numPr>
        <w:rPr>
          <w:rStyle w:val="IntenseReference"/>
          <w:sz w:val="26"/>
          <w:szCs w:val="26"/>
        </w:rPr>
      </w:pPr>
      <w:r w:rsidRPr="00074064">
        <w:rPr>
          <w:rStyle w:val="IntenseReference"/>
          <w:sz w:val="26"/>
          <w:szCs w:val="26"/>
        </w:rPr>
        <w:t>Technological and Functional Limitations in Regional Artisan Platforms:</w:t>
      </w:r>
    </w:p>
    <w:p w14:paraId="572F388F" w14:textId="2485EAF7" w:rsidR="00074064" w:rsidRPr="00074064" w:rsidRDefault="00074064" w:rsidP="00074064">
      <w:pPr>
        <w:rPr>
          <w:rStyle w:val="Strong"/>
          <w:b w:val="0"/>
          <w:bCs w:val="0"/>
        </w:rPr>
      </w:pPr>
      <w:r w:rsidRPr="00074064">
        <w:rPr>
          <w:rStyle w:val="Strong"/>
          <w:b w:val="0"/>
          <w:bCs w:val="0"/>
          <w:sz w:val="26"/>
          <w:szCs w:val="26"/>
        </w:rPr>
        <w:t xml:space="preserve">   </w:t>
      </w:r>
      <w:r w:rsidRPr="00074064">
        <w:rPr>
          <w:rStyle w:val="Strong"/>
          <w:b w:val="0"/>
          <w:bCs w:val="0"/>
        </w:rPr>
        <w:t>Many regional or mobile artisan platforms lack scalable technology infrastructure and advanced features like multilingual support, AI chatbots, virtual workshops, and analytics tools, which limits their growth and impact.</w:t>
      </w:r>
    </w:p>
    <w:p w14:paraId="4999BBF6" w14:textId="55BA8AC1" w:rsidR="00074064" w:rsidRPr="00074064" w:rsidRDefault="00074064">
      <w:pPr>
        <w:pStyle w:val="ListParagraph"/>
        <w:numPr>
          <w:ilvl w:val="0"/>
          <w:numId w:val="46"/>
        </w:numPr>
        <w:rPr>
          <w:rStyle w:val="IntenseReference"/>
          <w:sz w:val="26"/>
          <w:szCs w:val="26"/>
        </w:rPr>
      </w:pPr>
      <w:r w:rsidRPr="00074064">
        <w:rPr>
          <w:rStyle w:val="IntenseReference"/>
          <w:sz w:val="26"/>
          <w:szCs w:val="26"/>
        </w:rPr>
        <w:t>Inadequate Operational Tools for Artisans:</w:t>
      </w:r>
    </w:p>
    <w:p w14:paraId="2B8CAB5E" w14:textId="075EF2E8" w:rsidR="00074064" w:rsidRPr="00074064" w:rsidRDefault="00074064" w:rsidP="00074064">
      <w:pPr>
        <w:rPr>
          <w:rStyle w:val="Strong"/>
          <w:b w:val="0"/>
          <w:bCs w:val="0"/>
        </w:rPr>
      </w:pPr>
      <w:r w:rsidRPr="00074064">
        <w:rPr>
          <w:rStyle w:val="Strong"/>
          <w:b w:val="0"/>
          <w:bCs w:val="0"/>
        </w:rPr>
        <w:t xml:space="preserve">   Current platforms often do not provide artisans with comprehensive tools to manage products, orders, inventory, and educational content efficiently, which hinders their business development.</w:t>
      </w:r>
    </w:p>
    <w:p w14:paraId="64CC78F8" w14:textId="4E96F6C9" w:rsidR="00074064" w:rsidRDefault="00074064" w:rsidP="00074064">
      <w:pPr>
        <w:rPr>
          <w:rStyle w:val="Strong"/>
          <w:sz w:val="26"/>
          <w:szCs w:val="26"/>
        </w:rPr>
      </w:pPr>
      <w:r w:rsidRPr="00074064">
        <w:rPr>
          <w:rStyle w:val="Strong"/>
          <w:sz w:val="26"/>
          <w:szCs w:val="26"/>
        </w:rPr>
        <w:t>This project aims to fill these gaps by developing a comprehensive, scalable digital platform that combines global market access, AI-powered personalized shopping assistance, integrated educational resources, fair trade storytelling, and robust operational management tools — all designed specifically for traditional artisans.</w:t>
      </w:r>
    </w:p>
    <w:p w14:paraId="6C0EC48B" w14:textId="77777777" w:rsidR="00074064" w:rsidRDefault="00074064" w:rsidP="00074064">
      <w:pPr>
        <w:rPr>
          <w:rStyle w:val="Strong"/>
          <w:sz w:val="26"/>
          <w:szCs w:val="26"/>
        </w:rPr>
      </w:pPr>
    </w:p>
    <w:p w14:paraId="73053180" w14:textId="77777777" w:rsidR="00074064" w:rsidRDefault="00074064" w:rsidP="00074064">
      <w:pPr>
        <w:rPr>
          <w:rStyle w:val="Strong"/>
          <w:sz w:val="26"/>
          <w:szCs w:val="26"/>
        </w:rPr>
      </w:pPr>
    </w:p>
    <w:p w14:paraId="6E12AF8C" w14:textId="77777777" w:rsidR="00074064" w:rsidRDefault="00074064" w:rsidP="00074064">
      <w:pPr>
        <w:rPr>
          <w:rStyle w:val="Strong"/>
          <w:sz w:val="26"/>
          <w:szCs w:val="26"/>
        </w:rPr>
      </w:pPr>
    </w:p>
    <w:p w14:paraId="4AF7E897" w14:textId="77777777" w:rsidR="00074064" w:rsidRDefault="00074064" w:rsidP="00074064">
      <w:pPr>
        <w:rPr>
          <w:rStyle w:val="Strong"/>
          <w:sz w:val="26"/>
          <w:szCs w:val="26"/>
        </w:rPr>
      </w:pPr>
    </w:p>
    <w:p w14:paraId="37028D9A" w14:textId="77777777" w:rsidR="00074064" w:rsidRDefault="00074064" w:rsidP="00074064">
      <w:pPr>
        <w:rPr>
          <w:rStyle w:val="Strong"/>
          <w:sz w:val="26"/>
          <w:szCs w:val="26"/>
        </w:rPr>
      </w:pPr>
    </w:p>
    <w:p w14:paraId="502A5B9A" w14:textId="77777777" w:rsidR="00074064" w:rsidRDefault="00074064" w:rsidP="00074064">
      <w:pPr>
        <w:pStyle w:val="Style1"/>
        <w:numPr>
          <w:ilvl w:val="0"/>
          <w:numId w:val="0"/>
        </w:numPr>
        <w:rPr>
          <w:rStyle w:val="Strong"/>
          <w:rFonts w:asciiTheme="majorBidi" w:hAnsiTheme="majorBidi" w:cstheme="majorBidi"/>
        </w:rPr>
      </w:pPr>
    </w:p>
    <w:p w14:paraId="4CB0E0EE" w14:textId="77777777" w:rsidR="00341E17" w:rsidRDefault="00341E17" w:rsidP="00074064">
      <w:pPr>
        <w:pStyle w:val="Style1"/>
        <w:numPr>
          <w:ilvl w:val="0"/>
          <w:numId w:val="0"/>
        </w:numPr>
        <w:rPr>
          <w:rStyle w:val="Strong"/>
          <w:rFonts w:asciiTheme="majorBidi" w:hAnsiTheme="majorBidi" w:cstheme="majorBidi"/>
        </w:rPr>
      </w:pPr>
    </w:p>
    <w:p w14:paraId="438896D7" w14:textId="77777777" w:rsidR="00341E17" w:rsidRDefault="00341E17" w:rsidP="00074064">
      <w:pPr>
        <w:pStyle w:val="Style1"/>
        <w:numPr>
          <w:ilvl w:val="0"/>
          <w:numId w:val="0"/>
        </w:numPr>
        <w:rPr>
          <w:rStyle w:val="Strong"/>
          <w:rFonts w:asciiTheme="majorBidi" w:hAnsiTheme="majorBidi" w:cstheme="majorBidi"/>
        </w:rPr>
      </w:pPr>
    </w:p>
    <w:p w14:paraId="2600A3F5" w14:textId="0BE1384A" w:rsidR="00074064" w:rsidRPr="00074064" w:rsidRDefault="0024151D" w:rsidP="00074064">
      <w:pPr>
        <w:pStyle w:val="Style1"/>
        <w:numPr>
          <w:ilvl w:val="0"/>
          <w:numId w:val="0"/>
        </w:numPr>
        <w:rPr>
          <w:rStyle w:val="Strong"/>
          <w:rFonts w:asciiTheme="majorBidi" w:hAnsiTheme="majorBidi" w:cstheme="majorBidi"/>
        </w:rPr>
      </w:pPr>
      <w:r>
        <w:rPr>
          <w:rStyle w:val="Strong"/>
          <w:rFonts w:asciiTheme="majorBidi" w:hAnsiTheme="majorBidi" w:cstheme="majorBidi"/>
        </w:rPr>
        <w:t>2.</w:t>
      </w:r>
      <w:r w:rsidR="00074064" w:rsidRPr="00074064">
        <w:rPr>
          <w:rStyle w:val="Strong"/>
          <w:rFonts w:asciiTheme="majorBidi" w:hAnsiTheme="majorBidi" w:cstheme="majorBidi"/>
        </w:rPr>
        <w:t>3 Summary</w:t>
      </w:r>
    </w:p>
    <w:p w14:paraId="70C10B6F" w14:textId="1442D7DD" w:rsidR="002E5885" w:rsidRPr="002E5885" w:rsidRDefault="002E5885" w:rsidP="00B25368">
      <w:pPr>
        <w:rPr>
          <w:rStyle w:val="Strong"/>
          <w:b w:val="0"/>
          <w:bCs w:val="0"/>
          <w:sz w:val="26"/>
          <w:szCs w:val="26"/>
        </w:rPr>
      </w:pPr>
      <w:r w:rsidRPr="002E5885">
        <w:rPr>
          <w:rStyle w:val="Strong"/>
          <w:b w:val="0"/>
          <w:bCs w:val="0"/>
          <w:sz w:val="26"/>
          <w:szCs w:val="26"/>
        </w:rPr>
        <w:t>Over the past decade, numerous digital platforms have emerged with the goal of supporting artisans by offering marketplaces, educational resources, and limited technological tools. However, a closer examination of these solutions reveals critical gaps in coverage, functionality, and inclusivity—particularly for artisans in rural or underserved communities.</w:t>
      </w:r>
    </w:p>
    <w:p w14:paraId="18CD55F8" w14:textId="5773B262" w:rsidR="002E5885" w:rsidRPr="002E5885" w:rsidRDefault="002E5885">
      <w:pPr>
        <w:pStyle w:val="ListParagraph"/>
        <w:numPr>
          <w:ilvl w:val="0"/>
          <w:numId w:val="47"/>
        </w:numPr>
        <w:rPr>
          <w:rStyle w:val="Strong"/>
          <w:b w:val="0"/>
          <w:bCs w:val="0"/>
          <w:sz w:val="26"/>
          <w:szCs w:val="26"/>
        </w:rPr>
      </w:pPr>
      <w:r w:rsidRPr="002E5885">
        <w:rPr>
          <w:rStyle w:val="Strong"/>
          <w:b w:val="0"/>
          <w:bCs w:val="0"/>
          <w:sz w:val="26"/>
          <w:szCs w:val="26"/>
        </w:rPr>
        <w:t>Platforms like Etsy and Amazon Handmade have succeeded in bringing handmade goods to a global audience, but they tend to favor high-volume sellers. This creates a competitive disadvantage for smaller artisans who often lack the resources to meet large-scale production demands. Additionally, these platforms often charge high service fees, further limiting the profit margins of small-scale craft producers.</w:t>
      </w:r>
    </w:p>
    <w:p w14:paraId="5EECD9E0" w14:textId="283FED40" w:rsidR="002E5885" w:rsidRPr="002E5885" w:rsidRDefault="002E5885">
      <w:pPr>
        <w:pStyle w:val="ListParagraph"/>
        <w:numPr>
          <w:ilvl w:val="0"/>
          <w:numId w:val="48"/>
        </w:numPr>
        <w:rPr>
          <w:rStyle w:val="Strong"/>
          <w:b w:val="0"/>
          <w:bCs w:val="0"/>
          <w:sz w:val="26"/>
          <w:szCs w:val="26"/>
        </w:rPr>
      </w:pPr>
      <w:r w:rsidRPr="002E5885">
        <w:rPr>
          <w:rStyle w:val="Strong"/>
          <w:b w:val="0"/>
          <w:bCs w:val="0"/>
          <w:sz w:val="26"/>
          <w:szCs w:val="26"/>
        </w:rPr>
        <w:t>Artificial Intelligence (AI) has revolutionized the e-commerce landscape through features such as personalized recommendations, chatbots, and data-driven customer interactions. However, these technologies are rarely adapted for artisan-focused platforms. Most existing platforms do not consider cultural or regional elements when recommending handcrafted goods, which can reduce user engagement and limit the visibility of traditional items that hold deep cultural significance.</w:t>
      </w:r>
    </w:p>
    <w:p w14:paraId="3F6F3E7E" w14:textId="77777777" w:rsidR="002E5885" w:rsidRPr="002E5885" w:rsidRDefault="002E5885">
      <w:pPr>
        <w:pStyle w:val="ListParagraph"/>
        <w:numPr>
          <w:ilvl w:val="0"/>
          <w:numId w:val="49"/>
        </w:numPr>
        <w:rPr>
          <w:rStyle w:val="Strong"/>
          <w:b w:val="0"/>
          <w:bCs w:val="0"/>
          <w:sz w:val="26"/>
          <w:szCs w:val="26"/>
        </w:rPr>
      </w:pPr>
      <w:r w:rsidRPr="002E5885">
        <w:rPr>
          <w:rStyle w:val="Strong"/>
          <w:b w:val="0"/>
          <w:bCs w:val="0"/>
          <w:sz w:val="26"/>
          <w:szCs w:val="26"/>
        </w:rPr>
        <w:t xml:space="preserve">Furthermore, the divide between craft learning platforms (such as </w:t>
      </w:r>
      <w:proofErr w:type="spellStart"/>
      <w:r w:rsidRPr="002E5885">
        <w:rPr>
          <w:rStyle w:val="Strong"/>
          <w:b w:val="0"/>
          <w:bCs w:val="0"/>
          <w:sz w:val="26"/>
          <w:szCs w:val="26"/>
        </w:rPr>
        <w:t>Skillshare</w:t>
      </w:r>
      <w:proofErr w:type="spellEnd"/>
      <w:r w:rsidRPr="002E5885">
        <w:rPr>
          <w:rStyle w:val="Strong"/>
          <w:b w:val="0"/>
          <w:bCs w:val="0"/>
          <w:sz w:val="26"/>
          <w:szCs w:val="26"/>
        </w:rPr>
        <w:t xml:space="preserve"> or Udemy) and artisan marketplaces prevents artisans from combining skill-sharing and product sales on a single platform. This disconnection undermines the potential to build communities around learning, creation, and commerce.</w:t>
      </w:r>
    </w:p>
    <w:p w14:paraId="29BD32A1" w14:textId="77777777" w:rsidR="002E5885" w:rsidRDefault="002E5885" w:rsidP="002E5885">
      <w:pPr>
        <w:rPr>
          <w:rStyle w:val="Strong"/>
          <w:b w:val="0"/>
          <w:bCs w:val="0"/>
          <w:sz w:val="26"/>
          <w:szCs w:val="26"/>
          <w:rtl/>
        </w:rPr>
      </w:pPr>
    </w:p>
    <w:p w14:paraId="60EEAD2C" w14:textId="77777777" w:rsidR="002E5885" w:rsidRDefault="002E5885" w:rsidP="002E5885">
      <w:pPr>
        <w:rPr>
          <w:rStyle w:val="Strong"/>
          <w:b w:val="0"/>
          <w:bCs w:val="0"/>
          <w:sz w:val="26"/>
          <w:szCs w:val="26"/>
          <w:rtl/>
        </w:rPr>
      </w:pPr>
    </w:p>
    <w:p w14:paraId="397A42CE" w14:textId="77777777" w:rsidR="002E5885" w:rsidRDefault="002E5885" w:rsidP="002E5885">
      <w:pPr>
        <w:rPr>
          <w:rStyle w:val="Strong"/>
          <w:b w:val="0"/>
          <w:bCs w:val="0"/>
          <w:sz w:val="26"/>
          <w:szCs w:val="26"/>
          <w:rtl/>
        </w:rPr>
      </w:pPr>
    </w:p>
    <w:p w14:paraId="5B2B8B1E" w14:textId="77777777" w:rsidR="002E5885" w:rsidRDefault="002E5885" w:rsidP="002E5885">
      <w:pPr>
        <w:rPr>
          <w:rStyle w:val="Strong"/>
          <w:b w:val="0"/>
          <w:bCs w:val="0"/>
          <w:sz w:val="26"/>
          <w:szCs w:val="26"/>
        </w:rPr>
      </w:pPr>
    </w:p>
    <w:p w14:paraId="72E3DF24" w14:textId="77777777" w:rsidR="00341E17" w:rsidRPr="002E5885" w:rsidRDefault="00341E17" w:rsidP="002E5885">
      <w:pPr>
        <w:rPr>
          <w:rStyle w:val="Strong"/>
          <w:b w:val="0"/>
          <w:bCs w:val="0"/>
          <w:sz w:val="26"/>
          <w:szCs w:val="26"/>
        </w:rPr>
      </w:pPr>
    </w:p>
    <w:p w14:paraId="32FE4003" w14:textId="49988D81" w:rsidR="002E5885" w:rsidRPr="002E5885" w:rsidRDefault="002E5885">
      <w:pPr>
        <w:pStyle w:val="ListParagraph"/>
        <w:numPr>
          <w:ilvl w:val="0"/>
          <w:numId w:val="50"/>
        </w:numPr>
        <w:rPr>
          <w:rStyle w:val="Strong"/>
          <w:b w:val="0"/>
          <w:bCs w:val="0"/>
          <w:sz w:val="26"/>
          <w:szCs w:val="26"/>
        </w:rPr>
      </w:pPr>
      <w:r w:rsidRPr="002E5885">
        <w:rPr>
          <w:rStyle w:val="Strong"/>
          <w:b w:val="0"/>
          <w:bCs w:val="0"/>
          <w:sz w:val="26"/>
          <w:szCs w:val="26"/>
        </w:rPr>
        <w:t xml:space="preserve">Efforts by organizations such as the </w:t>
      </w:r>
      <w:proofErr w:type="gramStart"/>
      <w:r w:rsidRPr="002E5885">
        <w:rPr>
          <w:rStyle w:val="Strong"/>
          <w:b w:val="0"/>
          <w:bCs w:val="0"/>
          <w:sz w:val="26"/>
          <w:szCs w:val="26"/>
        </w:rPr>
        <w:t>Fair Trade</w:t>
      </w:r>
      <w:proofErr w:type="gramEnd"/>
      <w:r w:rsidRPr="002E5885">
        <w:rPr>
          <w:rStyle w:val="Strong"/>
          <w:b w:val="0"/>
          <w:bCs w:val="0"/>
          <w:sz w:val="26"/>
          <w:szCs w:val="26"/>
        </w:rPr>
        <w:t xml:space="preserve"> Federation and UNESCO emphasize ethical practices, cultural storytelling, and artisan empowerment, but these values are not deeply embedded in most commercial digital platforms. Likewise, many regional or mobile platforms are limited by outdated or non-scalable technology, lack multilingual support, and fail to provide advanced features such as AI chatbots, virtual workshops, or analytics tools that could support artisans’ growth.</w:t>
      </w:r>
    </w:p>
    <w:p w14:paraId="5EEA831D" w14:textId="77777777" w:rsidR="002E5885" w:rsidRPr="002E5885" w:rsidRDefault="002E5885" w:rsidP="002E5885">
      <w:pPr>
        <w:rPr>
          <w:rStyle w:val="Strong"/>
          <w:b w:val="0"/>
          <w:bCs w:val="0"/>
          <w:sz w:val="26"/>
          <w:szCs w:val="26"/>
        </w:rPr>
      </w:pPr>
      <w:r w:rsidRPr="002E5885">
        <w:rPr>
          <w:rStyle w:val="Strong"/>
          <w:b w:val="0"/>
          <w:bCs w:val="0"/>
          <w:sz w:val="26"/>
          <w:szCs w:val="26"/>
        </w:rPr>
        <w:t>Lastly, artisans often struggle with inadequate back-end tools for managing their inventory, orders, sales data, and educational content. These shortcomings hinder their ability to run sustainable businesses and expand their reach.</w:t>
      </w:r>
    </w:p>
    <w:p w14:paraId="6392BA10" w14:textId="7C79581D" w:rsidR="002E5885" w:rsidRPr="002E5885" w:rsidRDefault="002E5885">
      <w:pPr>
        <w:pStyle w:val="ListParagraph"/>
        <w:numPr>
          <w:ilvl w:val="0"/>
          <w:numId w:val="50"/>
        </w:numPr>
        <w:rPr>
          <w:rStyle w:val="Strong"/>
          <w:b w:val="0"/>
          <w:bCs w:val="0"/>
          <w:sz w:val="26"/>
          <w:szCs w:val="26"/>
        </w:rPr>
      </w:pPr>
      <w:r w:rsidRPr="002E5885">
        <w:rPr>
          <w:rStyle w:val="Strong"/>
          <w:b w:val="0"/>
          <w:bCs w:val="0"/>
          <w:sz w:val="26"/>
          <w:szCs w:val="26"/>
        </w:rPr>
        <w:t>In response to these challenges, this project proposes the development of a comprehensive, scalable digital platform specifically designed for artisans.</w:t>
      </w:r>
      <w:r w:rsidRPr="002E5885">
        <w:rPr>
          <w:rStyle w:val="Strong"/>
          <w:rFonts w:hint="cs"/>
          <w:b w:val="0"/>
          <w:bCs w:val="0"/>
          <w:sz w:val="26"/>
          <w:szCs w:val="26"/>
          <w:rtl/>
        </w:rPr>
        <w:t xml:space="preserve"> </w:t>
      </w:r>
      <w:r w:rsidRPr="002E5885">
        <w:rPr>
          <w:rStyle w:val="Strong"/>
          <w:b w:val="0"/>
          <w:bCs w:val="0"/>
          <w:sz w:val="26"/>
          <w:szCs w:val="26"/>
        </w:rPr>
        <w:t>The platform will integrate AI-powered personalization tailored to cultural and regional characteristics, include e-learning and live workshop tools, support fair trade and storytelling principles, and offer a complete suite of operational tools to help artisans manage their businesses effectively. By bridging the existing gaps in technology, education, and commerce, the project aims to empower traditional artisans and connect them with a global customer base in a way that respects and enhances their craft heritage.</w:t>
      </w:r>
    </w:p>
    <w:p w14:paraId="40F2D755" w14:textId="77777777" w:rsidR="00074064" w:rsidRPr="002E5885" w:rsidRDefault="00074064" w:rsidP="002E5885">
      <w:pPr>
        <w:rPr>
          <w:rStyle w:val="Strong"/>
          <w:b w:val="0"/>
          <w:bCs w:val="0"/>
          <w:sz w:val="26"/>
          <w:szCs w:val="26"/>
        </w:rPr>
      </w:pPr>
    </w:p>
    <w:p w14:paraId="7273A214" w14:textId="77777777" w:rsidR="00074064" w:rsidRDefault="00074064" w:rsidP="002E5885">
      <w:pPr>
        <w:rPr>
          <w:rStyle w:val="Strong"/>
          <w:sz w:val="26"/>
          <w:szCs w:val="26"/>
        </w:rPr>
      </w:pPr>
    </w:p>
    <w:p w14:paraId="65EDE7CA" w14:textId="77777777" w:rsidR="00074064" w:rsidRDefault="00074064" w:rsidP="002E5885">
      <w:pPr>
        <w:rPr>
          <w:rStyle w:val="Strong"/>
          <w:sz w:val="26"/>
          <w:szCs w:val="26"/>
        </w:rPr>
      </w:pPr>
    </w:p>
    <w:p w14:paraId="66F68420" w14:textId="77777777" w:rsidR="00074064" w:rsidRDefault="00074064" w:rsidP="002E5885">
      <w:pPr>
        <w:rPr>
          <w:rStyle w:val="Strong"/>
          <w:sz w:val="26"/>
          <w:szCs w:val="26"/>
        </w:rPr>
      </w:pPr>
    </w:p>
    <w:p w14:paraId="63156FBE" w14:textId="77777777" w:rsidR="00074064" w:rsidRDefault="00074064" w:rsidP="002E5885">
      <w:pPr>
        <w:rPr>
          <w:rStyle w:val="Strong"/>
          <w:sz w:val="26"/>
          <w:szCs w:val="26"/>
        </w:rPr>
      </w:pPr>
    </w:p>
    <w:p w14:paraId="1042A5FD" w14:textId="77777777" w:rsidR="00074064" w:rsidRDefault="00074064" w:rsidP="002E5885">
      <w:pPr>
        <w:rPr>
          <w:rStyle w:val="Strong"/>
          <w:sz w:val="26"/>
          <w:szCs w:val="26"/>
        </w:rPr>
      </w:pPr>
    </w:p>
    <w:p w14:paraId="12F6FD62" w14:textId="77777777" w:rsidR="00074064" w:rsidRPr="00074064" w:rsidRDefault="00074064" w:rsidP="002E5885">
      <w:pPr>
        <w:rPr>
          <w:rStyle w:val="Strong"/>
          <w:sz w:val="26"/>
          <w:szCs w:val="26"/>
        </w:rPr>
      </w:pPr>
    </w:p>
    <w:p w14:paraId="3C58B48C" w14:textId="77777777" w:rsidR="001A434B" w:rsidRPr="00074064" w:rsidRDefault="001A434B" w:rsidP="002E5885">
      <w:pPr>
        <w:rPr>
          <w:rStyle w:val="Strong"/>
        </w:rPr>
      </w:pPr>
    </w:p>
    <w:p w14:paraId="22E3C5B3" w14:textId="77777777" w:rsidR="001A434B" w:rsidRDefault="001A434B" w:rsidP="002E5885"/>
    <w:p w14:paraId="5EE2DED1" w14:textId="77777777" w:rsidR="001A434B" w:rsidRDefault="001A434B" w:rsidP="001A434B"/>
    <w:p w14:paraId="2BDBDEA9" w14:textId="77777777" w:rsidR="00074064" w:rsidRDefault="00074064" w:rsidP="001A434B"/>
    <w:p w14:paraId="0438585B" w14:textId="77777777" w:rsidR="00074064" w:rsidRDefault="00074064" w:rsidP="001A434B"/>
    <w:p w14:paraId="09A62A2E" w14:textId="77777777" w:rsidR="001A434B" w:rsidRDefault="001A434B" w:rsidP="001A434B"/>
    <w:p w14:paraId="72437DB3" w14:textId="77777777" w:rsidR="001A434B" w:rsidRPr="001A434B" w:rsidRDefault="001A434B" w:rsidP="001A434B"/>
    <w:p w14:paraId="3BC6A883" w14:textId="77777777" w:rsidR="00ED7EDF" w:rsidRPr="00520B41" w:rsidRDefault="00ED7EDF" w:rsidP="00ED7EDF">
      <w:pPr>
        <w:pStyle w:val="Chaptertitle1"/>
      </w:pPr>
      <w:r w:rsidRPr="00520B41">
        <w:t xml:space="preserve">Chapter </w:t>
      </w:r>
      <w:r w:rsidR="00F43A21">
        <w:t>3</w:t>
      </w:r>
    </w:p>
    <w:p w14:paraId="4F3B6B74" w14:textId="77777777" w:rsidR="00ED7EDF" w:rsidRDefault="00F43A21" w:rsidP="00650CB5">
      <w:pPr>
        <w:pStyle w:val="Chaptertitle"/>
      </w:pPr>
      <w:bookmarkStart w:id="4" w:name="_Toc197463974"/>
      <w:r>
        <w:t>Proposed system</w:t>
      </w:r>
      <w:bookmarkEnd w:id="4"/>
      <w:r w:rsidR="00ED7EDF">
        <w:br w:type="page"/>
      </w:r>
    </w:p>
    <w:p w14:paraId="35960E05" w14:textId="77777777" w:rsidR="00ED7EDF" w:rsidRDefault="00ED7EDF" w:rsidP="00ED7EDF"/>
    <w:p w14:paraId="58A4973A" w14:textId="77777777" w:rsidR="00AF3499" w:rsidRPr="00AF3499" w:rsidRDefault="00AF3499">
      <w:pPr>
        <w:pStyle w:val="ListParagraph"/>
        <w:numPr>
          <w:ilvl w:val="1"/>
          <w:numId w:val="3"/>
        </w:numPr>
        <w:jc w:val="left"/>
      </w:pPr>
      <w:r w:rsidRPr="00AF3499">
        <w:t>Approach used to solve the problem</w:t>
      </w:r>
    </w:p>
    <w:p w14:paraId="3D4A7BDD" w14:textId="77777777" w:rsidR="00AF3499" w:rsidRDefault="00AF3499">
      <w:pPr>
        <w:pStyle w:val="ListParagraph"/>
        <w:numPr>
          <w:ilvl w:val="1"/>
          <w:numId w:val="3"/>
        </w:numPr>
      </w:pPr>
      <w:r w:rsidRPr="00AF3499">
        <w:t>System architecture (diagrams preferred: UML, flowcharts, ER diagrams, etc.).</w:t>
      </w:r>
    </w:p>
    <w:p w14:paraId="6D7EA76C" w14:textId="77777777" w:rsidR="00AF3499" w:rsidRDefault="00AF3499">
      <w:pPr>
        <w:pStyle w:val="ListParagraph"/>
        <w:numPr>
          <w:ilvl w:val="1"/>
          <w:numId w:val="3"/>
        </w:numPr>
      </w:pPr>
      <w:r w:rsidRPr="00AF3499">
        <w:t>Algorithms or frameworks used.</w:t>
      </w:r>
    </w:p>
    <w:p w14:paraId="37DF876C" w14:textId="77777777" w:rsidR="0056276A" w:rsidRDefault="0056276A" w:rsidP="00ED7EDF">
      <w:pPr>
        <w:spacing w:line="278" w:lineRule="auto"/>
        <w:jc w:val="left"/>
      </w:pPr>
    </w:p>
    <w:p w14:paraId="5F15D17E" w14:textId="77777777" w:rsidR="0056276A" w:rsidRDefault="0056276A" w:rsidP="00ED7EDF">
      <w:pPr>
        <w:spacing w:line="278" w:lineRule="auto"/>
        <w:jc w:val="left"/>
      </w:pPr>
    </w:p>
    <w:p w14:paraId="5DCFE139" w14:textId="77777777" w:rsidR="0056276A" w:rsidRDefault="0056276A" w:rsidP="00ED7EDF">
      <w:pPr>
        <w:spacing w:line="278" w:lineRule="auto"/>
        <w:jc w:val="left"/>
      </w:pPr>
    </w:p>
    <w:p w14:paraId="217AEDDC" w14:textId="77777777" w:rsidR="0056276A" w:rsidRDefault="0056276A" w:rsidP="00ED7EDF">
      <w:pPr>
        <w:spacing w:line="278" w:lineRule="auto"/>
        <w:jc w:val="left"/>
      </w:pPr>
    </w:p>
    <w:p w14:paraId="1F924EBB" w14:textId="77777777" w:rsidR="0056276A" w:rsidRDefault="0056276A" w:rsidP="00ED7EDF">
      <w:pPr>
        <w:spacing w:line="278" w:lineRule="auto"/>
        <w:jc w:val="left"/>
      </w:pPr>
    </w:p>
    <w:p w14:paraId="03C1C199" w14:textId="77777777" w:rsidR="0056276A" w:rsidRDefault="0056276A" w:rsidP="00ED7EDF">
      <w:pPr>
        <w:spacing w:line="278" w:lineRule="auto"/>
        <w:jc w:val="left"/>
      </w:pPr>
    </w:p>
    <w:p w14:paraId="3C67AF6F" w14:textId="77777777" w:rsidR="0056276A" w:rsidRDefault="0056276A" w:rsidP="00ED7EDF">
      <w:pPr>
        <w:spacing w:line="278" w:lineRule="auto"/>
        <w:jc w:val="left"/>
      </w:pPr>
    </w:p>
    <w:p w14:paraId="60DAC3C5" w14:textId="77777777" w:rsidR="0056276A" w:rsidRDefault="0056276A" w:rsidP="00ED7EDF">
      <w:pPr>
        <w:spacing w:line="278" w:lineRule="auto"/>
        <w:jc w:val="left"/>
      </w:pPr>
    </w:p>
    <w:p w14:paraId="5373CA7B" w14:textId="77777777" w:rsidR="0056276A" w:rsidRDefault="0056276A" w:rsidP="00ED7EDF">
      <w:pPr>
        <w:spacing w:line="278" w:lineRule="auto"/>
        <w:jc w:val="left"/>
      </w:pPr>
    </w:p>
    <w:p w14:paraId="523F6818" w14:textId="77777777" w:rsidR="0056276A" w:rsidRDefault="0056276A" w:rsidP="00ED7EDF">
      <w:pPr>
        <w:spacing w:line="278" w:lineRule="auto"/>
        <w:jc w:val="left"/>
      </w:pPr>
    </w:p>
    <w:p w14:paraId="5B4AE09F" w14:textId="77777777" w:rsidR="0056276A" w:rsidRDefault="0056276A" w:rsidP="00ED7EDF">
      <w:pPr>
        <w:spacing w:line="278" w:lineRule="auto"/>
        <w:jc w:val="left"/>
      </w:pPr>
    </w:p>
    <w:p w14:paraId="00E3C0E0" w14:textId="77777777" w:rsidR="0056276A" w:rsidRDefault="0056276A" w:rsidP="00ED7EDF">
      <w:pPr>
        <w:spacing w:line="278" w:lineRule="auto"/>
        <w:jc w:val="left"/>
      </w:pPr>
    </w:p>
    <w:p w14:paraId="7243DE3E" w14:textId="77777777" w:rsidR="0056276A" w:rsidRDefault="0056276A" w:rsidP="00ED7EDF">
      <w:pPr>
        <w:spacing w:line="278" w:lineRule="auto"/>
        <w:jc w:val="left"/>
      </w:pPr>
    </w:p>
    <w:p w14:paraId="34618D6C" w14:textId="77777777" w:rsidR="0056276A" w:rsidRDefault="0056276A" w:rsidP="00ED7EDF">
      <w:pPr>
        <w:spacing w:line="278" w:lineRule="auto"/>
        <w:jc w:val="left"/>
      </w:pPr>
    </w:p>
    <w:p w14:paraId="18D9F029" w14:textId="77777777" w:rsidR="0056276A" w:rsidRDefault="0056276A" w:rsidP="00ED7EDF">
      <w:pPr>
        <w:spacing w:line="278" w:lineRule="auto"/>
        <w:jc w:val="left"/>
      </w:pPr>
    </w:p>
    <w:p w14:paraId="3767C9A4" w14:textId="77777777" w:rsidR="0056276A" w:rsidRDefault="0056276A" w:rsidP="00ED7EDF">
      <w:pPr>
        <w:spacing w:line="278" w:lineRule="auto"/>
        <w:jc w:val="left"/>
      </w:pPr>
    </w:p>
    <w:p w14:paraId="1A4CE0FF" w14:textId="77777777" w:rsidR="0056276A" w:rsidRDefault="0056276A" w:rsidP="00ED7EDF">
      <w:pPr>
        <w:spacing w:line="278" w:lineRule="auto"/>
        <w:jc w:val="left"/>
      </w:pPr>
    </w:p>
    <w:p w14:paraId="169A2316" w14:textId="77777777" w:rsidR="0056276A" w:rsidRDefault="0056276A" w:rsidP="00ED7EDF">
      <w:pPr>
        <w:spacing w:line="278" w:lineRule="auto"/>
        <w:jc w:val="left"/>
      </w:pPr>
    </w:p>
    <w:p w14:paraId="76A7F6A5" w14:textId="77777777" w:rsidR="0056276A" w:rsidRDefault="0056276A" w:rsidP="00ED7EDF">
      <w:pPr>
        <w:spacing w:line="278" w:lineRule="auto"/>
        <w:jc w:val="left"/>
      </w:pPr>
    </w:p>
    <w:p w14:paraId="42AAFA2D" w14:textId="77777777" w:rsidR="0056276A" w:rsidRDefault="0056276A" w:rsidP="00ED7EDF">
      <w:pPr>
        <w:spacing w:line="278" w:lineRule="auto"/>
        <w:jc w:val="left"/>
      </w:pPr>
    </w:p>
    <w:p w14:paraId="71F46C38" w14:textId="77777777" w:rsidR="0056276A" w:rsidRDefault="0056276A" w:rsidP="00ED7EDF">
      <w:pPr>
        <w:spacing w:line="278" w:lineRule="auto"/>
        <w:jc w:val="left"/>
      </w:pPr>
    </w:p>
    <w:p w14:paraId="70ECF887" w14:textId="77777777" w:rsidR="0056276A" w:rsidRDefault="0056276A" w:rsidP="00ED7EDF">
      <w:pPr>
        <w:spacing w:line="278" w:lineRule="auto"/>
        <w:jc w:val="left"/>
      </w:pPr>
    </w:p>
    <w:p w14:paraId="7E28FA46" w14:textId="77777777" w:rsidR="00341E17" w:rsidRDefault="00341E17" w:rsidP="00ED7EDF">
      <w:pPr>
        <w:spacing w:line="278" w:lineRule="auto"/>
        <w:jc w:val="left"/>
      </w:pPr>
    </w:p>
    <w:p w14:paraId="076CFF9C" w14:textId="56570E36" w:rsidR="0056276A" w:rsidRPr="0056276A" w:rsidRDefault="0056276A" w:rsidP="0056276A">
      <w:pPr>
        <w:pStyle w:val="Style1"/>
        <w:numPr>
          <w:ilvl w:val="0"/>
          <w:numId w:val="0"/>
        </w:numPr>
        <w:rPr>
          <w:rFonts w:asciiTheme="majorBidi" w:hAnsiTheme="majorBidi" w:cstheme="majorBidi"/>
        </w:rPr>
      </w:pPr>
      <w:r w:rsidRPr="0056276A">
        <w:rPr>
          <w:rFonts w:asciiTheme="majorBidi" w:hAnsiTheme="majorBidi" w:cstheme="majorBidi"/>
        </w:rPr>
        <w:t>3.1 Approach used to solve the problem:</w:t>
      </w:r>
    </w:p>
    <w:p w14:paraId="6887E4CD" w14:textId="49793E2A" w:rsidR="00B25368" w:rsidRDefault="00B25368">
      <w:pPr>
        <w:pStyle w:val="ListParagraph"/>
        <w:numPr>
          <w:ilvl w:val="0"/>
          <w:numId w:val="52"/>
        </w:numPr>
      </w:pPr>
      <w:r w:rsidRPr="00B25368">
        <w:t>To effectively address the identified challenges faced by traditional artisans—particularly those in rural or underrepresented communities—our proposed solution adopts a holistic, user-centered digital platform. This platform is designed as a web site to ensure accessibility for artisans with limited access to advanced computing devices and to cater to the widespread use of smartphones.</w:t>
      </w:r>
    </w:p>
    <w:p w14:paraId="40617034" w14:textId="77777777" w:rsidR="00B25368" w:rsidRPr="00B25368" w:rsidRDefault="00B25368">
      <w:pPr>
        <w:pStyle w:val="ListParagraph"/>
        <w:numPr>
          <w:ilvl w:val="0"/>
          <w:numId w:val="51"/>
        </w:numPr>
        <w:rPr>
          <w:sz w:val="26"/>
          <w:szCs w:val="26"/>
        </w:rPr>
      </w:pPr>
      <w:r w:rsidRPr="00B25368">
        <w:rPr>
          <w:sz w:val="26"/>
          <w:szCs w:val="26"/>
        </w:rPr>
        <w:t>The approach focuses on the integration of multiple functionalities into a single, user-friendly system that combines product showcasing, cultural storytelling, e-learning, and customer personalization using artificial intelligence. This method allows artisans to reach a wider audience, gain educational visibility, and manage their small businesses more efficiently.</w:t>
      </w:r>
    </w:p>
    <w:p w14:paraId="0CD58B42" w14:textId="77777777" w:rsidR="00B25368" w:rsidRPr="00B25368" w:rsidRDefault="00B25368" w:rsidP="00B25368">
      <w:pPr>
        <w:spacing w:line="278" w:lineRule="auto"/>
        <w:jc w:val="left"/>
        <w:rPr>
          <w:rStyle w:val="Strong"/>
          <w:sz w:val="28"/>
          <w:szCs w:val="28"/>
        </w:rPr>
      </w:pPr>
      <w:r w:rsidRPr="00B25368">
        <w:rPr>
          <w:rStyle w:val="Strong"/>
          <w:sz w:val="28"/>
          <w:szCs w:val="28"/>
        </w:rPr>
        <w:t>Key components of the approach include:</w:t>
      </w:r>
    </w:p>
    <w:p w14:paraId="774C1600" w14:textId="5F59A091" w:rsidR="00B25368" w:rsidRPr="00B25368" w:rsidRDefault="00B25368">
      <w:pPr>
        <w:pStyle w:val="ListParagraph"/>
        <w:numPr>
          <w:ilvl w:val="0"/>
          <w:numId w:val="53"/>
        </w:numPr>
        <w:spacing w:line="278" w:lineRule="auto"/>
        <w:jc w:val="left"/>
        <w:rPr>
          <w:rStyle w:val="IntenseReference"/>
          <w:sz w:val="26"/>
          <w:szCs w:val="26"/>
        </w:rPr>
      </w:pPr>
      <w:r w:rsidRPr="00B25368">
        <w:rPr>
          <w:rStyle w:val="IntenseReference"/>
          <w:sz w:val="26"/>
          <w:szCs w:val="26"/>
        </w:rPr>
        <w:t xml:space="preserve"> Integrated Learning and Selling Environment</w:t>
      </w:r>
    </w:p>
    <w:p w14:paraId="3CF4F297" w14:textId="77777777" w:rsidR="00B25368" w:rsidRPr="00B25368" w:rsidRDefault="00B25368" w:rsidP="00B25368">
      <w:pPr>
        <w:pStyle w:val="ListParagraph"/>
      </w:pPr>
      <w:r w:rsidRPr="00B25368">
        <w:t xml:space="preserve">   Unlike existing solutions that separate craft education and product sales, our system enables artisans to publish and monetize educational content such as virtual workshops or tutorials, all within the same platform where they sell their handmade items. This promotes community engagement and knowledge sharing.</w:t>
      </w:r>
    </w:p>
    <w:p w14:paraId="7A066AA5" w14:textId="390D8664" w:rsidR="00B25368" w:rsidRPr="00B25368" w:rsidRDefault="00B25368">
      <w:pPr>
        <w:pStyle w:val="ListParagraph"/>
        <w:numPr>
          <w:ilvl w:val="0"/>
          <w:numId w:val="53"/>
        </w:numPr>
        <w:spacing w:line="278" w:lineRule="auto"/>
        <w:jc w:val="left"/>
        <w:rPr>
          <w:rStyle w:val="IntenseReference"/>
          <w:sz w:val="26"/>
          <w:szCs w:val="26"/>
        </w:rPr>
      </w:pPr>
      <w:r w:rsidRPr="00B25368">
        <w:rPr>
          <w:rStyle w:val="IntenseReference"/>
          <w:sz w:val="26"/>
          <w:szCs w:val="26"/>
        </w:rPr>
        <w:t>Fair Trade and Cultural Storytelling Integration</w:t>
      </w:r>
    </w:p>
    <w:p w14:paraId="6336432F" w14:textId="77777777" w:rsidR="00B25368" w:rsidRPr="00B25368" w:rsidRDefault="00B25368" w:rsidP="00B25368">
      <w:pPr>
        <w:pStyle w:val="ListParagraph"/>
      </w:pPr>
      <w:r w:rsidRPr="00B25368">
        <w:t xml:space="preserve">Each product listing will include embedded artisan profiles, cultural narratives, and </w:t>
      </w:r>
      <w:proofErr w:type="gramStart"/>
      <w:r w:rsidRPr="00B25368">
        <w:t>fair trade</w:t>
      </w:r>
      <w:proofErr w:type="gramEnd"/>
      <w:r w:rsidRPr="00B25368">
        <w:t xml:space="preserve"> verification (if applicable), fostering trust and authenticity. This encourages ethically conscious consumer behavior and helps preserve intangible cultural heritage.</w:t>
      </w:r>
    </w:p>
    <w:p w14:paraId="33BC5D08" w14:textId="77777777" w:rsidR="00B25368" w:rsidRDefault="00B25368" w:rsidP="00B25368">
      <w:pPr>
        <w:spacing w:line="278" w:lineRule="auto"/>
        <w:jc w:val="left"/>
      </w:pPr>
    </w:p>
    <w:p w14:paraId="4515F52D" w14:textId="77777777" w:rsidR="00B25368" w:rsidRDefault="00B25368" w:rsidP="00B25368">
      <w:pPr>
        <w:spacing w:line="278" w:lineRule="auto"/>
        <w:jc w:val="left"/>
      </w:pPr>
    </w:p>
    <w:p w14:paraId="19E06C9A" w14:textId="77777777" w:rsidR="00B25368" w:rsidRDefault="00B25368" w:rsidP="00B25368">
      <w:pPr>
        <w:spacing w:line="278" w:lineRule="auto"/>
        <w:jc w:val="left"/>
      </w:pPr>
    </w:p>
    <w:p w14:paraId="5E0F7B74" w14:textId="77777777" w:rsidR="00B25368" w:rsidRDefault="00B25368" w:rsidP="00B25368">
      <w:pPr>
        <w:spacing w:line="278" w:lineRule="auto"/>
        <w:jc w:val="left"/>
      </w:pPr>
    </w:p>
    <w:p w14:paraId="00F19953" w14:textId="77777777" w:rsidR="00B25368" w:rsidRDefault="00B25368" w:rsidP="00B25368">
      <w:pPr>
        <w:spacing w:line="278" w:lineRule="auto"/>
        <w:jc w:val="left"/>
      </w:pPr>
    </w:p>
    <w:p w14:paraId="6DE2EF68" w14:textId="50DE30B6" w:rsidR="00B25368" w:rsidRDefault="00B25368" w:rsidP="00B25368">
      <w:pPr>
        <w:spacing w:line="278" w:lineRule="auto"/>
        <w:jc w:val="left"/>
      </w:pPr>
    </w:p>
    <w:p w14:paraId="453F9BCE" w14:textId="77777777" w:rsidR="00B25368" w:rsidRDefault="00B25368" w:rsidP="00B25368">
      <w:pPr>
        <w:spacing w:line="278" w:lineRule="auto"/>
        <w:jc w:val="left"/>
      </w:pPr>
    </w:p>
    <w:p w14:paraId="5C49D884" w14:textId="1D737753" w:rsidR="00B25368" w:rsidRPr="00B25368" w:rsidRDefault="00B25368">
      <w:pPr>
        <w:pStyle w:val="ListParagraph"/>
        <w:numPr>
          <w:ilvl w:val="0"/>
          <w:numId w:val="53"/>
        </w:numPr>
        <w:spacing w:line="278" w:lineRule="auto"/>
        <w:jc w:val="left"/>
        <w:rPr>
          <w:rStyle w:val="IntenseReference"/>
          <w:sz w:val="26"/>
          <w:szCs w:val="26"/>
        </w:rPr>
      </w:pPr>
      <w:r w:rsidRPr="00B25368">
        <w:rPr>
          <w:rStyle w:val="IntenseReference"/>
          <w:sz w:val="26"/>
          <w:szCs w:val="26"/>
        </w:rPr>
        <w:t>Scalable Architecture</w:t>
      </w:r>
    </w:p>
    <w:p w14:paraId="18042D47" w14:textId="77777777" w:rsidR="00B25368" w:rsidRDefault="00B25368" w:rsidP="00B25368">
      <w:pPr>
        <w:pStyle w:val="ListParagraph"/>
      </w:pPr>
      <w:r>
        <w:t xml:space="preserve">   The system is built with scalability in mind, allowing future expansion to accommodate more users, products, and languages. This ensures long-term viability and inclusivity across regions.</w:t>
      </w:r>
    </w:p>
    <w:p w14:paraId="6D1037D5" w14:textId="3567FA34" w:rsidR="00B25368" w:rsidRPr="00B25368" w:rsidRDefault="00B25368">
      <w:pPr>
        <w:pStyle w:val="ListParagraph"/>
        <w:numPr>
          <w:ilvl w:val="0"/>
          <w:numId w:val="53"/>
        </w:numPr>
        <w:spacing w:line="278" w:lineRule="auto"/>
        <w:jc w:val="left"/>
        <w:rPr>
          <w:rStyle w:val="IntenseReference"/>
          <w:sz w:val="26"/>
          <w:szCs w:val="26"/>
        </w:rPr>
      </w:pPr>
      <w:r>
        <w:t xml:space="preserve"> </w:t>
      </w:r>
      <w:r w:rsidRPr="00B25368">
        <w:rPr>
          <w:rStyle w:val="IntenseReference"/>
          <w:sz w:val="26"/>
          <w:szCs w:val="26"/>
        </w:rPr>
        <w:t>Simplified Business Tools for Artisans</w:t>
      </w:r>
    </w:p>
    <w:p w14:paraId="223AC95D" w14:textId="77777777" w:rsidR="00B25368" w:rsidRDefault="00B25368" w:rsidP="00B25368">
      <w:pPr>
        <w:pStyle w:val="ListParagraph"/>
      </w:pPr>
      <w:r>
        <w:t xml:space="preserve">   The platform will provide intuitive dashboards for artisans to manage inventory, orders, customer interactions, and earnings without requiring advanced technical skills.</w:t>
      </w:r>
    </w:p>
    <w:p w14:paraId="25382760" w14:textId="77777777" w:rsidR="00B25368" w:rsidRDefault="00B25368" w:rsidP="00B25368">
      <w:pPr>
        <w:rPr>
          <w:sz w:val="26"/>
          <w:szCs w:val="26"/>
        </w:rPr>
      </w:pPr>
      <w:r w:rsidRPr="00B25368">
        <w:rPr>
          <w:sz w:val="26"/>
          <w:szCs w:val="26"/>
        </w:rPr>
        <w:t>By unifying these components in one accessible solution, the proposed approach aims to empower artisans, improve their market presence, and preserve traditional craftsmanship through innovative, human-centric digital transformation.</w:t>
      </w:r>
    </w:p>
    <w:p w14:paraId="2680E7DB" w14:textId="77777777" w:rsidR="00B25368" w:rsidRDefault="00B25368" w:rsidP="00B25368">
      <w:pPr>
        <w:pBdr>
          <w:bottom w:val="single" w:sz="6" w:space="1" w:color="auto"/>
        </w:pBdr>
        <w:rPr>
          <w:sz w:val="26"/>
          <w:szCs w:val="26"/>
        </w:rPr>
      </w:pPr>
    </w:p>
    <w:p w14:paraId="64BFA2E2" w14:textId="5948EFF6" w:rsidR="00B25368" w:rsidRPr="00B25368" w:rsidRDefault="00B25368">
      <w:pPr>
        <w:pStyle w:val="Style1"/>
        <w:numPr>
          <w:ilvl w:val="1"/>
          <w:numId w:val="54"/>
        </w:numPr>
        <w:rPr>
          <w:rFonts w:asciiTheme="majorBidi" w:hAnsiTheme="majorBidi" w:cstheme="majorBidi"/>
        </w:rPr>
      </w:pPr>
      <w:r w:rsidRPr="00B25368">
        <w:rPr>
          <w:rFonts w:asciiTheme="majorBidi" w:hAnsiTheme="majorBidi" w:cstheme="majorBidi"/>
        </w:rPr>
        <w:t>System architecture:</w:t>
      </w:r>
    </w:p>
    <w:p w14:paraId="42E5E9B7" w14:textId="0943E09C" w:rsidR="003E09B6" w:rsidRPr="003E09B6" w:rsidRDefault="003E09B6">
      <w:pPr>
        <w:pStyle w:val="ListParagraph"/>
        <w:numPr>
          <w:ilvl w:val="0"/>
          <w:numId w:val="55"/>
        </w:numPr>
        <w:rPr>
          <w:rStyle w:val="Strong"/>
          <w:sz w:val="30"/>
          <w:szCs w:val="30"/>
        </w:rPr>
      </w:pPr>
      <w:r w:rsidRPr="003E09B6">
        <w:rPr>
          <w:rStyle w:val="Strong"/>
          <w:sz w:val="30"/>
          <w:szCs w:val="30"/>
        </w:rPr>
        <w:t>Overview</w:t>
      </w:r>
    </w:p>
    <w:p w14:paraId="7A322504" w14:textId="4272A30C" w:rsidR="003E09B6" w:rsidRPr="003E09B6" w:rsidRDefault="003E09B6" w:rsidP="003E09B6">
      <w:pPr>
        <w:pStyle w:val="ListParagraph"/>
        <w:rPr>
          <w:b/>
          <w:bCs/>
          <w:sz w:val="30"/>
          <w:szCs w:val="30"/>
        </w:rPr>
      </w:pPr>
      <w:r w:rsidRPr="003E09B6">
        <w:t>The proposed system follows a three-tier architecture designed to ensure scalability, maintainability, and ease of use. These three layers work together to deliver an efficient and user-friendly platform for both artisans and customers.</w:t>
      </w:r>
    </w:p>
    <w:p w14:paraId="0529449B" w14:textId="4E6CF023" w:rsidR="003E09B6" w:rsidRPr="003E09B6" w:rsidRDefault="003E09B6">
      <w:pPr>
        <w:pStyle w:val="ListParagraph"/>
        <w:numPr>
          <w:ilvl w:val="0"/>
          <w:numId w:val="56"/>
        </w:numPr>
        <w:rPr>
          <w:rStyle w:val="IntenseReference"/>
          <w:sz w:val="26"/>
          <w:szCs w:val="26"/>
        </w:rPr>
      </w:pPr>
      <w:r w:rsidRPr="003E09B6">
        <w:rPr>
          <w:rStyle w:val="IntenseReference"/>
          <w:sz w:val="26"/>
          <w:szCs w:val="26"/>
        </w:rPr>
        <w:t>Presentation Layer (Frontend</w:t>
      </w:r>
      <w:proofErr w:type="gramStart"/>
      <w:r w:rsidRPr="003E09B6">
        <w:rPr>
          <w:rStyle w:val="IntenseReference"/>
          <w:sz w:val="26"/>
          <w:szCs w:val="26"/>
        </w:rPr>
        <w:t>):-</w:t>
      </w:r>
      <w:proofErr w:type="gramEnd"/>
    </w:p>
    <w:p w14:paraId="0FB24EA8" w14:textId="77777777" w:rsidR="003E09B6" w:rsidRPr="003E09B6" w:rsidRDefault="003E09B6">
      <w:pPr>
        <w:pStyle w:val="ListParagraph"/>
        <w:numPr>
          <w:ilvl w:val="0"/>
          <w:numId w:val="50"/>
        </w:numPr>
        <w:rPr>
          <w:sz w:val="26"/>
          <w:szCs w:val="26"/>
        </w:rPr>
      </w:pPr>
      <w:r w:rsidRPr="003E09B6">
        <w:rPr>
          <w:b/>
          <w:bCs/>
          <w:sz w:val="26"/>
          <w:szCs w:val="26"/>
        </w:rPr>
        <w:t>Technologies Used</w:t>
      </w:r>
      <w:r w:rsidRPr="003E09B6">
        <w:rPr>
          <w:sz w:val="26"/>
          <w:szCs w:val="26"/>
        </w:rPr>
        <w:t xml:space="preserve">: HTML, CSS, </w:t>
      </w:r>
      <w:proofErr w:type="gramStart"/>
      <w:r w:rsidRPr="003E09B6">
        <w:rPr>
          <w:sz w:val="26"/>
          <w:szCs w:val="26"/>
        </w:rPr>
        <w:t>JavaScript .</w:t>
      </w:r>
      <w:proofErr w:type="gramEnd"/>
    </w:p>
    <w:p w14:paraId="46803E73" w14:textId="77777777" w:rsidR="003E09B6" w:rsidRPr="003E09B6" w:rsidRDefault="003E09B6">
      <w:pPr>
        <w:pStyle w:val="ListParagraph"/>
        <w:numPr>
          <w:ilvl w:val="0"/>
          <w:numId w:val="57"/>
        </w:numPr>
        <w:rPr>
          <w:b/>
          <w:bCs/>
          <w:sz w:val="26"/>
          <w:szCs w:val="26"/>
        </w:rPr>
      </w:pPr>
      <w:r w:rsidRPr="003E09B6">
        <w:rPr>
          <w:b/>
          <w:bCs/>
          <w:sz w:val="26"/>
          <w:szCs w:val="26"/>
        </w:rPr>
        <w:t>Functionality:</w:t>
      </w:r>
    </w:p>
    <w:p w14:paraId="36E32B5B" w14:textId="74C1BA5F" w:rsidR="003E09B6" w:rsidRPr="003E09B6" w:rsidRDefault="003E09B6">
      <w:pPr>
        <w:pStyle w:val="ListParagraph"/>
        <w:numPr>
          <w:ilvl w:val="0"/>
          <w:numId w:val="58"/>
        </w:numPr>
      </w:pPr>
      <w:r w:rsidRPr="003E09B6">
        <w:t>Users can browse and search for handmade products.</w:t>
      </w:r>
    </w:p>
    <w:p w14:paraId="440311A2" w14:textId="7B3B2757" w:rsidR="003E09B6" w:rsidRPr="003E09B6" w:rsidRDefault="003E09B6">
      <w:pPr>
        <w:pStyle w:val="ListParagraph"/>
        <w:numPr>
          <w:ilvl w:val="0"/>
          <w:numId w:val="58"/>
        </w:numPr>
      </w:pPr>
      <w:r w:rsidRPr="003E09B6">
        <w:t>Artisans can register, log in, upload their products, and offer online tutorials.</w:t>
      </w:r>
    </w:p>
    <w:p w14:paraId="44C849F2" w14:textId="276133C3" w:rsidR="003E09B6" w:rsidRDefault="003E09B6">
      <w:pPr>
        <w:pStyle w:val="ListParagraph"/>
        <w:numPr>
          <w:ilvl w:val="0"/>
          <w:numId w:val="58"/>
        </w:numPr>
      </w:pPr>
      <w:r w:rsidRPr="003E09B6">
        <w:t>Admins can access dashboards to manage users, products, and system settings.</w:t>
      </w:r>
    </w:p>
    <w:p w14:paraId="4064917C" w14:textId="77777777" w:rsidR="003E09B6" w:rsidRDefault="003E09B6" w:rsidP="003E09B6"/>
    <w:p w14:paraId="552BC94B" w14:textId="77777777" w:rsidR="003E09B6" w:rsidRDefault="003E09B6" w:rsidP="003E09B6"/>
    <w:p w14:paraId="66E97C29" w14:textId="77777777" w:rsidR="00341E17" w:rsidRDefault="00341E17" w:rsidP="003E09B6"/>
    <w:p w14:paraId="7930AB76" w14:textId="77777777" w:rsidR="00341E17" w:rsidRPr="003E09B6" w:rsidRDefault="00341E17" w:rsidP="003E09B6"/>
    <w:p w14:paraId="5AC45DEB" w14:textId="52E91FBA" w:rsidR="003E09B6" w:rsidRPr="003E09B6" w:rsidRDefault="003E09B6">
      <w:pPr>
        <w:pStyle w:val="ListParagraph"/>
        <w:numPr>
          <w:ilvl w:val="0"/>
          <w:numId w:val="56"/>
        </w:numPr>
        <w:rPr>
          <w:rStyle w:val="IntenseReference"/>
          <w:sz w:val="26"/>
          <w:szCs w:val="26"/>
        </w:rPr>
      </w:pPr>
      <w:r w:rsidRPr="003E09B6">
        <w:rPr>
          <w:rStyle w:val="IntenseReference"/>
          <w:sz w:val="26"/>
          <w:szCs w:val="26"/>
        </w:rPr>
        <w:t>Application Layer (Backend</w:t>
      </w:r>
      <w:proofErr w:type="gramStart"/>
      <w:r w:rsidRPr="003E09B6">
        <w:rPr>
          <w:rStyle w:val="IntenseReference"/>
          <w:sz w:val="26"/>
          <w:szCs w:val="26"/>
        </w:rPr>
        <w:t>):-</w:t>
      </w:r>
      <w:proofErr w:type="gramEnd"/>
    </w:p>
    <w:p w14:paraId="3A53E2C1" w14:textId="6CB14383" w:rsidR="003E09B6" w:rsidRPr="003E09B6" w:rsidRDefault="003E09B6">
      <w:pPr>
        <w:pStyle w:val="ListParagraph"/>
        <w:numPr>
          <w:ilvl w:val="0"/>
          <w:numId w:val="57"/>
        </w:numPr>
        <w:rPr>
          <w:sz w:val="26"/>
          <w:szCs w:val="26"/>
        </w:rPr>
      </w:pPr>
      <w:r w:rsidRPr="003E09B6">
        <w:rPr>
          <w:b/>
          <w:bCs/>
          <w:sz w:val="26"/>
          <w:szCs w:val="26"/>
        </w:rPr>
        <w:t>Technologies Used</w:t>
      </w:r>
      <w:r w:rsidRPr="003E09B6">
        <w:rPr>
          <w:sz w:val="26"/>
          <w:szCs w:val="26"/>
        </w:rPr>
        <w:t xml:space="preserve">: </w:t>
      </w:r>
      <w:proofErr w:type="gramStart"/>
      <w:r w:rsidRPr="003E09B6">
        <w:rPr>
          <w:sz w:val="26"/>
          <w:szCs w:val="26"/>
        </w:rPr>
        <w:t xml:space="preserve">PHP </w:t>
      </w:r>
      <w:r>
        <w:rPr>
          <w:sz w:val="26"/>
          <w:szCs w:val="26"/>
        </w:rPr>
        <w:t>.</w:t>
      </w:r>
      <w:proofErr w:type="gramEnd"/>
    </w:p>
    <w:p w14:paraId="1C98CACE" w14:textId="77777777" w:rsidR="003E09B6" w:rsidRDefault="003E09B6">
      <w:pPr>
        <w:pStyle w:val="ListParagraph"/>
        <w:numPr>
          <w:ilvl w:val="0"/>
          <w:numId w:val="59"/>
        </w:numPr>
        <w:rPr>
          <w:b/>
          <w:bCs/>
          <w:sz w:val="26"/>
          <w:szCs w:val="26"/>
        </w:rPr>
      </w:pPr>
      <w:r w:rsidRPr="003E09B6">
        <w:rPr>
          <w:b/>
          <w:bCs/>
          <w:sz w:val="26"/>
          <w:szCs w:val="26"/>
        </w:rPr>
        <w:t>Functionality:</w:t>
      </w:r>
    </w:p>
    <w:p w14:paraId="56C865C5" w14:textId="74E33A7E" w:rsidR="003E09B6" w:rsidRPr="003E09B6" w:rsidRDefault="003E09B6">
      <w:pPr>
        <w:pStyle w:val="ListParagraph"/>
        <w:numPr>
          <w:ilvl w:val="0"/>
          <w:numId w:val="60"/>
        </w:numPr>
        <w:rPr>
          <w:b/>
          <w:bCs/>
        </w:rPr>
      </w:pPr>
      <w:r w:rsidRPr="003E09B6">
        <w:t>Handles business logic, user authentication, order processing, and artisan-tutorial integration.</w:t>
      </w:r>
    </w:p>
    <w:p w14:paraId="60F516D9" w14:textId="4C47FA7E" w:rsidR="003E09B6" w:rsidRPr="003E09B6" w:rsidRDefault="003E09B6">
      <w:pPr>
        <w:pStyle w:val="ListParagraph"/>
        <w:numPr>
          <w:ilvl w:val="0"/>
          <w:numId w:val="60"/>
        </w:numPr>
      </w:pPr>
      <w:r w:rsidRPr="003E09B6">
        <w:t>Provides API endpoints for frontend and mobile access.</w:t>
      </w:r>
    </w:p>
    <w:p w14:paraId="19380858" w14:textId="348BC63C" w:rsidR="003E09B6" w:rsidRPr="003E09B6" w:rsidRDefault="003E09B6">
      <w:pPr>
        <w:pStyle w:val="ListParagraph"/>
        <w:numPr>
          <w:ilvl w:val="0"/>
          <w:numId w:val="56"/>
        </w:numPr>
        <w:rPr>
          <w:rStyle w:val="IntenseReference"/>
          <w:sz w:val="26"/>
          <w:szCs w:val="26"/>
        </w:rPr>
      </w:pPr>
      <w:r w:rsidRPr="003E09B6">
        <w:rPr>
          <w:rStyle w:val="IntenseReference"/>
          <w:sz w:val="26"/>
          <w:szCs w:val="26"/>
        </w:rPr>
        <w:t xml:space="preserve"> Data Layer (Database</w:t>
      </w:r>
      <w:proofErr w:type="gramStart"/>
      <w:r w:rsidRPr="003E09B6">
        <w:rPr>
          <w:rStyle w:val="IntenseReference"/>
          <w:sz w:val="26"/>
          <w:szCs w:val="26"/>
        </w:rPr>
        <w:t>):-</w:t>
      </w:r>
      <w:proofErr w:type="gramEnd"/>
    </w:p>
    <w:p w14:paraId="6F73B6B2" w14:textId="77777777" w:rsidR="003E09B6" w:rsidRPr="003E09B6" w:rsidRDefault="003E09B6">
      <w:pPr>
        <w:pStyle w:val="ListParagraph"/>
        <w:numPr>
          <w:ilvl w:val="0"/>
          <w:numId w:val="59"/>
        </w:numPr>
        <w:rPr>
          <w:sz w:val="26"/>
          <w:szCs w:val="26"/>
        </w:rPr>
      </w:pPr>
      <w:r w:rsidRPr="003E09B6">
        <w:rPr>
          <w:b/>
          <w:bCs/>
          <w:sz w:val="26"/>
          <w:szCs w:val="26"/>
        </w:rPr>
        <w:t>Technologies Used:</w:t>
      </w:r>
      <w:r w:rsidRPr="003E09B6">
        <w:rPr>
          <w:sz w:val="26"/>
          <w:szCs w:val="26"/>
        </w:rPr>
        <w:t xml:space="preserve"> MySQL </w:t>
      </w:r>
    </w:p>
    <w:p w14:paraId="5793A45F" w14:textId="77777777" w:rsidR="003E09B6" w:rsidRDefault="003E09B6">
      <w:pPr>
        <w:pStyle w:val="ListParagraph"/>
        <w:numPr>
          <w:ilvl w:val="0"/>
          <w:numId w:val="59"/>
        </w:numPr>
        <w:rPr>
          <w:b/>
          <w:bCs/>
          <w:sz w:val="26"/>
          <w:szCs w:val="26"/>
        </w:rPr>
      </w:pPr>
      <w:r w:rsidRPr="003E09B6">
        <w:rPr>
          <w:b/>
          <w:bCs/>
          <w:sz w:val="26"/>
          <w:szCs w:val="26"/>
        </w:rPr>
        <w:t>Main Tables:</w:t>
      </w:r>
    </w:p>
    <w:p w14:paraId="262FE034" w14:textId="77777777" w:rsidR="003E09B6" w:rsidRDefault="003E09B6">
      <w:pPr>
        <w:pStyle w:val="ListParagraph"/>
        <w:numPr>
          <w:ilvl w:val="0"/>
          <w:numId w:val="61"/>
        </w:numPr>
        <w:rPr>
          <w:b/>
          <w:bCs/>
        </w:rPr>
      </w:pPr>
      <w:r w:rsidRPr="003E09B6">
        <w:t>Users: Stores user information and roles (artisan, customer, admin).</w:t>
      </w:r>
    </w:p>
    <w:p w14:paraId="385075A9" w14:textId="09B95649" w:rsidR="003E09B6" w:rsidRPr="003E09B6" w:rsidRDefault="003E09B6">
      <w:pPr>
        <w:pStyle w:val="ListParagraph"/>
        <w:numPr>
          <w:ilvl w:val="0"/>
          <w:numId w:val="61"/>
        </w:numPr>
        <w:rPr>
          <w:b/>
          <w:bCs/>
        </w:rPr>
      </w:pPr>
      <w:r w:rsidRPr="003E09B6">
        <w:t>Products: Contains product listings with artisan details.</w:t>
      </w:r>
    </w:p>
    <w:p w14:paraId="6F16D8C2" w14:textId="705F7008" w:rsidR="003E09B6" w:rsidRPr="003E09B6" w:rsidRDefault="003E09B6">
      <w:pPr>
        <w:pStyle w:val="ListParagraph"/>
        <w:numPr>
          <w:ilvl w:val="0"/>
          <w:numId w:val="61"/>
        </w:numPr>
      </w:pPr>
      <w:r w:rsidRPr="003E09B6">
        <w:t>Orders: Tracks customer purchases.</w:t>
      </w:r>
    </w:p>
    <w:p w14:paraId="5A866D9B" w14:textId="3DCAD5B0" w:rsidR="003E09B6" w:rsidRPr="003E09B6" w:rsidRDefault="003E09B6">
      <w:pPr>
        <w:pStyle w:val="ListParagraph"/>
        <w:numPr>
          <w:ilvl w:val="0"/>
          <w:numId w:val="61"/>
        </w:numPr>
      </w:pPr>
      <w:r w:rsidRPr="003E09B6">
        <w:t>Tutorials: Links educational content to artisan profiles.</w:t>
      </w:r>
    </w:p>
    <w:p w14:paraId="7227B922" w14:textId="3C1793D7" w:rsidR="003E09B6" w:rsidRPr="003E09B6" w:rsidRDefault="003E09B6">
      <w:pPr>
        <w:pStyle w:val="ListParagraph"/>
        <w:numPr>
          <w:ilvl w:val="0"/>
          <w:numId w:val="61"/>
        </w:numPr>
      </w:pPr>
      <w:r w:rsidRPr="003E09B6">
        <w:t>Reviews: Stores customer feedback.</w:t>
      </w:r>
    </w:p>
    <w:p w14:paraId="78F647C8" w14:textId="6F8F6A68" w:rsidR="003E09B6" w:rsidRPr="003E09B6" w:rsidRDefault="003E09B6">
      <w:pPr>
        <w:pStyle w:val="ListParagraph"/>
        <w:numPr>
          <w:ilvl w:val="0"/>
          <w:numId w:val="61"/>
        </w:numPr>
      </w:pPr>
      <w:r w:rsidRPr="003E09B6">
        <w:t>Payments: Manages transaction records.</w:t>
      </w:r>
    </w:p>
    <w:p w14:paraId="39DC0483" w14:textId="5CE5EAF5" w:rsidR="003E09B6" w:rsidRDefault="003E09B6">
      <w:pPr>
        <w:pStyle w:val="ListParagraph"/>
        <w:numPr>
          <w:ilvl w:val="0"/>
          <w:numId w:val="61"/>
        </w:numPr>
      </w:pPr>
      <w:r w:rsidRPr="003E09B6">
        <w:t>Categories: Organizes products and tutorials.</w:t>
      </w:r>
    </w:p>
    <w:p w14:paraId="3ABAD534" w14:textId="77777777" w:rsidR="00E42274" w:rsidRDefault="00E42274" w:rsidP="00E42274"/>
    <w:p w14:paraId="08435FE7" w14:textId="77777777" w:rsidR="00E42274" w:rsidRDefault="00E42274" w:rsidP="00E42274"/>
    <w:p w14:paraId="1B5B23E0" w14:textId="77777777" w:rsidR="00E42274" w:rsidRDefault="00E42274" w:rsidP="00E42274"/>
    <w:p w14:paraId="3CA16787" w14:textId="77777777" w:rsidR="00E42274" w:rsidRDefault="00E42274" w:rsidP="00E42274"/>
    <w:p w14:paraId="7ACD7FD5" w14:textId="77777777" w:rsidR="00E42274" w:rsidRDefault="00E42274" w:rsidP="00E42274"/>
    <w:p w14:paraId="0783A68A" w14:textId="77777777" w:rsidR="00E42274" w:rsidRDefault="00E42274" w:rsidP="00E42274"/>
    <w:p w14:paraId="5C08EBAE" w14:textId="77777777" w:rsidR="00E42274" w:rsidRDefault="00E42274" w:rsidP="00E42274"/>
    <w:p w14:paraId="6E532FB5" w14:textId="77777777" w:rsidR="00E42274" w:rsidRDefault="00E42274" w:rsidP="00E42274"/>
    <w:p w14:paraId="2D3473C1" w14:textId="77777777" w:rsidR="00E42274" w:rsidRDefault="00E42274" w:rsidP="00E42274"/>
    <w:p w14:paraId="2A0C83AC" w14:textId="77777777" w:rsidR="00341E17" w:rsidRPr="003E09B6" w:rsidRDefault="00341E17" w:rsidP="00E42274">
      <w:pPr>
        <w:rPr>
          <w:rtl/>
          <w:lang w:bidi="ar-EG"/>
        </w:rPr>
      </w:pPr>
    </w:p>
    <w:p w14:paraId="48A5E89C" w14:textId="77777777" w:rsidR="003E09B6" w:rsidRPr="003E09B6" w:rsidRDefault="003E09B6" w:rsidP="003E09B6">
      <w:pPr>
        <w:rPr>
          <w:rStyle w:val="Strong"/>
          <w:sz w:val="30"/>
          <w:szCs w:val="30"/>
        </w:rPr>
      </w:pPr>
      <w:r w:rsidRPr="003E09B6">
        <w:rPr>
          <w:rStyle w:val="Strong"/>
          <w:sz w:val="30"/>
          <w:szCs w:val="30"/>
        </w:rPr>
        <w:t xml:space="preserve">B. Diagram Placement </w:t>
      </w:r>
    </w:p>
    <w:p w14:paraId="1B53A11F" w14:textId="36405924" w:rsidR="00E42274" w:rsidRPr="003C3289" w:rsidRDefault="003E09B6">
      <w:pPr>
        <w:pStyle w:val="ListParagraph"/>
        <w:numPr>
          <w:ilvl w:val="0"/>
          <w:numId w:val="62"/>
        </w:numPr>
        <w:rPr>
          <w:rStyle w:val="IntenseReference"/>
          <w:sz w:val="28"/>
          <w:szCs w:val="28"/>
        </w:rPr>
      </w:pPr>
      <w:r w:rsidRPr="003C3289">
        <w:rPr>
          <w:rStyle w:val="IntenseReference"/>
          <w:sz w:val="28"/>
          <w:szCs w:val="28"/>
        </w:rPr>
        <w:t>Use Case Diagram:</w:t>
      </w:r>
    </w:p>
    <w:p w14:paraId="56A0A4B0" w14:textId="77777777" w:rsidR="00E42274" w:rsidRDefault="00E42274" w:rsidP="00E42274">
      <w:pPr>
        <w:ind w:left="360"/>
        <w:rPr>
          <w:rStyle w:val="IntenseReference"/>
          <w:sz w:val="26"/>
          <w:szCs w:val="26"/>
        </w:rPr>
      </w:pPr>
      <w:r>
        <w:rPr>
          <w:rFonts w:cstheme="minorHAnsi"/>
          <w:noProof/>
          <w:sz w:val="26"/>
          <w:szCs w:val="26"/>
          <w:rtl/>
          <w:lang w:val="ar-EG" w:bidi="ar-EG"/>
        </w:rPr>
        <w:drawing>
          <wp:inline distT="0" distB="0" distL="0" distR="0" wp14:anchorId="1A9DADC1" wp14:editId="5D71041A">
            <wp:extent cx="5943600" cy="5716094"/>
            <wp:effectExtent l="0" t="0" r="0" b="0"/>
            <wp:docPr id="1823730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0368" name="Picture 1823730368"/>
                    <pic:cNvPicPr/>
                  </pic:nvPicPr>
                  <pic:blipFill>
                    <a:blip r:embed="rId15">
                      <a:extLst>
                        <a:ext uri="{28A0092B-C50C-407E-A947-70E740481C1C}">
                          <a14:useLocalDpi xmlns:a14="http://schemas.microsoft.com/office/drawing/2010/main" val="0"/>
                        </a:ext>
                      </a:extLst>
                    </a:blip>
                    <a:stretch>
                      <a:fillRect/>
                    </a:stretch>
                  </pic:blipFill>
                  <pic:spPr>
                    <a:xfrm>
                      <a:off x="0" y="0"/>
                      <a:ext cx="5943600" cy="5716094"/>
                    </a:xfrm>
                    <a:prstGeom prst="rect">
                      <a:avLst/>
                    </a:prstGeom>
                  </pic:spPr>
                </pic:pic>
              </a:graphicData>
            </a:graphic>
          </wp:inline>
        </w:drawing>
      </w:r>
    </w:p>
    <w:p w14:paraId="4385636E" w14:textId="77777777" w:rsidR="00E42274" w:rsidRDefault="00E42274" w:rsidP="00E42274">
      <w:pPr>
        <w:ind w:left="360"/>
        <w:rPr>
          <w:rStyle w:val="IntenseReference"/>
          <w:sz w:val="26"/>
          <w:szCs w:val="26"/>
        </w:rPr>
      </w:pPr>
    </w:p>
    <w:p w14:paraId="2C540E5A" w14:textId="77777777" w:rsidR="00E42274" w:rsidRDefault="00E42274" w:rsidP="00E42274">
      <w:pPr>
        <w:ind w:left="360"/>
        <w:rPr>
          <w:rStyle w:val="IntenseReference"/>
          <w:sz w:val="26"/>
          <w:szCs w:val="26"/>
        </w:rPr>
      </w:pPr>
    </w:p>
    <w:p w14:paraId="265948A8" w14:textId="77777777" w:rsidR="00E42274" w:rsidRDefault="00E42274" w:rsidP="00E42274">
      <w:pPr>
        <w:ind w:left="360"/>
        <w:rPr>
          <w:rStyle w:val="IntenseReference"/>
          <w:sz w:val="26"/>
          <w:szCs w:val="26"/>
        </w:rPr>
      </w:pPr>
    </w:p>
    <w:p w14:paraId="586C51FB" w14:textId="77777777" w:rsidR="00E42274" w:rsidRDefault="00E42274" w:rsidP="00E42274">
      <w:pPr>
        <w:ind w:left="360"/>
        <w:rPr>
          <w:rStyle w:val="IntenseReference"/>
          <w:sz w:val="26"/>
          <w:szCs w:val="26"/>
        </w:rPr>
      </w:pPr>
    </w:p>
    <w:p w14:paraId="693C7D39" w14:textId="4A451CBD" w:rsidR="003E09B6" w:rsidRDefault="003E09B6">
      <w:pPr>
        <w:pStyle w:val="ListParagraph"/>
        <w:numPr>
          <w:ilvl w:val="0"/>
          <w:numId w:val="63"/>
        </w:numPr>
        <w:rPr>
          <w:rStyle w:val="SubtleEmphasis"/>
          <w:sz w:val="28"/>
          <w:szCs w:val="28"/>
        </w:rPr>
      </w:pPr>
      <w:r w:rsidRPr="00E42274">
        <w:rPr>
          <w:rStyle w:val="SubtleEmphasis"/>
          <w:sz w:val="28"/>
          <w:szCs w:val="28"/>
        </w:rPr>
        <w:t>Represents the interaction between:</w:t>
      </w:r>
    </w:p>
    <w:p w14:paraId="546032C8" w14:textId="77777777" w:rsidR="00E42274" w:rsidRPr="00E42274" w:rsidRDefault="00E42274" w:rsidP="00E42274">
      <w:pPr>
        <w:tabs>
          <w:tab w:val="left" w:pos="2544"/>
        </w:tabs>
        <w:rPr>
          <w:rStyle w:val="Strong"/>
          <w:sz w:val="26"/>
          <w:szCs w:val="26"/>
        </w:rPr>
      </w:pPr>
      <w:r w:rsidRPr="00E42274">
        <w:rPr>
          <w:rStyle w:val="Strong"/>
          <w:sz w:val="26"/>
          <w:szCs w:val="26"/>
        </w:rPr>
        <w:t>1. Register:</w:t>
      </w:r>
    </w:p>
    <w:p w14:paraId="24BE234E" w14:textId="79D6D3CD" w:rsidR="00E42274" w:rsidRPr="00E42274" w:rsidRDefault="00E42274">
      <w:pPr>
        <w:pStyle w:val="ListParagraph"/>
        <w:numPr>
          <w:ilvl w:val="0"/>
          <w:numId w:val="64"/>
        </w:numPr>
      </w:pPr>
      <w:r w:rsidRPr="00E42274">
        <w:t>The 'Register' use case allows a user to create a new account within the system. The process starts with the user entering basic personal details such as name, email, and password. The system verifies the input for validity (e.g., ensuring the email format is correct and the password meets security requirements). Upon successful registration, the user is added to the database and granted access to additional system functionalities.</w:t>
      </w:r>
    </w:p>
    <w:p w14:paraId="2D5D2A40" w14:textId="77777777" w:rsidR="00E42274" w:rsidRPr="00E42274" w:rsidRDefault="00E42274" w:rsidP="00E42274">
      <w:pPr>
        <w:tabs>
          <w:tab w:val="left" w:pos="2544"/>
        </w:tabs>
        <w:rPr>
          <w:rStyle w:val="Strong"/>
          <w:sz w:val="26"/>
          <w:szCs w:val="26"/>
        </w:rPr>
      </w:pPr>
      <w:r w:rsidRPr="00E42274">
        <w:rPr>
          <w:rStyle w:val="Strong"/>
          <w:sz w:val="26"/>
          <w:szCs w:val="26"/>
        </w:rPr>
        <w:t>2. Login:</w:t>
      </w:r>
    </w:p>
    <w:p w14:paraId="7E935FA9" w14:textId="1418AF6A" w:rsidR="00E42274" w:rsidRPr="00E42274" w:rsidRDefault="00E42274">
      <w:pPr>
        <w:pStyle w:val="ListParagraph"/>
        <w:numPr>
          <w:ilvl w:val="0"/>
          <w:numId w:val="65"/>
        </w:numPr>
      </w:pPr>
      <w:r w:rsidRPr="00E42274">
        <w:t>The 'Login' use case is a secure process that grants access to a user's account. The user provides their credentials (email and password). The system validates these credentials by comparing them with stored data. If the credentials are correct, the user is redirected to their dashboard; otherwise, an error is displayed.</w:t>
      </w:r>
    </w:p>
    <w:p w14:paraId="76C9CB6E" w14:textId="77777777" w:rsidR="00E42274" w:rsidRPr="00E42274" w:rsidRDefault="00E42274" w:rsidP="00E42274">
      <w:pPr>
        <w:tabs>
          <w:tab w:val="left" w:pos="2544"/>
        </w:tabs>
        <w:rPr>
          <w:rStyle w:val="Strong"/>
          <w:sz w:val="26"/>
          <w:szCs w:val="26"/>
        </w:rPr>
      </w:pPr>
      <w:r w:rsidRPr="00E42274">
        <w:rPr>
          <w:rStyle w:val="Strong"/>
          <w:sz w:val="26"/>
          <w:szCs w:val="26"/>
        </w:rPr>
        <w:t>3. Verify Password:</w:t>
      </w:r>
    </w:p>
    <w:p w14:paraId="07EE1E1D" w14:textId="45216A69" w:rsidR="00E42274" w:rsidRPr="00E42274" w:rsidRDefault="00E42274">
      <w:pPr>
        <w:pStyle w:val="ListParagraph"/>
        <w:numPr>
          <w:ilvl w:val="0"/>
          <w:numId w:val="66"/>
        </w:numPr>
      </w:pPr>
      <w:r w:rsidRPr="00E42274">
        <w:t>This use case ensures the user's password matches the stored one in the system. It uses hashing techniques to protect the password during storage and comparison, ensuring account security. Verification is a critical part of the login process.</w:t>
      </w:r>
    </w:p>
    <w:p w14:paraId="5505FA07" w14:textId="77777777" w:rsidR="00E42274" w:rsidRPr="00E42274" w:rsidRDefault="00E42274" w:rsidP="00E42274">
      <w:pPr>
        <w:tabs>
          <w:tab w:val="left" w:pos="2544"/>
        </w:tabs>
        <w:rPr>
          <w:rStyle w:val="Strong"/>
          <w:sz w:val="26"/>
          <w:szCs w:val="26"/>
        </w:rPr>
      </w:pPr>
      <w:r w:rsidRPr="00E42274">
        <w:rPr>
          <w:rStyle w:val="Strong"/>
          <w:sz w:val="26"/>
          <w:szCs w:val="26"/>
        </w:rPr>
        <w:t>4. Display Login Error:</w:t>
      </w:r>
    </w:p>
    <w:p w14:paraId="6155C0EC" w14:textId="77777777" w:rsidR="00E42274" w:rsidRPr="00E42274" w:rsidRDefault="00E42274">
      <w:pPr>
        <w:pStyle w:val="ListParagraph"/>
        <w:numPr>
          <w:ilvl w:val="0"/>
          <w:numId w:val="66"/>
        </w:numPr>
        <w:rPr>
          <w:lang w:bidi="ar-EG"/>
        </w:rPr>
      </w:pPr>
      <w:r w:rsidRPr="00E42274">
        <w:rPr>
          <w:lang w:bidi="ar-EG"/>
        </w:rPr>
        <w:t>When the user provides incorrect credentials during the login attempt, the system triggers the 'Display Login Error' use case. An error message such as 'Invalid email or password' is shown to guide the user in correcting their input. This ensures usability.</w:t>
      </w:r>
    </w:p>
    <w:p w14:paraId="31D70A88" w14:textId="77777777" w:rsidR="00E42274" w:rsidRDefault="00E42274" w:rsidP="00E42274">
      <w:pPr>
        <w:pStyle w:val="ListParagraph"/>
        <w:tabs>
          <w:tab w:val="left" w:pos="2544"/>
        </w:tabs>
        <w:rPr>
          <w:rFonts w:cstheme="minorHAnsi"/>
          <w:sz w:val="26"/>
          <w:szCs w:val="26"/>
          <w:lang w:bidi="ar-EG"/>
        </w:rPr>
      </w:pPr>
    </w:p>
    <w:p w14:paraId="48C8B4B8" w14:textId="77777777" w:rsidR="00E42274" w:rsidRDefault="00E42274" w:rsidP="00E42274">
      <w:pPr>
        <w:pStyle w:val="ListParagraph"/>
        <w:tabs>
          <w:tab w:val="left" w:pos="2544"/>
        </w:tabs>
        <w:rPr>
          <w:rFonts w:cstheme="minorHAnsi"/>
          <w:sz w:val="26"/>
          <w:szCs w:val="26"/>
          <w:lang w:bidi="ar-EG"/>
        </w:rPr>
      </w:pPr>
    </w:p>
    <w:p w14:paraId="171B3DF7" w14:textId="77777777" w:rsidR="00E42274" w:rsidRDefault="00E42274" w:rsidP="00E42274">
      <w:pPr>
        <w:pStyle w:val="ListParagraph"/>
        <w:tabs>
          <w:tab w:val="left" w:pos="2544"/>
        </w:tabs>
        <w:rPr>
          <w:rFonts w:cstheme="minorHAnsi"/>
          <w:sz w:val="26"/>
          <w:szCs w:val="26"/>
          <w:lang w:bidi="ar-EG"/>
        </w:rPr>
      </w:pPr>
    </w:p>
    <w:p w14:paraId="222172C3" w14:textId="77777777" w:rsidR="00E42274" w:rsidRDefault="00E42274" w:rsidP="00E42274">
      <w:pPr>
        <w:pStyle w:val="ListParagraph"/>
        <w:tabs>
          <w:tab w:val="left" w:pos="2544"/>
        </w:tabs>
        <w:rPr>
          <w:rFonts w:cstheme="minorHAnsi"/>
          <w:sz w:val="26"/>
          <w:szCs w:val="26"/>
          <w:lang w:bidi="ar-EG"/>
        </w:rPr>
      </w:pPr>
    </w:p>
    <w:p w14:paraId="41012DFB" w14:textId="77777777" w:rsidR="00E42274" w:rsidRDefault="00E42274" w:rsidP="00E42274">
      <w:pPr>
        <w:pStyle w:val="ListParagraph"/>
        <w:tabs>
          <w:tab w:val="left" w:pos="2544"/>
        </w:tabs>
        <w:rPr>
          <w:rFonts w:cstheme="minorHAnsi"/>
          <w:sz w:val="26"/>
          <w:szCs w:val="26"/>
          <w:lang w:bidi="ar-EG"/>
        </w:rPr>
      </w:pPr>
    </w:p>
    <w:p w14:paraId="2485D511" w14:textId="77777777" w:rsidR="00E42274" w:rsidRDefault="00E42274" w:rsidP="00E42274">
      <w:pPr>
        <w:rPr>
          <w:rStyle w:val="Strong"/>
          <w:sz w:val="26"/>
          <w:szCs w:val="26"/>
        </w:rPr>
      </w:pPr>
    </w:p>
    <w:p w14:paraId="21BBD35B" w14:textId="184EDD20" w:rsidR="00E42274" w:rsidRPr="00E42274" w:rsidRDefault="00E42274" w:rsidP="00E42274">
      <w:pPr>
        <w:rPr>
          <w:rStyle w:val="Strong"/>
          <w:sz w:val="26"/>
          <w:szCs w:val="26"/>
        </w:rPr>
      </w:pPr>
      <w:r w:rsidRPr="00E42274">
        <w:rPr>
          <w:rStyle w:val="Strong"/>
          <w:sz w:val="26"/>
          <w:szCs w:val="26"/>
        </w:rPr>
        <w:t>5. Request Check:</w:t>
      </w:r>
    </w:p>
    <w:p w14:paraId="3DA81CA1" w14:textId="77777777" w:rsidR="00E42274" w:rsidRDefault="00E42274">
      <w:pPr>
        <w:pStyle w:val="ListParagraph"/>
        <w:numPr>
          <w:ilvl w:val="0"/>
          <w:numId w:val="67"/>
        </w:numPr>
        <w:rPr>
          <w:rFonts w:cstheme="minorHAnsi"/>
          <w:lang w:bidi="ar-EG"/>
        </w:rPr>
      </w:pPr>
      <w:r w:rsidRPr="00C615D0">
        <w:rPr>
          <w:rFonts w:cstheme="minorHAnsi"/>
          <w:lang w:bidi="ar-EG"/>
        </w:rPr>
        <w:t>In the 'Request Check' use case, the user submits a specific query, such as a health check or service validation. The system processes this request by analyzing the provided data and generating a response. This is a dynamic process based on user input.</w:t>
      </w:r>
    </w:p>
    <w:p w14:paraId="5F456B10" w14:textId="77777777" w:rsidR="00E42274" w:rsidRPr="00E42274" w:rsidRDefault="00E42274" w:rsidP="00E42274">
      <w:pPr>
        <w:tabs>
          <w:tab w:val="left" w:pos="2544"/>
        </w:tabs>
        <w:rPr>
          <w:rStyle w:val="Strong"/>
          <w:sz w:val="26"/>
          <w:szCs w:val="26"/>
        </w:rPr>
      </w:pPr>
      <w:r w:rsidRPr="00E42274">
        <w:rPr>
          <w:rStyle w:val="Strong"/>
          <w:sz w:val="26"/>
          <w:szCs w:val="26"/>
        </w:rPr>
        <w:t>6. Enter Symptoms:</w:t>
      </w:r>
    </w:p>
    <w:p w14:paraId="05293B6E" w14:textId="77777777" w:rsidR="00E42274" w:rsidRPr="00E42274" w:rsidRDefault="00E42274">
      <w:pPr>
        <w:pStyle w:val="ListParagraph"/>
        <w:numPr>
          <w:ilvl w:val="0"/>
          <w:numId w:val="68"/>
        </w:numPr>
        <w:rPr>
          <w:lang w:bidi="ar-EG"/>
        </w:rPr>
      </w:pPr>
      <w:r w:rsidRPr="00E42274">
        <w:rPr>
          <w:lang w:bidi="ar-EG"/>
        </w:rPr>
        <w:t>This use case involves the user entering their symptoms into the system for analysis. For example, in a healthcare application, users might input symptoms such as 'fever' or 'cough.' The system uses algorithms or pre-defined rules to process this data and provide a potential diagnosis or next steps.</w:t>
      </w:r>
    </w:p>
    <w:p w14:paraId="19D98CAE" w14:textId="77777777" w:rsidR="00E42274" w:rsidRPr="00E42274" w:rsidRDefault="00E42274" w:rsidP="00E42274">
      <w:pPr>
        <w:tabs>
          <w:tab w:val="left" w:pos="2544"/>
        </w:tabs>
        <w:rPr>
          <w:rStyle w:val="Strong"/>
          <w:sz w:val="26"/>
          <w:szCs w:val="26"/>
        </w:rPr>
      </w:pPr>
      <w:r w:rsidRPr="00E42274">
        <w:rPr>
          <w:rStyle w:val="Strong"/>
          <w:sz w:val="26"/>
          <w:szCs w:val="26"/>
        </w:rPr>
        <w:t>7. Show Result:</w:t>
      </w:r>
    </w:p>
    <w:p w14:paraId="0A3850B8" w14:textId="77777777" w:rsidR="00E42274" w:rsidRDefault="00E42274">
      <w:pPr>
        <w:pStyle w:val="ListParagraph"/>
        <w:numPr>
          <w:ilvl w:val="0"/>
          <w:numId w:val="69"/>
        </w:numPr>
        <w:rPr>
          <w:lang w:bidi="ar-EG"/>
        </w:rPr>
      </w:pPr>
      <w:r w:rsidRPr="00E42274">
        <w:rPr>
          <w:lang w:bidi="ar-EG"/>
        </w:rPr>
        <w:t>Once a request is processed, the system displays the result to the user. For example, if a user requested a diagnosis based on symptoms, the system may suggest possible conditions or recommend further medical evaluation. The results are presented clearly to ensure user understanding.</w:t>
      </w:r>
    </w:p>
    <w:p w14:paraId="23DE93BC" w14:textId="321C7EC6" w:rsidR="00E42274" w:rsidRPr="00E42274" w:rsidRDefault="00E42274" w:rsidP="00E42274">
      <w:pPr>
        <w:rPr>
          <w:rStyle w:val="Strong"/>
          <w:sz w:val="26"/>
          <w:szCs w:val="26"/>
          <w:lang w:bidi="ar-EG"/>
        </w:rPr>
      </w:pPr>
      <w:r w:rsidRPr="00E42274">
        <w:rPr>
          <w:rStyle w:val="Strong"/>
          <w:sz w:val="26"/>
          <w:szCs w:val="26"/>
          <w:lang w:bidi="ar-EG"/>
        </w:rPr>
        <w:t>8. Edit Profile:</w:t>
      </w:r>
    </w:p>
    <w:p w14:paraId="65C162E8" w14:textId="77777777" w:rsidR="00E42274" w:rsidRDefault="00E42274">
      <w:pPr>
        <w:pStyle w:val="ListParagraph"/>
        <w:numPr>
          <w:ilvl w:val="0"/>
          <w:numId w:val="70"/>
        </w:numPr>
        <w:rPr>
          <w:lang w:bidi="ar-EG"/>
        </w:rPr>
      </w:pPr>
      <w:r w:rsidRPr="00E42274">
        <w:rPr>
          <w:lang w:bidi="ar-EG"/>
        </w:rPr>
        <w:t>This feature allows users to update their personal information, such as their name, email, and contact details. Users can also change their profile picture or password. The system ensures that changes are validated and saved securely.</w:t>
      </w:r>
    </w:p>
    <w:p w14:paraId="20C89C94" w14:textId="04AC6C3F" w:rsidR="00E42274" w:rsidRPr="00E42274" w:rsidRDefault="00E42274" w:rsidP="00E42274">
      <w:pPr>
        <w:rPr>
          <w:rStyle w:val="Strong"/>
          <w:sz w:val="26"/>
          <w:szCs w:val="26"/>
          <w:lang w:bidi="ar-EG"/>
        </w:rPr>
      </w:pPr>
      <w:r w:rsidRPr="00E42274">
        <w:rPr>
          <w:rStyle w:val="Strong"/>
          <w:sz w:val="26"/>
          <w:szCs w:val="26"/>
          <w:lang w:bidi="ar-EG"/>
        </w:rPr>
        <w:t>9. Register as User:</w:t>
      </w:r>
    </w:p>
    <w:p w14:paraId="4B2BA5D1" w14:textId="77777777" w:rsidR="00E42274" w:rsidRDefault="00E42274">
      <w:pPr>
        <w:pStyle w:val="ListParagraph"/>
        <w:numPr>
          <w:ilvl w:val="0"/>
          <w:numId w:val="71"/>
        </w:numPr>
        <w:rPr>
          <w:lang w:bidi="ar-EG"/>
        </w:rPr>
      </w:pPr>
      <w:r w:rsidRPr="00E42274">
        <w:rPr>
          <w:lang w:bidi="ar-EG"/>
        </w:rPr>
        <w:t>This use case provides a standard way for users to register in the system by filling out a form with their personal details. The process is designed to ensure that the user is properly onboarded and can use all system features.</w:t>
      </w:r>
    </w:p>
    <w:p w14:paraId="72CE2D86" w14:textId="77777777" w:rsidR="003C3289" w:rsidRDefault="003C3289" w:rsidP="003C3289">
      <w:pPr>
        <w:rPr>
          <w:lang w:bidi="ar-EG"/>
        </w:rPr>
      </w:pPr>
    </w:p>
    <w:p w14:paraId="1C66A514" w14:textId="77777777" w:rsidR="003C3289" w:rsidRDefault="003C3289" w:rsidP="003C3289">
      <w:pPr>
        <w:rPr>
          <w:lang w:bidi="ar-EG"/>
        </w:rPr>
      </w:pPr>
    </w:p>
    <w:p w14:paraId="73BD012D" w14:textId="77777777" w:rsidR="003C3289" w:rsidRPr="00E42274" w:rsidRDefault="003C3289" w:rsidP="003C3289">
      <w:pPr>
        <w:rPr>
          <w:lang w:bidi="ar-EG"/>
        </w:rPr>
      </w:pPr>
    </w:p>
    <w:p w14:paraId="63C6E4B0" w14:textId="77777777" w:rsidR="00E42274" w:rsidRPr="003C3289" w:rsidRDefault="00E42274" w:rsidP="00E42274">
      <w:pPr>
        <w:tabs>
          <w:tab w:val="left" w:pos="2544"/>
        </w:tabs>
        <w:rPr>
          <w:rStyle w:val="Strong"/>
          <w:sz w:val="26"/>
          <w:szCs w:val="26"/>
        </w:rPr>
      </w:pPr>
      <w:r w:rsidRPr="003C3289">
        <w:rPr>
          <w:rStyle w:val="Strong"/>
          <w:sz w:val="26"/>
          <w:szCs w:val="26"/>
        </w:rPr>
        <w:t>10. Sign Up with Google:</w:t>
      </w:r>
    </w:p>
    <w:p w14:paraId="60403051" w14:textId="77777777" w:rsidR="00E42274" w:rsidRPr="003C3289" w:rsidRDefault="00E42274">
      <w:pPr>
        <w:pStyle w:val="ListParagraph"/>
        <w:numPr>
          <w:ilvl w:val="0"/>
          <w:numId w:val="72"/>
        </w:numPr>
      </w:pPr>
      <w:r w:rsidRPr="003C3289">
        <w:t>The 'Sign Up with Google' use case simplifies the registration process by allowing users to link their Google accounts. This method eliminates the need for manually entering information, as the system automatically retrieves verified user details from Google.</w:t>
      </w:r>
    </w:p>
    <w:p w14:paraId="7190F8B7" w14:textId="77777777" w:rsidR="00E42274" w:rsidRPr="003C3289" w:rsidRDefault="00E42274" w:rsidP="00E42274">
      <w:pPr>
        <w:tabs>
          <w:tab w:val="left" w:pos="2544"/>
        </w:tabs>
        <w:rPr>
          <w:rStyle w:val="Strong"/>
          <w:sz w:val="26"/>
          <w:szCs w:val="26"/>
        </w:rPr>
      </w:pPr>
      <w:r w:rsidRPr="003C3289">
        <w:rPr>
          <w:rStyle w:val="Strong"/>
          <w:sz w:val="26"/>
          <w:szCs w:val="26"/>
        </w:rPr>
        <w:t>11. Call the Bot:</w:t>
      </w:r>
    </w:p>
    <w:p w14:paraId="61A265F6" w14:textId="77777777" w:rsidR="00E42274" w:rsidRPr="003C3289" w:rsidRDefault="00E42274">
      <w:pPr>
        <w:pStyle w:val="ListParagraph"/>
        <w:numPr>
          <w:ilvl w:val="0"/>
          <w:numId w:val="72"/>
        </w:numPr>
        <w:rPr>
          <w:lang w:bidi="ar-EG"/>
        </w:rPr>
      </w:pPr>
      <w:r w:rsidRPr="003C3289">
        <w:rPr>
          <w:lang w:bidi="ar-EG"/>
        </w:rPr>
        <w:t>The 'Call the Bot' use case involves the user interacting with a chatbot to receive automated assistance. The bot can answer frequently asked questions, guide users through processes, or even assist with technical issues. The interaction is designed to be intuitive and efficient.</w:t>
      </w:r>
    </w:p>
    <w:p w14:paraId="473235FA" w14:textId="77777777" w:rsidR="00E42274" w:rsidRPr="003C3289" w:rsidRDefault="00E42274" w:rsidP="00E42274">
      <w:pPr>
        <w:tabs>
          <w:tab w:val="left" w:pos="2544"/>
        </w:tabs>
        <w:rPr>
          <w:rStyle w:val="Strong"/>
          <w:sz w:val="26"/>
          <w:szCs w:val="26"/>
        </w:rPr>
      </w:pPr>
      <w:r w:rsidRPr="003C3289">
        <w:rPr>
          <w:rStyle w:val="Strong"/>
          <w:sz w:val="26"/>
          <w:szCs w:val="26"/>
        </w:rPr>
        <w:t>12. Browse Categories:</w:t>
      </w:r>
    </w:p>
    <w:p w14:paraId="6C4D81C6" w14:textId="77777777" w:rsidR="00E42274" w:rsidRPr="003C3289" w:rsidRDefault="00E42274">
      <w:pPr>
        <w:pStyle w:val="ListParagraph"/>
        <w:numPr>
          <w:ilvl w:val="0"/>
          <w:numId w:val="72"/>
        </w:numPr>
        <w:rPr>
          <w:lang w:bidi="ar-EG"/>
        </w:rPr>
      </w:pPr>
      <w:r w:rsidRPr="003C3289">
        <w:rPr>
          <w:lang w:bidi="ar-EG"/>
        </w:rPr>
        <w:t>This feature allows users to explore the various categories available in the system. For instance, an e-commerce platform might provide categories such as electronics, clothing, or groceries. Users can click on a category to view related items or services.</w:t>
      </w:r>
    </w:p>
    <w:p w14:paraId="4B0CFEE5" w14:textId="77777777" w:rsidR="00E42274" w:rsidRPr="003C3289" w:rsidRDefault="00E42274" w:rsidP="00E42274">
      <w:pPr>
        <w:tabs>
          <w:tab w:val="left" w:pos="2544"/>
        </w:tabs>
        <w:rPr>
          <w:rStyle w:val="Strong"/>
          <w:sz w:val="26"/>
          <w:szCs w:val="26"/>
        </w:rPr>
      </w:pPr>
      <w:r w:rsidRPr="003C3289">
        <w:rPr>
          <w:rStyle w:val="Strong"/>
          <w:sz w:val="26"/>
          <w:szCs w:val="26"/>
        </w:rPr>
        <w:t>13. View Product Details</w:t>
      </w:r>
    </w:p>
    <w:p w14:paraId="4C9B70BB" w14:textId="77777777" w:rsidR="00E42274" w:rsidRPr="003C3289" w:rsidRDefault="00E42274">
      <w:pPr>
        <w:pStyle w:val="ListParagraph"/>
        <w:numPr>
          <w:ilvl w:val="0"/>
          <w:numId w:val="73"/>
        </w:numPr>
        <w:rPr>
          <w:lang w:bidi="ar-EG"/>
        </w:rPr>
      </w:pPr>
      <w:r w:rsidRPr="003C3289">
        <w:rPr>
          <w:lang w:bidi="ar-EG"/>
        </w:rPr>
        <w:t>Once a user selects a product, they can view its detailed information. This may include product specifications, pricing, images, availability, and customer reviews. Providing detailed information helps users make informed purchasing decisions.</w:t>
      </w:r>
    </w:p>
    <w:p w14:paraId="003287C1" w14:textId="77777777" w:rsidR="00E42274" w:rsidRPr="003C3289" w:rsidRDefault="00E42274" w:rsidP="00E42274">
      <w:pPr>
        <w:tabs>
          <w:tab w:val="left" w:pos="2544"/>
        </w:tabs>
        <w:rPr>
          <w:rStyle w:val="Strong"/>
          <w:sz w:val="26"/>
          <w:szCs w:val="26"/>
        </w:rPr>
      </w:pPr>
      <w:r w:rsidRPr="003C3289">
        <w:rPr>
          <w:rStyle w:val="Strong"/>
          <w:sz w:val="26"/>
          <w:szCs w:val="26"/>
        </w:rPr>
        <w:t>14. Purchase Product</w:t>
      </w:r>
    </w:p>
    <w:p w14:paraId="2D8EB814" w14:textId="77777777" w:rsidR="00E42274" w:rsidRPr="003C3289" w:rsidRDefault="00E42274">
      <w:pPr>
        <w:pStyle w:val="ListParagraph"/>
        <w:numPr>
          <w:ilvl w:val="0"/>
          <w:numId w:val="73"/>
        </w:numPr>
        <w:rPr>
          <w:lang w:bidi="ar-EG"/>
        </w:rPr>
      </w:pPr>
      <w:r w:rsidRPr="003C3289">
        <w:rPr>
          <w:lang w:bidi="ar-EG"/>
        </w:rPr>
        <w:t>The 'Purchase Product' use case guides users through the buying process. Users add items to their cart, provide shipping details, choose a payment method, and confirm their purchase. The system processes the payment securely and confirms the order.</w:t>
      </w:r>
    </w:p>
    <w:p w14:paraId="37530D7C" w14:textId="77777777" w:rsidR="00E42274" w:rsidRPr="00E42274" w:rsidRDefault="00E42274" w:rsidP="00E42274">
      <w:pPr>
        <w:ind w:left="360"/>
        <w:rPr>
          <w:rStyle w:val="SubtleEmphasis"/>
          <w:i w:val="0"/>
          <w:iCs w:val="0"/>
          <w:sz w:val="28"/>
          <w:szCs w:val="28"/>
        </w:rPr>
      </w:pPr>
    </w:p>
    <w:p w14:paraId="10CC2109" w14:textId="77777777" w:rsidR="003E09B6" w:rsidRDefault="003E09B6" w:rsidP="003E09B6">
      <w:pPr>
        <w:rPr>
          <w:sz w:val="26"/>
          <w:szCs w:val="26"/>
        </w:rPr>
      </w:pPr>
    </w:p>
    <w:p w14:paraId="288DBF65" w14:textId="77777777" w:rsidR="003C3289" w:rsidRDefault="003C3289" w:rsidP="003E09B6">
      <w:pPr>
        <w:rPr>
          <w:sz w:val="26"/>
          <w:szCs w:val="26"/>
        </w:rPr>
      </w:pPr>
    </w:p>
    <w:p w14:paraId="189A663F" w14:textId="77777777" w:rsidR="003C3289" w:rsidRPr="003E09B6" w:rsidRDefault="003C3289" w:rsidP="003E09B6">
      <w:pPr>
        <w:rPr>
          <w:sz w:val="26"/>
          <w:szCs w:val="26"/>
        </w:rPr>
      </w:pPr>
    </w:p>
    <w:p w14:paraId="021C058E" w14:textId="5F4EDC01" w:rsidR="003E09B6" w:rsidRDefault="003E09B6">
      <w:pPr>
        <w:pStyle w:val="ListParagraph"/>
        <w:numPr>
          <w:ilvl w:val="0"/>
          <w:numId w:val="62"/>
        </w:numPr>
        <w:rPr>
          <w:rStyle w:val="IntenseReference"/>
          <w:sz w:val="28"/>
          <w:szCs w:val="28"/>
        </w:rPr>
      </w:pPr>
      <w:r w:rsidRPr="003C3289">
        <w:rPr>
          <w:rStyle w:val="IntenseReference"/>
          <w:sz w:val="28"/>
          <w:szCs w:val="28"/>
        </w:rPr>
        <w:t>ER Diagram (Entity-Relationship Diagram)</w:t>
      </w:r>
    </w:p>
    <w:p w14:paraId="7E86EC2B" w14:textId="6FE6881D" w:rsidR="003C3289" w:rsidRDefault="008503B0" w:rsidP="00BA6EAC">
      <w:pPr>
        <w:rPr>
          <w:rStyle w:val="IntenseReference"/>
          <w:sz w:val="28"/>
          <w:szCs w:val="28"/>
          <w:rtl/>
        </w:rPr>
      </w:pPr>
      <w:r>
        <w:rPr>
          <w:b/>
          <w:bCs/>
          <w:smallCaps/>
          <w:noProof/>
          <w:color w:val="2F5496" w:themeColor="accent1" w:themeShade="BF"/>
          <w:spacing w:val="5"/>
          <w:sz w:val="28"/>
          <w:szCs w:val="28"/>
          <w:rtl/>
          <w:lang w:val="ar-SA"/>
        </w:rPr>
        <w:drawing>
          <wp:inline distT="0" distB="0" distL="0" distR="0" wp14:anchorId="7A00A16A" wp14:editId="022A29EC">
            <wp:extent cx="5943600" cy="5486400"/>
            <wp:effectExtent l="0" t="0" r="0" b="0"/>
            <wp:docPr id="104328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6979" name="Picture 1043286979"/>
                    <pic:cNvPicPr/>
                  </pic:nvPicPr>
                  <pic:blipFill>
                    <a:blip r:embed="rId16">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03909D92" w14:textId="77777777" w:rsidR="00BA6EAC" w:rsidRDefault="00BA6EAC" w:rsidP="00BA6EAC">
      <w:pPr>
        <w:rPr>
          <w:rStyle w:val="IntenseReference"/>
          <w:sz w:val="28"/>
          <w:szCs w:val="28"/>
          <w:rtl/>
        </w:rPr>
      </w:pPr>
    </w:p>
    <w:p w14:paraId="4D75931B" w14:textId="77777777" w:rsidR="00BA6EAC" w:rsidRDefault="00BA6EAC" w:rsidP="00BA6EAC">
      <w:pPr>
        <w:rPr>
          <w:rStyle w:val="IntenseReference"/>
          <w:sz w:val="28"/>
          <w:szCs w:val="28"/>
          <w:rtl/>
        </w:rPr>
      </w:pPr>
    </w:p>
    <w:p w14:paraId="790E6323" w14:textId="51C69BB5" w:rsidR="003C3289" w:rsidRDefault="003C3289" w:rsidP="004B7C76">
      <w:pPr>
        <w:rPr>
          <w:sz w:val="26"/>
          <w:szCs w:val="26"/>
          <w:rtl/>
          <w:lang w:bidi="ar-EG"/>
        </w:rPr>
      </w:pPr>
    </w:p>
    <w:p w14:paraId="6A359977" w14:textId="64F4D13E" w:rsidR="003C3289" w:rsidRDefault="003C3289" w:rsidP="003C3289">
      <w:pPr>
        <w:ind w:left="425"/>
        <w:rPr>
          <w:noProof/>
          <w:rtl/>
        </w:rPr>
      </w:pPr>
    </w:p>
    <w:p w14:paraId="128579A3" w14:textId="77777777" w:rsidR="008503B0" w:rsidRDefault="008503B0" w:rsidP="003C3289">
      <w:pPr>
        <w:ind w:left="425"/>
        <w:rPr>
          <w:noProof/>
          <w:rtl/>
        </w:rPr>
      </w:pPr>
    </w:p>
    <w:p w14:paraId="1458C3F7" w14:textId="38092DCB" w:rsidR="00507CA8" w:rsidRPr="00507CA8" w:rsidRDefault="00507CA8">
      <w:pPr>
        <w:pStyle w:val="ListParagraph"/>
        <w:numPr>
          <w:ilvl w:val="0"/>
          <w:numId w:val="183"/>
        </w:numPr>
        <w:rPr>
          <w:rStyle w:val="SubtleEmphasis"/>
          <w:sz w:val="28"/>
          <w:szCs w:val="28"/>
        </w:rPr>
      </w:pPr>
      <w:r w:rsidRPr="00507CA8">
        <w:rPr>
          <w:rStyle w:val="SubtleEmphasis"/>
          <w:sz w:val="28"/>
          <w:szCs w:val="28"/>
        </w:rPr>
        <w:t>Entities</w:t>
      </w:r>
    </w:p>
    <w:p w14:paraId="2C62A6EF" w14:textId="3BFA2F86" w:rsidR="00507CA8" w:rsidRPr="00507CA8" w:rsidRDefault="00507CA8">
      <w:pPr>
        <w:pStyle w:val="ListParagraph"/>
        <w:numPr>
          <w:ilvl w:val="0"/>
          <w:numId w:val="184"/>
        </w:numPr>
        <w:rPr>
          <w:rStyle w:val="Strong"/>
        </w:rPr>
      </w:pPr>
      <w:r w:rsidRPr="00507CA8">
        <w:rPr>
          <w:rStyle w:val="Strong"/>
        </w:rPr>
        <w:t>Entity</w:t>
      </w:r>
      <w:r w:rsidR="004E2408">
        <w:rPr>
          <w:rStyle w:val="Strong"/>
        </w:rPr>
        <w:t xml:space="preserve"> U</w:t>
      </w:r>
      <w:r w:rsidRPr="00507CA8">
        <w:rPr>
          <w:rStyle w:val="Strong"/>
        </w:rPr>
        <w:t>ser:</w:t>
      </w:r>
    </w:p>
    <w:p w14:paraId="5FAAEE3F" w14:textId="58D8C7C2" w:rsidR="00507CA8" w:rsidRPr="00507CA8" w:rsidRDefault="00507CA8">
      <w:pPr>
        <w:pStyle w:val="ListParagraph"/>
        <w:numPr>
          <w:ilvl w:val="0"/>
          <w:numId w:val="185"/>
        </w:numPr>
        <w:rPr>
          <w:rStyle w:val="IntenseEmphasis"/>
          <w:b/>
          <w:bCs/>
          <w:sz w:val="26"/>
          <w:szCs w:val="26"/>
        </w:rPr>
      </w:pPr>
      <w:r w:rsidRPr="00507CA8">
        <w:rPr>
          <w:rStyle w:val="IntenseEmphasis"/>
          <w:b/>
          <w:bCs/>
          <w:sz w:val="26"/>
          <w:szCs w:val="26"/>
        </w:rPr>
        <w:t>Attributes:</w:t>
      </w:r>
    </w:p>
    <w:p w14:paraId="3B82D568" w14:textId="08DFC31D" w:rsidR="00507CA8" w:rsidRDefault="00507CA8">
      <w:pPr>
        <w:pStyle w:val="ListParagraph"/>
        <w:numPr>
          <w:ilvl w:val="0"/>
          <w:numId w:val="186"/>
        </w:numPr>
        <w:rPr>
          <w:noProof/>
        </w:rPr>
      </w:pPr>
      <w:r>
        <w:rPr>
          <w:noProof/>
        </w:rPr>
        <w:t>Name</w:t>
      </w:r>
    </w:p>
    <w:p w14:paraId="2541CD8D" w14:textId="0B4CEAA8" w:rsidR="00507CA8" w:rsidRDefault="00507CA8">
      <w:pPr>
        <w:pStyle w:val="ListParagraph"/>
        <w:numPr>
          <w:ilvl w:val="0"/>
          <w:numId w:val="186"/>
        </w:numPr>
        <w:rPr>
          <w:noProof/>
        </w:rPr>
      </w:pPr>
      <w:r>
        <w:rPr>
          <w:noProof/>
        </w:rPr>
        <w:t>Email</w:t>
      </w:r>
    </w:p>
    <w:p w14:paraId="68775ABC" w14:textId="20D2EE93" w:rsidR="00507CA8" w:rsidRDefault="00507CA8">
      <w:pPr>
        <w:pStyle w:val="ListParagraph"/>
        <w:numPr>
          <w:ilvl w:val="0"/>
          <w:numId w:val="186"/>
        </w:numPr>
        <w:rPr>
          <w:noProof/>
        </w:rPr>
      </w:pPr>
      <w:r>
        <w:rPr>
          <w:noProof/>
        </w:rPr>
        <w:t>user id</w:t>
      </w:r>
    </w:p>
    <w:p w14:paraId="45E0C732" w14:textId="57173213" w:rsidR="00507CA8" w:rsidRDefault="00507CA8">
      <w:pPr>
        <w:pStyle w:val="ListParagraph"/>
        <w:numPr>
          <w:ilvl w:val="0"/>
          <w:numId w:val="186"/>
        </w:numPr>
        <w:rPr>
          <w:noProof/>
        </w:rPr>
      </w:pPr>
      <w:r>
        <w:rPr>
          <w:noProof/>
        </w:rPr>
        <w:t>password</w:t>
      </w:r>
    </w:p>
    <w:p w14:paraId="419D1B61" w14:textId="07E5B6B2" w:rsidR="00507CA8" w:rsidRDefault="00507CA8">
      <w:pPr>
        <w:pStyle w:val="ListParagraph"/>
        <w:numPr>
          <w:ilvl w:val="0"/>
          <w:numId w:val="186"/>
        </w:numPr>
        <w:rPr>
          <w:noProof/>
        </w:rPr>
      </w:pPr>
      <w:r>
        <w:rPr>
          <w:noProof/>
        </w:rPr>
        <w:t xml:space="preserve">profile picture </w:t>
      </w:r>
    </w:p>
    <w:p w14:paraId="4330250A" w14:textId="77777777" w:rsidR="00507CA8" w:rsidRPr="00507CA8" w:rsidRDefault="00507CA8">
      <w:pPr>
        <w:pStyle w:val="ListParagraph"/>
        <w:numPr>
          <w:ilvl w:val="0"/>
          <w:numId w:val="187"/>
        </w:numPr>
        <w:rPr>
          <w:rStyle w:val="SubtleEmphasis"/>
          <w:sz w:val="28"/>
          <w:szCs w:val="28"/>
        </w:rPr>
      </w:pPr>
      <w:r w:rsidRPr="00507CA8">
        <w:rPr>
          <w:rStyle w:val="SubtleEmphasis"/>
          <w:sz w:val="28"/>
          <w:szCs w:val="28"/>
        </w:rPr>
        <w:t xml:space="preserve">Relationship with </w:t>
      </w:r>
      <w:proofErr w:type="gramStart"/>
      <w:r w:rsidRPr="00507CA8">
        <w:rPr>
          <w:rStyle w:val="SubtleEmphasis"/>
          <w:sz w:val="28"/>
          <w:szCs w:val="28"/>
        </w:rPr>
        <w:t>orders:-</w:t>
      </w:r>
      <w:proofErr w:type="gramEnd"/>
    </w:p>
    <w:p w14:paraId="45DB52B6" w14:textId="64D34F6C" w:rsidR="00507CA8" w:rsidRDefault="00507CA8">
      <w:pPr>
        <w:pStyle w:val="ListParagraph"/>
        <w:numPr>
          <w:ilvl w:val="0"/>
          <w:numId w:val="188"/>
        </w:numPr>
        <w:rPr>
          <w:noProof/>
        </w:rPr>
      </w:pPr>
      <w:r>
        <w:rPr>
          <w:noProof/>
        </w:rPr>
        <w:t xml:space="preserve">user places orders </w:t>
      </w:r>
    </w:p>
    <w:p w14:paraId="0A00DAF9" w14:textId="77777777" w:rsidR="00507CA8" w:rsidRPr="00507CA8" w:rsidRDefault="00507CA8">
      <w:pPr>
        <w:pStyle w:val="ListParagraph"/>
        <w:numPr>
          <w:ilvl w:val="0"/>
          <w:numId w:val="189"/>
        </w:numPr>
        <w:rPr>
          <w:rStyle w:val="SubtleEmphasis"/>
          <w:sz w:val="28"/>
          <w:szCs w:val="28"/>
        </w:rPr>
      </w:pPr>
      <w:r w:rsidRPr="00507CA8">
        <w:rPr>
          <w:rStyle w:val="SubtleEmphasis"/>
          <w:sz w:val="28"/>
          <w:szCs w:val="28"/>
        </w:rPr>
        <w:t xml:space="preserve">Relationship with </w:t>
      </w:r>
      <w:proofErr w:type="gramStart"/>
      <w:r w:rsidRPr="00507CA8">
        <w:rPr>
          <w:rStyle w:val="SubtleEmphasis"/>
          <w:sz w:val="28"/>
          <w:szCs w:val="28"/>
        </w:rPr>
        <w:t>product:-</w:t>
      </w:r>
      <w:proofErr w:type="gramEnd"/>
    </w:p>
    <w:p w14:paraId="0D0E651C" w14:textId="7655F675" w:rsidR="00507CA8" w:rsidRDefault="00507CA8">
      <w:pPr>
        <w:pStyle w:val="ListParagraph"/>
        <w:numPr>
          <w:ilvl w:val="0"/>
          <w:numId w:val="188"/>
        </w:numPr>
        <w:rPr>
          <w:noProof/>
        </w:rPr>
      </w:pPr>
      <w:r>
        <w:rPr>
          <w:noProof/>
        </w:rPr>
        <w:t>user owns products.</w:t>
      </w:r>
    </w:p>
    <w:p w14:paraId="2CACA0EB" w14:textId="77777777" w:rsidR="00507CA8" w:rsidRPr="00507CA8" w:rsidRDefault="00507CA8">
      <w:pPr>
        <w:pStyle w:val="ListParagraph"/>
        <w:numPr>
          <w:ilvl w:val="0"/>
          <w:numId w:val="190"/>
        </w:numPr>
        <w:rPr>
          <w:rStyle w:val="SubtleEmphasis"/>
          <w:sz w:val="28"/>
          <w:szCs w:val="28"/>
        </w:rPr>
      </w:pPr>
      <w:r w:rsidRPr="00507CA8">
        <w:rPr>
          <w:rStyle w:val="SubtleEmphasis"/>
          <w:sz w:val="28"/>
          <w:szCs w:val="28"/>
        </w:rPr>
        <w:t xml:space="preserve">Relationship with </w:t>
      </w:r>
      <w:proofErr w:type="gramStart"/>
      <w:r w:rsidRPr="00507CA8">
        <w:rPr>
          <w:rStyle w:val="SubtleEmphasis"/>
          <w:sz w:val="28"/>
          <w:szCs w:val="28"/>
        </w:rPr>
        <w:t>courses:-</w:t>
      </w:r>
      <w:proofErr w:type="gramEnd"/>
    </w:p>
    <w:p w14:paraId="0416B228" w14:textId="47FCBC7A" w:rsidR="00507CA8" w:rsidRDefault="00507CA8">
      <w:pPr>
        <w:pStyle w:val="ListParagraph"/>
        <w:numPr>
          <w:ilvl w:val="0"/>
          <w:numId w:val="188"/>
        </w:numPr>
        <w:rPr>
          <w:noProof/>
        </w:rPr>
      </w:pPr>
      <w:r>
        <w:rPr>
          <w:noProof/>
        </w:rPr>
        <w:t xml:space="preserve">user uploads courses </w:t>
      </w:r>
    </w:p>
    <w:p w14:paraId="79F027E2" w14:textId="32CE02B8" w:rsidR="00507CA8" w:rsidRPr="00507CA8" w:rsidRDefault="00507CA8">
      <w:pPr>
        <w:pStyle w:val="ListParagraph"/>
        <w:numPr>
          <w:ilvl w:val="0"/>
          <w:numId w:val="191"/>
        </w:numPr>
        <w:rPr>
          <w:rStyle w:val="SubtleEmphasis"/>
          <w:sz w:val="28"/>
          <w:szCs w:val="28"/>
        </w:rPr>
      </w:pPr>
      <w:r w:rsidRPr="00507CA8">
        <w:rPr>
          <w:rStyle w:val="SubtleEmphasis"/>
          <w:sz w:val="28"/>
          <w:szCs w:val="28"/>
        </w:rPr>
        <w:t>Relationship with cart:</w:t>
      </w:r>
    </w:p>
    <w:p w14:paraId="16811DDB" w14:textId="11B98EC0" w:rsidR="00507CA8" w:rsidRDefault="00507CA8">
      <w:pPr>
        <w:pStyle w:val="ListParagraph"/>
        <w:numPr>
          <w:ilvl w:val="0"/>
          <w:numId w:val="188"/>
        </w:numPr>
        <w:rPr>
          <w:noProof/>
        </w:rPr>
      </w:pPr>
      <w:r>
        <w:rPr>
          <w:noProof/>
        </w:rPr>
        <w:t xml:space="preserve">user has cart </w:t>
      </w:r>
    </w:p>
    <w:p w14:paraId="72630E7B" w14:textId="77777777" w:rsidR="00507CA8" w:rsidRPr="00507CA8" w:rsidRDefault="00507CA8">
      <w:pPr>
        <w:pStyle w:val="ListParagraph"/>
        <w:numPr>
          <w:ilvl w:val="0"/>
          <w:numId w:val="192"/>
        </w:numPr>
        <w:rPr>
          <w:rStyle w:val="SubtleEmphasis"/>
          <w:sz w:val="28"/>
          <w:szCs w:val="28"/>
        </w:rPr>
      </w:pPr>
      <w:r w:rsidRPr="00507CA8">
        <w:rPr>
          <w:rStyle w:val="SubtleEmphasis"/>
          <w:sz w:val="28"/>
          <w:szCs w:val="28"/>
        </w:rPr>
        <w:t xml:space="preserve">Relationship with </w:t>
      </w:r>
      <w:proofErr w:type="spellStart"/>
      <w:proofErr w:type="gramStart"/>
      <w:r w:rsidRPr="00507CA8">
        <w:rPr>
          <w:rStyle w:val="SubtleEmphasis"/>
          <w:sz w:val="28"/>
          <w:szCs w:val="28"/>
        </w:rPr>
        <w:t>Botinteractions</w:t>
      </w:r>
      <w:proofErr w:type="spellEnd"/>
      <w:r w:rsidRPr="00507CA8">
        <w:rPr>
          <w:rStyle w:val="SubtleEmphasis"/>
          <w:sz w:val="28"/>
          <w:szCs w:val="28"/>
        </w:rPr>
        <w:t>:-</w:t>
      </w:r>
      <w:proofErr w:type="gramEnd"/>
    </w:p>
    <w:p w14:paraId="06486AFF" w14:textId="4999B9D9" w:rsidR="00507CA8" w:rsidRDefault="00507CA8">
      <w:pPr>
        <w:pStyle w:val="ListParagraph"/>
        <w:numPr>
          <w:ilvl w:val="0"/>
          <w:numId w:val="188"/>
        </w:numPr>
        <w:rPr>
          <w:noProof/>
        </w:rPr>
      </w:pPr>
      <w:r>
        <w:rPr>
          <w:noProof/>
        </w:rPr>
        <w:t xml:space="preserve">user interacts with Bot </w:t>
      </w:r>
    </w:p>
    <w:p w14:paraId="233D6F44" w14:textId="77777777" w:rsidR="00507CA8" w:rsidRPr="00507CA8" w:rsidRDefault="00507CA8">
      <w:pPr>
        <w:pStyle w:val="ListParagraph"/>
        <w:numPr>
          <w:ilvl w:val="0"/>
          <w:numId w:val="193"/>
        </w:numPr>
        <w:rPr>
          <w:rStyle w:val="SubtleEmphasis"/>
          <w:sz w:val="28"/>
          <w:szCs w:val="28"/>
        </w:rPr>
      </w:pPr>
      <w:r w:rsidRPr="00507CA8">
        <w:rPr>
          <w:rStyle w:val="SubtleEmphasis"/>
          <w:sz w:val="28"/>
          <w:szCs w:val="28"/>
        </w:rPr>
        <w:t>Relationship with feedback:</w:t>
      </w:r>
    </w:p>
    <w:p w14:paraId="5FD3C9AE" w14:textId="2D8EBF08" w:rsidR="00507CA8" w:rsidRDefault="00507CA8">
      <w:pPr>
        <w:pStyle w:val="ListParagraph"/>
        <w:numPr>
          <w:ilvl w:val="0"/>
          <w:numId w:val="188"/>
        </w:numPr>
        <w:rPr>
          <w:noProof/>
          <w:rtl/>
        </w:rPr>
      </w:pPr>
      <w:r>
        <w:rPr>
          <w:noProof/>
        </w:rPr>
        <w:t>user writes Feedback </w:t>
      </w:r>
    </w:p>
    <w:p w14:paraId="5033E134" w14:textId="77777777" w:rsidR="00507CA8" w:rsidRDefault="00507CA8" w:rsidP="003C3289">
      <w:pPr>
        <w:ind w:left="425"/>
        <w:rPr>
          <w:noProof/>
          <w:rtl/>
        </w:rPr>
      </w:pPr>
    </w:p>
    <w:p w14:paraId="2707128A" w14:textId="77777777" w:rsidR="00507CA8" w:rsidRDefault="00507CA8" w:rsidP="003C3289">
      <w:pPr>
        <w:ind w:left="425"/>
        <w:rPr>
          <w:noProof/>
          <w:rtl/>
        </w:rPr>
      </w:pPr>
    </w:p>
    <w:p w14:paraId="3713FF3D" w14:textId="77777777" w:rsidR="00507CA8" w:rsidRDefault="00507CA8" w:rsidP="003C3289">
      <w:pPr>
        <w:ind w:left="425"/>
        <w:rPr>
          <w:noProof/>
          <w:rtl/>
        </w:rPr>
      </w:pPr>
    </w:p>
    <w:p w14:paraId="78699208" w14:textId="77777777" w:rsidR="00507CA8" w:rsidRDefault="00507CA8" w:rsidP="003C3289">
      <w:pPr>
        <w:ind w:left="425"/>
        <w:rPr>
          <w:noProof/>
          <w:rtl/>
        </w:rPr>
      </w:pPr>
    </w:p>
    <w:p w14:paraId="3EEF9C35" w14:textId="77777777" w:rsidR="00507CA8" w:rsidRDefault="00507CA8" w:rsidP="004E2408">
      <w:pPr>
        <w:rPr>
          <w:noProof/>
          <w:rtl/>
        </w:rPr>
      </w:pPr>
    </w:p>
    <w:p w14:paraId="1903016E" w14:textId="77777777" w:rsidR="004E2408" w:rsidRDefault="004E2408" w:rsidP="004E2408">
      <w:pPr>
        <w:rPr>
          <w:noProof/>
          <w:rtl/>
        </w:rPr>
      </w:pPr>
    </w:p>
    <w:p w14:paraId="1D2CF1EC" w14:textId="78EFA166" w:rsidR="004E2408" w:rsidRPr="004E2408" w:rsidRDefault="004E2408">
      <w:pPr>
        <w:pStyle w:val="ListParagraph"/>
        <w:numPr>
          <w:ilvl w:val="0"/>
          <w:numId w:val="184"/>
        </w:numPr>
        <w:rPr>
          <w:rStyle w:val="Strong"/>
        </w:rPr>
      </w:pPr>
      <w:r w:rsidRPr="004E2408">
        <w:rPr>
          <w:rStyle w:val="Strong"/>
        </w:rPr>
        <w:t>Entity Admin:</w:t>
      </w:r>
    </w:p>
    <w:p w14:paraId="6049AADF" w14:textId="74ECF8E2" w:rsidR="004E2408" w:rsidRPr="004E2408" w:rsidRDefault="004E2408">
      <w:pPr>
        <w:pStyle w:val="ListParagraph"/>
        <w:numPr>
          <w:ilvl w:val="0"/>
          <w:numId w:val="194"/>
        </w:numPr>
        <w:rPr>
          <w:rStyle w:val="IntenseEmphasis"/>
          <w:b/>
          <w:bCs/>
          <w:sz w:val="26"/>
          <w:szCs w:val="26"/>
        </w:rPr>
      </w:pPr>
      <w:proofErr w:type="gramStart"/>
      <w:r w:rsidRPr="004E2408">
        <w:rPr>
          <w:rStyle w:val="IntenseEmphasis"/>
          <w:b/>
          <w:bCs/>
          <w:sz w:val="26"/>
          <w:szCs w:val="26"/>
        </w:rPr>
        <w:t>Attributes:-</w:t>
      </w:r>
      <w:proofErr w:type="gramEnd"/>
    </w:p>
    <w:p w14:paraId="052D1970" w14:textId="11D93D40" w:rsidR="004E2408" w:rsidRDefault="004E2408">
      <w:pPr>
        <w:pStyle w:val="ListParagraph"/>
        <w:numPr>
          <w:ilvl w:val="0"/>
          <w:numId w:val="188"/>
        </w:numPr>
        <w:rPr>
          <w:noProof/>
        </w:rPr>
      </w:pPr>
      <w:r>
        <w:rPr>
          <w:noProof/>
        </w:rPr>
        <w:t>admin id</w:t>
      </w:r>
    </w:p>
    <w:p w14:paraId="2E358ACC" w14:textId="560F85B5" w:rsidR="004E2408" w:rsidRDefault="004E2408">
      <w:pPr>
        <w:pStyle w:val="ListParagraph"/>
        <w:numPr>
          <w:ilvl w:val="0"/>
          <w:numId w:val="195"/>
        </w:numPr>
        <w:rPr>
          <w:noProof/>
        </w:rPr>
      </w:pPr>
      <w:r>
        <w:rPr>
          <w:noProof/>
        </w:rPr>
        <w:t>name</w:t>
      </w:r>
    </w:p>
    <w:p w14:paraId="571A74EC" w14:textId="2C895935" w:rsidR="004E2408" w:rsidRDefault="004E2408">
      <w:pPr>
        <w:pStyle w:val="ListParagraph"/>
        <w:numPr>
          <w:ilvl w:val="0"/>
          <w:numId w:val="195"/>
        </w:numPr>
        <w:rPr>
          <w:noProof/>
        </w:rPr>
      </w:pPr>
      <w:r>
        <w:rPr>
          <w:noProof/>
        </w:rPr>
        <w:t>Email</w:t>
      </w:r>
    </w:p>
    <w:p w14:paraId="1BE94030" w14:textId="64D787C0" w:rsidR="004E2408" w:rsidRDefault="004E2408">
      <w:pPr>
        <w:pStyle w:val="ListParagraph"/>
        <w:numPr>
          <w:ilvl w:val="0"/>
          <w:numId w:val="195"/>
        </w:numPr>
        <w:rPr>
          <w:noProof/>
        </w:rPr>
      </w:pPr>
      <w:r>
        <w:rPr>
          <w:noProof/>
        </w:rPr>
        <w:t>Password</w:t>
      </w:r>
    </w:p>
    <w:p w14:paraId="5E50359F" w14:textId="77777777" w:rsidR="004E2408" w:rsidRPr="004E2408" w:rsidRDefault="004E2408">
      <w:pPr>
        <w:pStyle w:val="ListParagraph"/>
        <w:numPr>
          <w:ilvl w:val="0"/>
          <w:numId w:val="196"/>
        </w:numPr>
        <w:rPr>
          <w:rStyle w:val="SubtleEmphasis"/>
          <w:sz w:val="28"/>
          <w:szCs w:val="28"/>
        </w:rPr>
      </w:pPr>
      <w:r w:rsidRPr="004E2408">
        <w:rPr>
          <w:rStyle w:val="SubtleEmphasis"/>
          <w:sz w:val="28"/>
          <w:szCs w:val="28"/>
        </w:rPr>
        <w:t>Relationships:</w:t>
      </w:r>
    </w:p>
    <w:p w14:paraId="39EE8838" w14:textId="3361B490" w:rsidR="004E2408" w:rsidRDefault="004E2408">
      <w:pPr>
        <w:pStyle w:val="ListParagraph"/>
        <w:numPr>
          <w:ilvl w:val="0"/>
          <w:numId w:val="197"/>
        </w:numPr>
        <w:rPr>
          <w:noProof/>
        </w:rPr>
      </w:pPr>
      <w:r>
        <w:rPr>
          <w:noProof/>
        </w:rPr>
        <w:t>Relationship with Product.</w:t>
      </w:r>
    </w:p>
    <w:p w14:paraId="1A0DB0CE" w14:textId="0BC29352" w:rsidR="004E2408" w:rsidRDefault="004E2408">
      <w:pPr>
        <w:pStyle w:val="ListParagraph"/>
        <w:numPr>
          <w:ilvl w:val="0"/>
          <w:numId w:val="197"/>
        </w:numPr>
        <w:rPr>
          <w:noProof/>
        </w:rPr>
      </w:pPr>
      <w:r>
        <w:rPr>
          <w:noProof/>
        </w:rPr>
        <w:t>Admin reviews Products</w:t>
      </w:r>
    </w:p>
    <w:p w14:paraId="1765BA6A" w14:textId="77777777" w:rsidR="004E2408" w:rsidRDefault="004E2408" w:rsidP="004E2408">
      <w:pPr>
        <w:pStyle w:val="ListParagraph"/>
        <w:rPr>
          <w:noProof/>
        </w:rPr>
      </w:pPr>
    </w:p>
    <w:p w14:paraId="68049769" w14:textId="25F397DD" w:rsidR="004E2408" w:rsidRPr="004E2408" w:rsidRDefault="004E2408">
      <w:pPr>
        <w:pStyle w:val="ListParagraph"/>
        <w:numPr>
          <w:ilvl w:val="0"/>
          <w:numId w:val="184"/>
        </w:numPr>
        <w:rPr>
          <w:rStyle w:val="Strong"/>
        </w:rPr>
      </w:pPr>
      <w:r w:rsidRPr="004E2408">
        <w:rPr>
          <w:rStyle w:val="Strong"/>
        </w:rPr>
        <w:t>Entity Products:</w:t>
      </w:r>
    </w:p>
    <w:p w14:paraId="133177E1" w14:textId="2C64A004" w:rsidR="004E2408" w:rsidRPr="004E2408" w:rsidRDefault="004E2408">
      <w:pPr>
        <w:pStyle w:val="ListParagraph"/>
        <w:numPr>
          <w:ilvl w:val="0"/>
          <w:numId w:val="198"/>
        </w:numPr>
        <w:rPr>
          <w:rStyle w:val="IntenseEmphasis"/>
          <w:b/>
          <w:bCs/>
          <w:sz w:val="26"/>
          <w:szCs w:val="26"/>
        </w:rPr>
      </w:pPr>
      <w:proofErr w:type="gramStart"/>
      <w:r w:rsidRPr="004E2408">
        <w:rPr>
          <w:rStyle w:val="IntenseEmphasis"/>
          <w:b/>
          <w:bCs/>
          <w:sz w:val="26"/>
          <w:szCs w:val="26"/>
        </w:rPr>
        <w:t>Attributes:-</w:t>
      </w:r>
      <w:proofErr w:type="gramEnd"/>
    </w:p>
    <w:p w14:paraId="6BD0B952" w14:textId="4CA1FA19" w:rsidR="004E2408" w:rsidRPr="004E2408" w:rsidRDefault="004E2408">
      <w:pPr>
        <w:pStyle w:val="ListParagraph"/>
        <w:numPr>
          <w:ilvl w:val="0"/>
          <w:numId w:val="199"/>
        </w:numPr>
        <w:rPr>
          <w:noProof/>
        </w:rPr>
      </w:pPr>
      <w:r w:rsidRPr="004E2408">
        <w:rPr>
          <w:noProof/>
        </w:rPr>
        <w:t>Product id</w:t>
      </w:r>
    </w:p>
    <w:p w14:paraId="41625CAD" w14:textId="7D0467C5" w:rsidR="004E2408" w:rsidRPr="004E2408" w:rsidRDefault="004E2408">
      <w:pPr>
        <w:pStyle w:val="ListParagraph"/>
        <w:numPr>
          <w:ilvl w:val="0"/>
          <w:numId w:val="199"/>
        </w:numPr>
        <w:rPr>
          <w:noProof/>
        </w:rPr>
      </w:pPr>
      <w:r w:rsidRPr="004E2408">
        <w:rPr>
          <w:noProof/>
        </w:rPr>
        <w:t>name</w:t>
      </w:r>
    </w:p>
    <w:p w14:paraId="758A2340" w14:textId="2D0DF6D7" w:rsidR="004E2408" w:rsidRPr="004E2408" w:rsidRDefault="004E2408">
      <w:pPr>
        <w:pStyle w:val="ListParagraph"/>
        <w:numPr>
          <w:ilvl w:val="0"/>
          <w:numId w:val="199"/>
        </w:numPr>
        <w:rPr>
          <w:noProof/>
        </w:rPr>
      </w:pPr>
      <w:r w:rsidRPr="004E2408">
        <w:rPr>
          <w:noProof/>
        </w:rPr>
        <w:t>description</w:t>
      </w:r>
    </w:p>
    <w:p w14:paraId="4F773640" w14:textId="0BC35CC4" w:rsidR="004E2408" w:rsidRPr="004E2408" w:rsidRDefault="004E2408">
      <w:pPr>
        <w:pStyle w:val="ListParagraph"/>
        <w:numPr>
          <w:ilvl w:val="0"/>
          <w:numId w:val="199"/>
        </w:numPr>
        <w:rPr>
          <w:noProof/>
        </w:rPr>
      </w:pPr>
      <w:r w:rsidRPr="004E2408">
        <w:rPr>
          <w:noProof/>
        </w:rPr>
        <w:t>price</w:t>
      </w:r>
    </w:p>
    <w:p w14:paraId="2B691396" w14:textId="60CA89B1" w:rsidR="004E2408" w:rsidRPr="004E2408" w:rsidRDefault="004E2408">
      <w:pPr>
        <w:pStyle w:val="ListParagraph"/>
        <w:numPr>
          <w:ilvl w:val="0"/>
          <w:numId w:val="199"/>
        </w:numPr>
        <w:rPr>
          <w:noProof/>
        </w:rPr>
      </w:pPr>
      <w:r w:rsidRPr="004E2408">
        <w:rPr>
          <w:noProof/>
        </w:rPr>
        <w:t>category</w:t>
      </w:r>
    </w:p>
    <w:p w14:paraId="79212F44" w14:textId="551137DF" w:rsidR="004E2408" w:rsidRPr="004E2408" w:rsidRDefault="004E2408">
      <w:pPr>
        <w:pStyle w:val="ListParagraph"/>
        <w:numPr>
          <w:ilvl w:val="0"/>
          <w:numId w:val="199"/>
        </w:numPr>
        <w:rPr>
          <w:noProof/>
        </w:rPr>
      </w:pPr>
      <w:r w:rsidRPr="004E2408">
        <w:rPr>
          <w:noProof/>
        </w:rPr>
        <w:t>images</w:t>
      </w:r>
    </w:p>
    <w:p w14:paraId="0DCA7275" w14:textId="77777777" w:rsidR="004E2408" w:rsidRDefault="004E2408">
      <w:pPr>
        <w:pStyle w:val="ListParagraph"/>
        <w:numPr>
          <w:ilvl w:val="0"/>
          <w:numId w:val="200"/>
        </w:numPr>
        <w:rPr>
          <w:rStyle w:val="SubtleEmphasis"/>
          <w:sz w:val="28"/>
          <w:szCs w:val="28"/>
        </w:rPr>
      </w:pPr>
      <w:r w:rsidRPr="004E2408">
        <w:rPr>
          <w:rStyle w:val="SubtleEmphasis"/>
          <w:sz w:val="28"/>
          <w:szCs w:val="28"/>
        </w:rPr>
        <w:t>Relationship with feedback:</w:t>
      </w:r>
    </w:p>
    <w:p w14:paraId="3393E993" w14:textId="52331C1D" w:rsidR="004E2408" w:rsidRPr="004E2408" w:rsidRDefault="004E2408">
      <w:pPr>
        <w:pStyle w:val="ListParagraph"/>
        <w:numPr>
          <w:ilvl w:val="0"/>
          <w:numId w:val="201"/>
        </w:numPr>
        <w:rPr>
          <w:i/>
          <w:iCs/>
          <w:color w:val="404040" w:themeColor="text1" w:themeTint="BF"/>
          <w:sz w:val="28"/>
          <w:szCs w:val="28"/>
        </w:rPr>
      </w:pPr>
      <w:r w:rsidRPr="004E2408">
        <w:rPr>
          <w:noProof/>
        </w:rPr>
        <w:t>Product has feedback</w:t>
      </w:r>
    </w:p>
    <w:p w14:paraId="544A328E" w14:textId="76D1F9CF" w:rsidR="004E2408" w:rsidRPr="004E2408" w:rsidRDefault="004E2408">
      <w:pPr>
        <w:pStyle w:val="ListParagraph"/>
        <w:numPr>
          <w:ilvl w:val="0"/>
          <w:numId w:val="202"/>
        </w:numPr>
        <w:rPr>
          <w:i/>
          <w:iCs/>
          <w:color w:val="404040" w:themeColor="text1" w:themeTint="BF"/>
          <w:sz w:val="28"/>
          <w:szCs w:val="28"/>
        </w:rPr>
      </w:pPr>
      <w:r w:rsidRPr="004E2408">
        <w:rPr>
          <w:rStyle w:val="SubtleEmphasis"/>
          <w:sz w:val="28"/>
          <w:szCs w:val="28"/>
        </w:rPr>
        <w:t xml:space="preserve">Relationship with Product </w:t>
      </w:r>
      <w:proofErr w:type="gramStart"/>
      <w:r w:rsidRPr="004E2408">
        <w:rPr>
          <w:rStyle w:val="SubtleEmphasis"/>
          <w:sz w:val="28"/>
          <w:szCs w:val="28"/>
        </w:rPr>
        <w:t>Approval:-</w:t>
      </w:r>
      <w:proofErr w:type="gramEnd"/>
    </w:p>
    <w:p w14:paraId="3D8257CA" w14:textId="28F0572F" w:rsidR="004E2408" w:rsidRPr="004E2408" w:rsidRDefault="004E2408">
      <w:pPr>
        <w:pStyle w:val="ListParagraph"/>
        <w:numPr>
          <w:ilvl w:val="0"/>
          <w:numId w:val="203"/>
        </w:numPr>
        <w:rPr>
          <w:noProof/>
        </w:rPr>
      </w:pPr>
      <w:r w:rsidRPr="004E2408">
        <w:rPr>
          <w:noProof/>
        </w:rPr>
        <w:t>Product has Approval</w:t>
      </w:r>
    </w:p>
    <w:p w14:paraId="6D454598" w14:textId="77777777" w:rsidR="004E2408" w:rsidRDefault="004E2408">
      <w:pPr>
        <w:pStyle w:val="ListParagraph"/>
        <w:numPr>
          <w:ilvl w:val="0"/>
          <w:numId w:val="204"/>
        </w:numPr>
        <w:rPr>
          <w:rStyle w:val="SubtleEmphasis"/>
          <w:sz w:val="28"/>
          <w:szCs w:val="28"/>
        </w:rPr>
      </w:pPr>
      <w:r w:rsidRPr="004E2408">
        <w:rPr>
          <w:rStyle w:val="SubtleEmphasis"/>
          <w:sz w:val="28"/>
          <w:szCs w:val="28"/>
        </w:rPr>
        <w:t xml:space="preserve">Relationship with </w:t>
      </w:r>
      <w:proofErr w:type="gramStart"/>
      <w:r w:rsidRPr="004E2408">
        <w:rPr>
          <w:rStyle w:val="SubtleEmphasis"/>
          <w:sz w:val="28"/>
          <w:szCs w:val="28"/>
        </w:rPr>
        <w:t>order:-</w:t>
      </w:r>
      <w:proofErr w:type="gramEnd"/>
    </w:p>
    <w:p w14:paraId="65D78D92" w14:textId="44257D50" w:rsidR="004E2408" w:rsidRPr="004E2408" w:rsidRDefault="004E2408">
      <w:pPr>
        <w:pStyle w:val="ListParagraph"/>
        <w:numPr>
          <w:ilvl w:val="0"/>
          <w:numId w:val="205"/>
        </w:numPr>
        <w:rPr>
          <w:i/>
          <w:iCs/>
          <w:color w:val="404040" w:themeColor="text1" w:themeTint="BF"/>
          <w:sz w:val="28"/>
          <w:szCs w:val="28"/>
        </w:rPr>
      </w:pPr>
      <w:r w:rsidRPr="004E2408">
        <w:rPr>
          <w:noProof/>
        </w:rPr>
        <w:t>product is included in orders</w:t>
      </w:r>
    </w:p>
    <w:p w14:paraId="6AD5CF60" w14:textId="1FB807A0" w:rsidR="004E2408" w:rsidRPr="004E2408" w:rsidRDefault="004E2408">
      <w:pPr>
        <w:pStyle w:val="ListParagraph"/>
        <w:numPr>
          <w:ilvl w:val="0"/>
          <w:numId w:val="206"/>
        </w:numPr>
        <w:rPr>
          <w:rStyle w:val="SubtleEmphasis"/>
          <w:sz w:val="28"/>
          <w:szCs w:val="28"/>
        </w:rPr>
      </w:pPr>
      <w:r w:rsidRPr="004E2408">
        <w:rPr>
          <w:rStyle w:val="SubtleEmphasis"/>
          <w:sz w:val="28"/>
          <w:szCs w:val="28"/>
        </w:rPr>
        <w:t xml:space="preserve">Relationship with </w:t>
      </w:r>
      <w:proofErr w:type="gramStart"/>
      <w:r w:rsidRPr="004E2408">
        <w:rPr>
          <w:rStyle w:val="SubtleEmphasis"/>
          <w:sz w:val="28"/>
          <w:szCs w:val="28"/>
        </w:rPr>
        <w:t>cart:-</w:t>
      </w:r>
      <w:proofErr w:type="gramEnd"/>
    </w:p>
    <w:p w14:paraId="2B507C6F" w14:textId="453C5222" w:rsidR="004E2408" w:rsidRDefault="004E2408">
      <w:pPr>
        <w:pStyle w:val="ListParagraph"/>
        <w:numPr>
          <w:ilvl w:val="0"/>
          <w:numId w:val="205"/>
        </w:numPr>
        <w:rPr>
          <w:noProof/>
          <w:rtl/>
        </w:rPr>
      </w:pPr>
      <w:r w:rsidRPr="004E2408">
        <w:rPr>
          <w:noProof/>
        </w:rPr>
        <w:t>Product is in carts</w:t>
      </w:r>
    </w:p>
    <w:p w14:paraId="3CD9BC35" w14:textId="77777777" w:rsidR="00507CA8" w:rsidRDefault="00507CA8" w:rsidP="003C3289">
      <w:pPr>
        <w:ind w:left="425"/>
        <w:rPr>
          <w:noProof/>
          <w:rtl/>
        </w:rPr>
      </w:pPr>
    </w:p>
    <w:p w14:paraId="54948D77" w14:textId="77777777" w:rsidR="00507CA8" w:rsidRDefault="00507CA8" w:rsidP="003C3289">
      <w:pPr>
        <w:ind w:left="425"/>
        <w:rPr>
          <w:noProof/>
        </w:rPr>
      </w:pPr>
    </w:p>
    <w:p w14:paraId="5F5976D3" w14:textId="2039F9D4" w:rsidR="004E2408" w:rsidRPr="0066199D" w:rsidRDefault="004E2408">
      <w:pPr>
        <w:pStyle w:val="ListParagraph"/>
        <w:numPr>
          <w:ilvl w:val="0"/>
          <w:numId w:val="184"/>
        </w:numPr>
        <w:rPr>
          <w:rStyle w:val="Strong"/>
        </w:rPr>
      </w:pPr>
      <w:r w:rsidRPr="0066199D">
        <w:rPr>
          <w:rStyle w:val="Strong"/>
        </w:rPr>
        <w:t>E</w:t>
      </w:r>
      <w:r w:rsidR="0066199D">
        <w:rPr>
          <w:rStyle w:val="Strong"/>
        </w:rPr>
        <w:t>ntity</w:t>
      </w:r>
      <w:r w:rsidRPr="0066199D">
        <w:rPr>
          <w:rStyle w:val="Strong"/>
        </w:rPr>
        <w:t xml:space="preserve"> courses:</w:t>
      </w:r>
    </w:p>
    <w:p w14:paraId="063057D8" w14:textId="077E4474" w:rsidR="004E2408" w:rsidRPr="0066199D" w:rsidRDefault="0066199D">
      <w:pPr>
        <w:pStyle w:val="ListParagraph"/>
        <w:numPr>
          <w:ilvl w:val="0"/>
          <w:numId w:val="198"/>
        </w:numPr>
        <w:rPr>
          <w:rStyle w:val="IntenseEmphasis"/>
          <w:b/>
          <w:bCs/>
          <w:sz w:val="26"/>
          <w:szCs w:val="26"/>
        </w:rPr>
      </w:pPr>
      <w:proofErr w:type="gramStart"/>
      <w:r w:rsidRPr="0066199D">
        <w:rPr>
          <w:rStyle w:val="IntenseEmphasis"/>
          <w:b/>
          <w:bCs/>
          <w:sz w:val="26"/>
          <w:szCs w:val="26"/>
        </w:rPr>
        <w:t>A</w:t>
      </w:r>
      <w:r w:rsidR="004E2408" w:rsidRPr="0066199D">
        <w:rPr>
          <w:rStyle w:val="IntenseEmphasis"/>
          <w:b/>
          <w:bCs/>
          <w:sz w:val="26"/>
          <w:szCs w:val="26"/>
        </w:rPr>
        <w:t>ttribute:-</w:t>
      </w:r>
      <w:proofErr w:type="gramEnd"/>
    </w:p>
    <w:p w14:paraId="07A6AF1F" w14:textId="7EC2B9BA" w:rsidR="004E2408" w:rsidRDefault="004E2408">
      <w:pPr>
        <w:pStyle w:val="ListParagraph"/>
        <w:numPr>
          <w:ilvl w:val="0"/>
          <w:numId w:val="207"/>
        </w:numPr>
        <w:rPr>
          <w:noProof/>
        </w:rPr>
      </w:pPr>
      <w:r>
        <w:rPr>
          <w:noProof/>
        </w:rPr>
        <w:t>address</w:t>
      </w:r>
    </w:p>
    <w:p w14:paraId="2098EDD6" w14:textId="0F5C1108" w:rsidR="004E2408" w:rsidRDefault="004E2408">
      <w:pPr>
        <w:pStyle w:val="ListParagraph"/>
        <w:numPr>
          <w:ilvl w:val="0"/>
          <w:numId w:val="207"/>
        </w:numPr>
        <w:rPr>
          <w:noProof/>
        </w:rPr>
      </w:pPr>
      <w:r>
        <w:rPr>
          <w:noProof/>
        </w:rPr>
        <w:t>course video</w:t>
      </w:r>
    </w:p>
    <w:p w14:paraId="25E8FFB6" w14:textId="5A060824" w:rsidR="004E2408" w:rsidRDefault="004E2408">
      <w:pPr>
        <w:pStyle w:val="ListParagraph"/>
        <w:numPr>
          <w:ilvl w:val="0"/>
          <w:numId w:val="207"/>
        </w:numPr>
        <w:rPr>
          <w:noProof/>
        </w:rPr>
      </w:pPr>
      <w:r>
        <w:rPr>
          <w:noProof/>
        </w:rPr>
        <w:t>Price</w:t>
      </w:r>
    </w:p>
    <w:p w14:paraId="76A6C234" w14:textId="34733BAC" w:rsidR="004E2408" w:rsidRDefault="004E2408">
      <w:pPr>
        <w:pStyle w:val="ListParagraph"/>
        <w:numPr>
          <w:ilvl w:val="0"/>
          <w:numId w:val="207"/>
        </w:numPr>
        <w:rPr>
          <w:noProof/>
        </w:rPr>
      </w:pPr>
      <w:r>
        <w:rPr>
          <w:noProof/>
        </w:rPr>
        <w:t>user id</w:t>
      </w:r>
    </w:p>
    <w:p w14:paraId="767543F7" w14:textId="43C51338" w:rsidR="004E2408" w:rsidRDefault="004E2408">
      <w:pPr>
        <w:pStyle w:val="ListParagraph"/>
        <w:numPr>
          <w:ilvl w:val="0"/>
          <w:numId w:val="207"/>
        </w:numPr>
        <w:rPr>
          <w:noProof/>
        </w:rPr>
      </w:pPr>
      <w:r>
        <w:rPr>
          <w:noProof/>
        </w:rPr>
        <w:t>course id</w:t>
      </w:r>
    </w:p>
    <w:p w14:paraId="0BBD5D56" w14:textId="7A7F2E19" w:rsidR="004E2408" w:rsidRDefault="004E2408">
      <w:pPr>
        <w:pStyle w:val="ListParagraph"/>
        <w:numPr>
          <w:ilvl w:val="0"/>
          <w:numId w:val="207"/>
        </w:numPr>
        <w:rPr>
          <w:noProof/>
        </w:rPr>
      </w:pPr>
      <w:r>
        <w:rPr>
          <w:noProof/>
        </w:rPr>
        <w:t>contect number</w:t>
      </w:r>
    </w:p>
    <w:p w14:paraId="7AB2506E" w14:textId="7C185E5A" w:rsidR="004E2408" w:rsidRDefault="004E2408">
      <w:pPr>
        <w:pStyle w:val="ListParagraph"/>
        <w:numPr>
          <w:ilvl w:val="0"/>
          <w:numId w:val="207"/>
        </w:numPr>
        <w:rPr>
          <w:noProof/>
        </w:rPr>
      </w:pPr>
      <w:r>
        <w:rPr>
          <w:noProof/>
        </w:rPr>
        <w:t>description</w:t>
      </w:r>
    </w:p>
    <w:p w14:paraId="7EB82ACB" w14:textId="0DD59496" w:rsidR="004E2408" w:rsidRPr="0066199D" w:rsidRDefault="004E2408">
      <w:pPr>
        <w:pStyle w:val="ListParagraph"/>
        <w:numPr>
          <w:ilvl w:val="0"/>
          <w:numId w:val="208"/>
        </w:numPr>
        <w:rPr>
          <w:rStyle w:val="SubtleEmphasis"/>
          <w:sz w:val="28"/>
          <w:szCs w:val="28"/>
        </w:rPr>
      </w:pPr>
      <w:r w:rsidRPr="0066199D">
        <w:rPr>
          <w:rStyle w:val="SubtleEmphasis"/>
          <w:sz w:val="28"/>
          <w:szCs w:val="28"/>
        </w:rPr>
        <w:t xml:space="preserve">Relationship with </w:t>
      </w:r>
      <w:proofErr w:type="spellStart"/>
      <w:proofErr w:type="gramStart"/>
      <w:r w:rsidRPr="0066199D">
        <w:rPr>
          <w:rStyle w:val="SubtleEmphasis"/>
          <w:sz w:val="28"/>
          <w:szCs w:val="28"/>
        </w:rPr>
        <w:t>feerback</w:t>
      </w:r>
      <w:proofErr w:type="spellEnd"/>
      <w:r w:rsidRPr="0066199D">
        <w:rPr>
          <w:rStyle w:val="SubtleEmphasis"/>
          <w:sz w:val="28"/>
          <w:szCs w:val="28"/>
        </w:rPr>
        <w:t>:</w:t>
      </w:r>
      <w:r w:rsidR="0066199D">
        <w:rPr>
          <w:rStyle w:val="SubtleEmphasis"/>
          <w:sz w:val="28"/>
          <w:szCs w:val="28"/>
        </w:rPr>
        <w:t>-</w:t>
      </w:r>
      <w:proofErr w:type="gramEnd"/>
    </w:p>
    <w:p w14:paraId="7A4EB091" w14:textId="7B1CAD77" w:rsidR="004E2408" w:rsidRDefault="004E2408">
      <w:pPr>
        <w:pStyle w:val="ListParagraph"/>
        <w:numPr>
          <w:ilvl w:val="0"/>
          <w:numId w:val="209"/>
        </w:numPr>
        <w:rPr>
          <w:noProof/>
        </w:rPr>
      </w:pPr>
      <w:r>
        <w:rPr>
          <w:noProof/>
        </w:rPr>
        <w:t>course has feedback</w:t>
      </w:r>
    </w:p>
    <w:p w14:paraId="0EFAC1A9" w14:textId="1A6ACA0A" w:rsidR="004E2408" w:rsidRPr="0066199D" w:rsidRDefault="004E2408">
      <w:pPr>
        <w:pStyle w:val="ListParagraph"/>
        <w:numPr>
          <w:ilvl w:val="0"/>
          <w:numId w:val="210"/>
        </w:numPr>
        <w:rPr>
          <w:rStyle w:val="SubtleEmphasis"/>
          <w:sz w:val="28"/>
          <w:szCs w:val="28"/>
        </w:rPr>
      </w:pPr>
      <w:r w:rsidRPr="0066199D">
        <w:rPr>
          <w:rStyle w:val="SubtleEmphasis"/>
          <w:sz w:val="28"/>
          <w:szCs w:val="28"/>
        </w:rPr>
        <w:t xml:space="preserve">Relationship with </w:t>
      </w:r>
      <w:proofErr w:type="gramStart"/>
      <w:r w:rsidRPr="0066199D">
        <w:rPr>
          <w:rStyle w:val="SubtleEmphasis"/>
          <w:sz w:val="28"/>
          <w:szCs w:val="28"/>
        </w:rPr>
        <w:t>users</w:t>
      </w:r>
      <w:r w:rsidR="0066199D">
        <w:rPr>
          <w:rStyle w:val="SubtleEmphasis"/>
          <w:sz w:val="28"/>
          <w:szCs w:val="28"/>
        </w:rPr>
        <w:t>:-</w:t>
      </w:r>
      <w:proofErr w:type="gramEnd"/>
    </w:p>
    <w:p w14:paraId="1BD2CAEF" w14:textId="551BD159" w:rsidR="004E2408" w:rsidRDefault="004E2408">
      <w:pPr>
        <w:pStyle w:val="ListParagraph"/>
        <w:numPr>
          <w:ilvl w:val="0"/>
          <w:numId w:val="209"/>
        </w:numPr>
        <w:rPr>
          <w:noProof/>
        </w:rPr>
      </w:pPr>
      <w:r>
        <w:rPr>
          <w:noProof/>
        </w:rPr>
        <w:t>course is uploaded by user</w:t>
      </w:r>
    </w:p>
    <w:p w14:paraId="73606441" w14:textId="77777777" w:rsidR="0066199D" w:rsidRDefault="0066199D" w:rsidP="0066199D">
      <w:pPr>
        <w:pStyle w:val="ListParagraph"/>
        <w:ind w:left="1440"/>
        <w:rPr>
          <w:noProof/>
          <w:rtl/>
        </w:rPr>
      </w:pPr>
    </w:p>
    <w:p w14:paraId="14A73E2A" w14:textId="5D12E91C" w:rsidR="0066199D" w:rsidRPr="0066199D" w:rsidRDefault="0066199D">
      <w:pPr>
        <w:pStyle w:val="ListParagraph"/>
        <w:numPr>
          <w:ilvl w:val="0"/>
          <w:numId w:val="184"/>
        </w:numPr>
        <w:rPr>
          <w:rStyle w:val="Strong"/>
        </w:rPr>
      </w:pPr>
      <w:r w:rsidRPr="0066199D">
        <w:rPr>
          <w:rStyle w:val="Strong"/>
        </w:rPr>
        <w:t>Entity feedback:</w:t>
      </w:r>
    </w:p>
    <w:p w14:paraId="6F089F68" w14:textId="0DE72D68" w:rsidR="0066199D" w:rsidRPr="0066199D" w:rsidRDefault="0066199D">
      <w:pPr>
        <w:pStyle w:val="ListParagraph"/>
        <w:numPr>
          <w:ilvl w:val="0"/>
          <w:numId w:val="211"/>
        </w:numPr>
        <w:rPr>
          <w:rStyle w:val="IntenseEmphasis"/>
          <w:b/>
          <w:bCs/>
          <w:sz w:val="26"/>
          <w:szCs w:val="26"/>
        </w:rPr>
      </w:pPr>
      <w:proofErr w:type="gramStart"/>
      <w:r w:rsidRPr="0066199D">
        <w:rPr>
          <w:rStyle w:val="IntenseEmphasis"/>
          <w:b/>
          <w:bCs/>
          <w:sz w:val="26"/>
          <w:szCs w:val="26"/>
        </w:rPr>
        <w:t>Attribute:-</w:t>
      </w:r>
      <w:proofErr w:type="gramEnd"/>
    </w:p>
    <w:p w14:paraId="38D843EE" w14:textId="5A03F7B8" w:rsidR="0066199D" w:rsidRDefault="0066199D">
      <w:pPr>
        <w:pStyle w:val="ListParagraph"/>
        <w:numPr>
          <w:ilvl w:val="0"/>
          <w:numId w:val="212"/>
        </w:numPr>
        <w:rPr>
          <w:noProof/>
        </w:rPr>
      </w:pPr>
      <w:r>
        <w:rPr>
          <w:noProof/>
        </w:rPr>
        <w:t>course id</w:t>
      </w:r>
    </w:p>
    <w:p w14:paraId="5BB2D1B5" w14:textId="3973C782" w:rsidR="0066199D" w:rsidRDefault="0066199D">
      <w:pPr>
        <w:pStyle w:val="ListParagraph"/>
        <w:numPr>
          <w:ilvl w:val="0"/>
          <w:numId w:val="212"/>
        </w:numPr>
        <w:rPr>
          <w:noProof/>
        </w:rPr>
      </w:pPr>
      <w:r>
        <w:rPr>
          <w:noProof/>
        </w:rPr>
        <w:t>product id</w:t>
      </w:r>
    </w:p>
    <w:p w14:paraId="7623FB32" w14:textId="29B9949A" w:rsidR="0066199D" w:rsidRDefault="0066199D">
      <w:pPr>
        <w:pStyle w:val="ListParagraph"/>
        <w:numPr>
          <w:ilvl w:val="0"/>
          <w:numId w:val="212"/>
        </w:numPr>
        <w:rPr>
          <w:noProof/>
        </w:rPr>
      </w:pPr>
      <w:r>
        <w:rPr>
          <w:noProof/>
        </w:rPr>
        <w:t>message</w:t>
      </w:r>
    </w:p>
    <w:p w14:paraId="5D68A353" w14:textId="4F86B1A2" w:rsidR="0066199D" w:rsidRDefault="0066199D">
      <w:pPr>
        <w:pStyle w:val="ListParagraph"/>
        <w:numPr>
          <w:ilvl w:val="0"/>
          <w:numId w:val="212"/>
        </w:numPr>
        <w:rPr>
          <w:noProof/>
        </w:rPr>
      </w:pPr>
      <w:r>
        <w:rPr>
          <w:noProof/>
        </w:rPr>
        <w:t>rating</w:t>
      </w:r>
    </w:p>
    <w:p w14:paraId="124E923A" w14:textId="7D597DF2" w:rsidR="0066199D" w:rsidRDefault="0066199D">
      <w:pPr>
        <w:pStyle w:val="ListParagraph"/>
        <w:numPr>
          <w:ilvl w:val="0"/>
          <w:numId w:val="212"/>
        </w:numPr>
        <w:rPr>
          <w:noProof/>
        </w:rPr>
      </w:pPr>
      <w:r>
        <w:rPr>
          <w:noProof/>
        </w:rPr>
        <w:t>email</w:t>
      </w:r>
    </w:p>
    <w:p w14:paraId="6B4C8433" w14:textId="6D41B4E8" w:rsidR="0066199D" w:rsidRDefault="0066199D">
      <w:pPr>
        <w:pStyle w:val="ListParagraph"/>
        <w:numPr>
          <w:ilvl w:val="0"/>
          <w:numId w:val="212"/>
        </w:numPr>
        <w:rPr>
          <w:noProof/>
        </w:rPr>
      </w:pPr>
      <w:r>
        <w:rPr>
          <w:noProof/>
        </w:rPr>
        <w:t>name</w:t>
      </w:r>
    </w:p>
    <w:p w14:paraId="71787D27" w14:textId="0CC61C33" w:rsidR="0066199D" w:rsidRDefault="0066199D">
      <w:pPr>
        <w:pStyle w:val="ListParagraph"/>
        <w:numPr>
          <w:ilvl w:val="0"/>
          <w:numId w:val="212"/>
        </w:numPr>
        <w:rPr>
          <w:noProof/>
        </w:rPr>
      </w:pPr>
      <w:r>
        <w:rPr>
          <w:noProof/>
        </w:rPr>
        <w:t>feedback id</w:t>
      </w:r>
    </w:p>
    <w:p w14:paraId="1B914E66" w14:textId="64D5952D" w:rsidR="0066199D" w:rsidRPr="0066199D" w:rsidRDefault="0066199D">
      <w:pPr>
        <w:pStyle w:val="ListParagraph"/>
        <w:numPr>
          <w:ilvl w:val="0"/>
          <w:numId w:val="213"/>
        </w:numPr>
        <w:rPr>
          <w:i/>
          <w:iCs/>
          <w:color w:val="404040" w:themeColor="text1" w:themeTint="BF"/>
          <w:sz w:val="28"/>
          <w:szCs w:val="28"/>
        </w:rPr>
      </w:pPr>
      <w:r w:rsidRPr="0066199D">
        <w:rPr>
          <w:rStyle w:val="SubtleEmphasis"/>
          <w:sz w:val="28"/>
          <w:szCs w:val="28"/>
        </w:rPr>
        <w:t>Relationship with user:</w:t>
      </w:r>
    </w:p>
    <w:p w14:paraId="30795EAC" w14:textId="1D8E9BAF" w:rsidR="0066199D" w:rsidRDefault="0066199D">
      <w:pPr>
        <w:pStyle w:val="ListParagraph"/>
        <w:numPr>
          <w:ilvl w:val="0"/>
          <w:numId w:val="214"/>
        </w:numPr>
        <w:rPr>
          <w:noProof/>
        </w:rPr>
      </w:pPr>
      <w:r>
        <w:rPr>
          <w:noProof/>
        </w:rPr>
        <w:t>Feedback is written by user</w:t>
      </w:r>
    </w:p>
    <w:p w14:paraId="3B31A821" w14:textId="77777777" w:rsidR="0066199D" w:rsidRDefault="0066199D" w:rsidP="0066199D">
      <w:pPr>
        <w:pStyle w:val="ListParagraph"/>
        <w:ind w:left="1440"/>
        <w:rPr>
          <w:noProof/>
          <w:rtl/>
        </w:rPr>
      </w:pPr>
    </w:p>
    <w:p w14:paraId="6FDEC32F" w14:textId="77777777" w:rsidR="00447D77" w:rsidRDefault="00447D77" w:rsidP="0066199D">
      <w:pPr>
        <w:pStyle w:val="ListParagraph"/>
        <w:ind w:left="1440"/>
        <w:rPr>
          <w:noProof/>
          <w:rtl/>
        </w:rPr>
      </w:pPr>
    </w:p>
    <w:p w14:paraId="342D2C20" w14:textId="77777777" w:rsidR="00447D77" w:rsidRDefault="00447D77" w:rsidP="0066199D">
      <w:pPr>
        <w:pStyle w:val="ListParagraph"/>
        <w:ind w:left="1440"/>
        <w:rPr>
          <w:noProof/>
          <w:rtl/>
        </w:rPr>
      </w:pPr>
    </w:p>
    <w:p w14:paraId="30D1683E" w14:textId="77777777" w:rsidR="00447D77" w:rsidRDefault="00447D77" w:rsidP="0066199D">
      <w:pPr>
        <w:pStyle w:val="ListParagraph"/>
        <w:ind w:left="1440"/>
        <w:rPr>
          <w:noProof/>
        </w:rPr>
      </w:pPr>
    </w:p>
    <w:p w14:paraId="0D68D91C" w14:textId="6BFC1434" w:rsidR="0066199D" w:rsidRPr="00447D77" w:rsidRDefault="0066199D">
      <w:pPr>
        <w:pStyle w:val="ListParagraph"/>
        <w:numPr>
          <w:ilvl w:val="0"/>
          <w:numId w:val="215"/>
        </w:numPr>
        <w:rPr>
          <w:i/>
          <w:iCs/>
          <w:color w:val="404040" w:themeColor="text1" w:themeTint="BF"/>
          <w:sz w:val="28"/>
          <w:szCs w:val="28"/>
        </w:rPr>
      </w:pPr>
      <w:r w:rsidRPr="00447D77">
        <w:rPr>
          <w:rStyle w:val="SubtleEmphasis"/>
          <w:sz w:val="28"/>
          <w:szCs w:val="28"/>
        </w:rPr>
        <w:t>Relationship with courses</w:t>
      </w:r>
    </w:p>
    <w:p w14:paraId="0A5DB1A9" w14:textId="030FE1B6" w:rsidR="0066199D" w:rsidRDefault="0066199D">
      <w:pPr>
        <w:pStyle w:val="ListParagraph"/>
        <w:numPr>
          <w:ilvl w:val="0"/>
          <w:numId w:val="216"/>
        </w:numPr>
        <w:rPr>
          <w:noProof/>
        </w:rPr>
      </w:pPr>
      <w:r>
        <w:rPr>
          <w:noProof/>
        </w:rPr>
        <w:t>course has feedback</w:t>
      </w:r>
    </w:p>
    <w:p w14:paraId="7B110454" w14:textId="6E04CAB9" w:rsidR="0066199D" w:rsidRPr="00447D77" w:rsidRDefault="0066199D">
      <w:pPr>
        <w:pStyle w:val="ListParagraph"/>
        <w:numPr>
          <w:ilvl w:val="0"/>
          <w:numId w:val="217"/>
        </w:numPr>
        <w:rPr>
          <w:rStyle w:val="SubtleEmphasis"/>
          <w:sz w:val="28"/>
          <w:szCs w:val="28"/>
        </w:rPr>
      </w:pPr>
      <w:r w:rsidRPr="00447D77">
        <w:rPr>
          <w:rStyle w:val="SubtleEmphasis"/>
          <w:sz w:val="28"/>
          <w:szCs w:val="28"/>
        </w:rPr>
        <w:t>Relationsh</w:t>
      </w:r>
      <w:r w:rsidR="00447D77">
        <w:rPr>
          <w:rStyle w:val="SubtleEmphasis"/>
          <w:sz w:val="28"/>
          <w:szCs w:val="28"/>
        </w:rPr>
        <w:t>ip</w:t>
      </w:r>
      <w:r w:rsidRPr="00447D77">
        <w:rPr>
          <w:rStyle w:val="SubtleEmphasis"/>
          <w:sz w:val="28"/>
          <w:szCs w:val="28"/>
        </w:rPr>
        <w:t xml:space="preserve"> with product</w:t>
      </w:r>
    </w:p>
    <w:p w14:paraId="2ECB9300" w14:textId="2996A5F6" w:rsidR="0066199D" w:rsidRDefault="0066199D">
      <w:pPr>
        <w:pStyle w:val="ListParagraph"/>
        <w:numPr>
          <w:ilvl w:val="0"/>
          <w:numId w:val="216"/>
        </w:numPr>
        <w:rPr>
          <w:noProof/>
        </w:rPr>
      </w:pPr>
      <w:r>
        <w:rPr>
          <w:noProof/>
        </w:rPr>
        <w:t>feedback about Product</w:t>
      </w:r>
    </w:p>
    <w:p w14:paraId="4212AD02" w14:textId="77777777" w:rsidR="00447D77" w:rsidRDefault="00447D77" w:rsidP="00447D77">
      <w:pPr>
        <w:pStyle w:val="ListParagraph"/>
        <w:ind w:left="1170"/>
        <w:rPr>
          <w:noProof/>
          <w:rtl/>
        </w:rPr>
      </w:pPr>
    </w:p>
    <w:p w14:paraId="3F192868" w14:textId="06E666E9" w:rsidR="00447D77" w:rsidRPr="00447D77" w:rsidRDefault="00447D77">
      <w:pPr>
        <w:pStyle w:val="ListParagraph"/>
        <w:numPr>
          <w:ilvl w:val="0"/>
          <w:numId w:val="184"/>
        </w:numPr>
        <w:rPr>
          <w:rStyle w:val="Strong"/>
        </w:rPr>
      </w:pPr>
      <w:r w:rsidRPr="00447D77">
        <w:rPr>
          <w:rStyle w:val="Strong"/>
        </w:rPr>
        <w:t>Entity cart</w:t>
      </w:r>
      <w:r>
        <w:rPr>
          <w:rStyle w:val="Strong"/>
        </w:rPr>
        <w:t>:</w:t>
      </w:r>
    </w:p>
    <w:p w14:paraId="432FF227" w14:textId="08D6DB0A" w:rsidR="00447D77" w:rsidRPr="00447D77" w:rsidRDefault="00447D77">
      <w:pPr>
        <w:pStyle w:val="ListParagraph"/>
        <w:numPr>
          <w:ilvl w:val="0"/>
          <w:numId w:val="218"/>
        </w:numPr>
        <w:rPr>
          <w:rStyle w:val="IntenseEmphasis"/>
          <w:b/>
          <w:bCs/>
          <w:sz w:val="26"/>
          <w:szCs w:val="26"/>
        </w:rPr>
      </w:pPr>
      <w:r w:rsidRPr="00447D77">
        <w:rPr>
          <w:rStyle w:val="IntenseEmphasis"/>
          <w:b/>
          <w:bCs/>
          <w:sz w:val="26"/>
          <w:szCs w:val="26"/>
        </w:rPr>
        <w:t>Attribute</w:t>
      </w:r>
    </w:p>
    <w:p w14:paraId="216989E0" w14:textId="731379F6" w:rsidR="00447D77" w:rsidRDefault="00447D77">
      <w:pPr>
        <w:pStyle w:val="ListParagraph"/>
        <w:numPr>
          <w:ilvl w:val="0"/>
          <w:numId w:val="219"/>
        </w:numPr>
        <w:rPr>
          <w:noProof/>
        </w:rPr>
      </w:pPr>
      <w:r>
        <w:rPr>
          <w:noProof/>
        </w:rPr>
        <w:t>quantity</w:t>
      </w:r>
    </w:p>
    <w:p w14:paraId="68DB29B1" w14:textId="4D3AC59B" w:rsidR="00447D77" w:rsidRDefault="00447D77">
      <w:pPr>
        <w:pStyle w:val="ListParagraph"/>
        <w:numPr>
          <w:ilvl w:val="0"/>
          <w:numId w:val="219"/>
        </w:numPr>
        <w:rPr>
          <w:noProof/>
        </w:rPr>
      </w:pPr>
      <w:r>
        <w:rPr>
          <w:noProof/>
        </w:rPr>
        <w:t>product id</w:t>
      </w:r>
    </w:p>
    <w:p w14:paraId="3ADB6AE8" w14:textId="62BBB33B" w:rsidR="00447D77" w:rsidRDefault="00447D77">
      <w:pPr>
        <w:pStyle w:val="ListParagraph"/>
        <w:numPr>
          <w:ilvl w:val="0"/>
          <w:numId w:val="219"/>
        </w:numPr>
        <w:rPr>
          <w:noProof/>
        </w:rPr>
      </w:pPr>
      <w:r>
        <w:rPr>
          <w:noProof/>
        </w:rPr>
        <w:t>user id</w:t>
      </w:r>
    </w:p>
    <w:p w14:paraId="0EA10693" w14:textId="55D7DC2A" w:rsidR="00447D77" w:rsidRDefault="00447D77">
      <w:pPr>
        <w:pStyle w:val="ListParagraph"/>
        <w:numPr>
          <w:ilvl w:val="0"/>
          <w:numId w:val="219"/>
        </w:numPr>
        <w:rPr>
          <w:noProof/>
        </w:rPr>
      </w:pPr>
      <w:r>
        <w:rPr>
          <w:noProof/>
        </w:rPr>
        <w:t>cart id</w:t>
      </w:r>
    </w:p>
    <w:p w14:paraId="05C92B4A" w14:textId="77777777" w:rsidR="00447D77" w:rsidRDefault="00447D77">
      <w:pPr>
        <w:pStyle w:val="Quote"/>
        <w:numPr>
          <w:ilvl w:val="0"/>
          <w:numId w:val="217"/>
        </w:numPr>
        <w:jc w:val="both"/>
        <w:rPr>
          <w:noProof/>
          <w:sz w:val="28"/>
          <w:szCs w:val="28"/>
        </w:rPr>
      </w:pPr>
      <w:r w:rsidRPr="00447D77">
        <w:rPr>
          <w:noProof/>
          <w:sz w:val="28"/>
          <w:szCs w:val="28"/>
        </w:rPr>
        <w:t>Relationship with product:-</w:t>
      </w:r>
    </w:p>
    <w:p w14:paraId="0CED2042" w14:textId="2D392EE7" w:rsidR="00447D77" w:rsidRPr="00447D77" w:rsidRDefault="00447D77">
      <w:pPr>
        <w:pStyle w:val="ListParagraph"/>
        <w:numPr>
          <w:ilvl w:val="0"/>
          <w:numId w:val="222"/>
        </w:numPr>
        <w:rPr>
          <w:noProof/>
          <w:sz w:val="28"/>
          <w:szCs w:val="28"/>
        </w:rPr>
      </w:pPr>
      <w:r>
        <w:rPr>
          <w:noProof/>
        </w:rPr>
        <w:t>cart contains products</w:t>
      </w:r>
    </w:p>
    <w:p w14:paraId="53FC5A73" w14:textId="2CDF0405" w:rsidR="00447D77" w:rsidRPr="00447D77" w:rsidRDefault="00447D77">
      <w:pPr>
        <w:pStyle w:val="ListParagraph"/>
        <w:numPr>
          <w:ilvl w:val="0"/>
          <w:numId w:val="220"/>
        </w:numPr>
        <w:rPr>
          <w:i/>
          <w:iCs/>
          <w:color w:val="404040" w:themeColor="text1" w:themeTint="BF"/>
          <w:sz w:val="28"/>
          <w:szCs w:val="28"/>
        </w:rPr>
      </w:pPr>
      <w:r w:rsidRPr="00447D77">
        <w:rPr>
          <w:rStyle w:val="SubtleEmphasis"/>
          <w:sz w:val="28"/>
          <w:szCs w:val="28"/>
        </w:rPr>
        <w:t xml:space="preserve">Relationship with </w:t>
      </w:r>
      <w:proofErr w:type="gramStart"/>
      <w:r w:rsidRPr="00447D77">
        <w:rPr>
          <w:rStyle w:val="SubtleEmphasis"/>
          <w:sz w:val="28"/>
          <w:szCs w:val="28"/>
        </w:rPr>
        <w:t>users:-</w:t>
      </w:r>
      <w:proofErr w:type="gramEnd"/>
    </w:p>
    <w:p w14:paraId="1E5AE196" w14:textId="7050C440" w:rsidR="00447D77" w:rsidRDefault="00447D77">
      <w:pPr>
        <w:pStyle w:val="ListParagraph"/>
        <w:numPr>
          <w:ilvl w:val="0"/>
          <w:numId w:val="221"/>
        </w:numPr>
        <w:rPr>
          <w:noProof/>
        </w:rPr>
      </w:pPr>
      <w:r>
        <w:rPr>
          <w:noProof/>
        </w:rPr>
        <w:t>cart belongs to by user</w:t>
      </w:r>
    </w:p>
    <w:p w14:paraId="3C7A8218" w14:textId="70F3E43A" w:rsidR="00447D77" w:rsidRPr="00A817B5" w:rsidRDefault="00447D77">
      <w:pPr>
        <w:pStyle w:val="ListParagraph"/>
        <w:numPr>
          <w:ilvl w:val="0"/>
          <w:numId w:val="184"/>
        </w:numPr>
        <w:rPr>
          <w:rStyle w:val="Strong"/>
          <w:lang w:bidi="ar-EG"/>
        </w:rPr>
      </w:pPr>
      <w:r w:rsidRPr="00A817B5">
        <w:rPr>
          <w:rStyle w:val="Strong"/>
          <w:lang w:bidi="ar-EG"/>
        </w:rPr>
        <w:t>Entity order:</w:t>
      </w:r>
    </w:p>
    <w:p w14:paraId="42DDAB6F" w14:textId="580C7706" w:rsidR="00447D77" w:rsidRPr="00447D77" w:rsidRDefault="00447D77">
      <w:pPr>
        <w:pStyle w:val="ListParagraph"/>
        <w:numPr>
          <w:ilvl w:val="0"/>
          <w:numId w:val="223"/>
        </w:numPr>
        <w:rPr>
          <w:rStyle w:val="IntenseEmphasis"/>
          <w:b/>
          <w:bCs/>
          <w:sz w:val="26"/>
          <w:szCs w:val="26"/>
          <w:lang w:bidi="ar-EG"/>
        </w:rPr>
      </w:pPr>
      <w:r w:rsidRPr="00447D77">
        <w:rPr>
          <w:rStyle w:val="IntenseEmphasis"/>
          <w:b/>
          <w:bCs/>
          <w:sz w:val="26"/>
          <w:szCs w:val="26"/>
          <w:lang w:bidi="ar-EG"/>
        </w:rPr>
        <w:t>Attribute</w:t>
      </w:r>
      <w:r>
        <w:rPr>
          <w:rStyle w:val="IntenseEmphasis"/>
          <w:b/>
          <w:bCs/>
          <w:sz w:val="26"/>
          <w:szCs w:val="26"/>
          <w:lang w:bidi="ar-EG"/>
        </w:rPr>
        <w:t>:</w:t>
      </w:r>
    </w:p>
    <w:p w14:paraId="4D069D8F" w14:textId="1C435F61" w:rsidR="00447D77" w:rsidRPr="00447D77" w:rsidRDefault="00447D77">
      <w:pPr>
        <w:pStyle w:val="ListParagraph"/>
        <w:numPr>
          <w:ilvl w:val="0"/>
          <w:numId w:val="224"/>
        </w:numPr>
        <w:rPr>
          <w:noProof/>
          <w:lang w:bidi="ar-EG"/>
        </w:rPr>
      </w:pPr>
      <w:r w:rsidRPr="00447D77">
        <w:rPr>
          <w:noProof/>
          <w:lang w:bidi="ar-EG"/>
        </w:rPr>
        <w:t>order id</w:t>
      </w:r>
    </w:p>
    <w:p w14:paraId="11D767CB" w14:textId="5FAEC22F" w:rsidR="00447D77" w:rsidRPr="00447D77" w:rsidRDefault="00447D77">
      <w:pPr>
        <w:pStyle w:val="ListParagraph"/>
        <w:numPr>
          <w:ilvl w:val="0"/>
          <w:numId w:val="224"/>
        </w:numPr>
        <w:rPr>
          <w:noProof/>
          <w:lang w:bidi="ar-EG"/>
        </w:rPr>
      </w:pPr>
      <w:r w:rsidRPr="00447D77">
        <w:rPr>
          <w:noProof/>
          <w:lang w:bidi="ar-EG"/>
        </w:rPr>
        <w:t>Product id</w:t>
      </w:r>
    </w:p>
    <w:p w14:paraId="0FB59F5B" w14:textId="4E5C7CE2" w:rsidR="00447D77" w:rsidRPr="00447D77" w:rsidRDefault="00447D77">
      <w:pPr>
        <w:pStyle w:val="ListParagraph"/>
        <w:numPr>
          <w:ilvl w:val="0"/>
          <w:numId w:val="224"/>
        </w:numPr>
        <w:rPr>
          <w:noProof/>
          <w:lang w:bidi="ar-EG"/>
        </w:rPr>
      </w:pPr>
      <w:r w:rsidRPr="00447D77">
        <w:rPr>
          <w:noProof/>
          <w:lang w:bidi="ar-EG"/>
        </w:rPr>
        <w:t>user id</w:t>
      </w:r>
    </w:p>
    <w:p w14:paraId="45AF19E9" w14:textId="4D2FD4F3" w:rsidR="00447D77" w:rsidRPr="00447D77" w:rsidRDefault="00447D77">
      <w:pPr>
        <w:pStyle w:val="ListParagraph"/>
        <w:numPr>
          <w:ilvl w:val="0"/>
          <w:numId w:val="224"/>
        </w:numPr>
        <w:rPr>
          <w:noProof/>
          <w:lang w:bidi="ar-EG"/>
        </w:rPr>
      </w:pPr>
      <w:r w:rsidRPr="00447D77">
        <w:rPr>
          <w:noProof/>
          <w:lang w:bidi="ar-EG"/>
        </w:rPr>
        <w:t>order data</w:t>
      </w:r>
    </w:p>
    <w:p w14:paraId="6981CDCB" w14:textId="3F0948DE" w:rsidR="00447D77" w:rsidRPr="00447D77" w:rsidRDefault="00447D77">
      <w:pPr>
        <w:pStyle w:val="ListParagraph"/>
        <w:numPr>
          <w:ilvl w:val="0"/>
          <w:numId w:val="224"/>
        </w:numPr>
        <w:rPr>
          <w:noProof/>
          <w:lang w:bidi="ar-EG"/>
        </w:rPr>
      </w:pPr>
      <w:r w:rsidRPr="00447D77">
        <w:rPr>
          <w:noProof/>
          <w:lang w:bidi="ar-EG"/>
        </w:rPr>
        <w:t>quantity</w:t>
      </w:r>
    </w:p>
    <w:p w14:paraId="33C0CFE5" w14:textId="623D3746" w:rsidR="00447D77" w:rsidRPr="00447D77" w:rsidRDefault="00447D77">
      <w:pPr>
        <w:pStyle w:val="ListParagraph"/>
        <w:numPr>
          <w:ilvl w:val="0"/>
          <w:numId w:val="224"/>
        </w:numPr>
        <w:rPr>
          <w:noProof/>
          <w:lang w:bidi="ar-EG"/>
        </w:rPr>
      </w:pPr>
      <w:r w:rsidRPr="00447D77">
        <w:rPr>
          <w:noProof/>
          <w:lang w:bidi="ar-EG"/>
        </w:rPr>
        <w:t>tota price</w:t>
      </w:r>
    </w:p>
    <w:p w14:paraId="06F4544B" w14:textId="77777777" w:rsidR="00447D77" w:rsidRDefault="00447D77" w:rsidP="00447D77">
      <w:pPr>
        <w:rPr>
          <w:noProof/>
          <w:lang w:bidi="ar-EG"/>
        </w:rPr>
      </w:pPr>
    </w:p>
    <w:p w14:paraId="4B683637" w14:textId="77777777" w:rsidR="00447D77" w:rsidRDefault="00447D77" w:rsidP="00447D77">
      <w:pPr>
        <w:rPr>
          <w:noProof/>
          <w:lang w:bidi="ar-EG"/>
        </w:rPr>
      </w:pPr>
    </w:p>
    <w:p w14:paraId="2E911B1A" w14:textId="66522886" w:rsidR="00447D77" w:rsidRDefault="00447D77" w:rsidP="00447D77">
      <w:pPr>
        <w:rPr>
          <w:noProof/>
          <w:lang w:bidi="ar-EG"/>
        </w:rPr>
      </w:pPr>
    </w:p>
    <w:p w14:paraId="6C8D03A9" w14:textId="77777777" w:rsidR="00AC6B16" w:rsidRPr="00447D77" w:rsidRDefault="00AC6B16" w:rsidP="00447D77">
      <w:pPr>
        <w:rPr>
          <w:noProof/>
          <w:lang w:bidi="ar-EG"/>
        </w:rPr>
      </w:pPr>
    </w:p>
    <w:p w14:paraId="0554835F" w14:textId="1B5CBAC5" w:rsidR="00447D77" w:rsidRPr="00AC6B16" w:rsidRDefault="00447D77">
      <w:pPr>
        <w:pStyle w:val="ListParagraph"/>
        <w:numPr>
          <w:ilvl w:val="0"/>
          <w:numId w:val="225"/>
        </w:numPr>
        <w:rPr>
          <w:i/>
          <w:iCs/>
          <w:color w:val="404040" w:themeColor="text1" w:themeTint="BF"/>
          <w:sz w:val="28"/>
          <w:szCs w:val="28"/>
          <w:lang w:bidi="ar-EG"/>
        </w:rPr>
      </w:pPr>
      <w:r w:rsidRPr="00AC6B16">
        <w:rPr>
          <w:rStyle w:val="SubtleEmphasis"/>
          <w:sz w:val="28"/>
          <w:szCs w:val="28"/>
          <w:lang w:bidi="ar-EG"/>
        </w:rPr>
        <w:t>Relationship with user:</w:t>
      </w:r>
    </w:p>
    <w:p w14:paraId="16409766" w14:textId="5A696F50" w:rsidR="00447D77" w:rsidRPr="00447D77" w:rsidRDefault="00447D77">
      <w:pPr>
        <w:pStyle w:val="ListParagraph"/>
        <w:numPr>
          <w:ilvl w:val="0"/>
          <w:numId w:val="226"/>
        </w:numPr>
        <w:rPr>
          <w:noProof/>
          <w:lang w:bidi="ar-EG"/>
        </w:rPr>
      </w:pPr>
      <w:r w:rsidRPr="00447D77">
        <w:rPr>
          <w:noProof/>
          <w:lang w:bidi="ar-EG"/>
        </w:rPr>
        <w:t>order is placed by user</w:t>
      </w:r>
    </w:p>
    <w:p w14:paraId="7026E892" w14:textId="2DF0A2AB" w:rsidR="00447D77" w:rsidRPr="00AC6B16" w:rsidRDefault="00447D77">
      <w:pPr>
        <w:pStyle w:val="ListParagraph"/>
        <w:numPr>
          <w:ilvl w:val="0"/>
          <w:numId w:val="227"/>
        </w:numPr>
        <w:rPr>
          <w:rStyle w:val="SubtleEmphasis"/>
          <w:sz w:val="28"/>
          <w:szCs w:val="28"/>
          <w:lang w:bidi="ar-EG"/>
        </w:rPr>
      </w:pPr>
      <w:r w:rsidRPr="00AC6B16">
        <w:rPr>
          <w:rStyle w:val="SubtleEmphasis"/>
          <w:sz w:val="28"/>
          <w:szCs w:val="28"/>
          <w:lang w:bidi="ar-EG"/>
        </w:rPr>
        <w:t>Relationship with product</w:t>
      </w:r>
      <w:r w:rsidR="00AC6B16">
        <w:rPr>
          <w:rStyle w:val="SubtleEmphasis"/>
          <w:sz w:val="28"/>
          <w:szCs w:val="28"/>
          <w:lang w:bidi="ar-EG"/>
        </w:rPr>
        <w:t>:</w:t>
      </w:r>
    </w:p>
    <w:p w14:paraId="7DC5883C" w14:textId="77777777" w:rsidR="008C3B67" w:rsidRDefault="00447D77">
      <w:pPr>
        <w:pStyle w:val="ListParagraph"/>
        <w:numPr>
          <w:ilvl w:val="0"/>
          <w:numId w:val="226"/>
        </w:numPr>
        <w:rPr>
          <w:noProof/>
          <w:lang w:bidi="ar-EG"/>
        </w:rPr>
      </w:pPr>
      <w:r w:rsidRPr="00447D77">
        <w:rPr>
          <w:noProof/>
          <w:lang w:bidi="ar-EG"/>
        </w:rPr>
        <w:t>order includes product</w:t>
      </w:r>
    </w:p>
    <w:p w14:paraId="0E9176A2" w14:textId="26F91395" w:rsidR="008C3B67" w:rsidRPr="008C3B67" w:rsidRDefault="008C3B67">
      <w:pPr>
        <w:pStyle w:val="ListParagraph"/>
        <w:numPr>
          <w:ilvl w:val="0"/>
          <w:numId w:val="184"/>
        </w:numPr>
        <w:rPr>
          <w:rStyle w:val="Strong"/>
          <w:b w:val="0"/>
          <w:bCs w:val="0"/>
          <w:noProof/>
          <w:lang w:bidi="ar-EG"/>
        </w:rPr>
      </w:pPr>
      <w:r>
        <w:rPr>
          <w:rStyle w:val="Strong"/>
        </w:rPr>
        <w:t>E</w:t>
      </w:r>
      <w:r w:rsidRPr="008C3B67">
        <w:rPr>
          <w:rStyle w:val="Strong"/>
        </w:rPr>
        <w:t>ntity product Approval:</w:t>
      </w:r>
    </w:p>
    <w:p w14:paraId="7D80D660" w14:textId="5C07D360" w:rsidR="008C3B67" w:rsidRPr="008C3B67" w:rsidRDefault="008C3B67">
      <w:pPr>
        <w:pStyle w:val="ListParagraph"/>
        <w:numPr>
          <w:ilvl w:val="0"/>
          <w:numId w:val="276"/>
        </w:numPr>
        <w:rPr>
          <w:rStyle w:val="IntenseEmphasis"/>
        </w:rPr>
      </w:pPr>
      <w:r w:rsidRPr="008C3B67">
        <w:rPr>
          <w:rStyle w:val="IntenseEmphasis"/>
        </w:rPr>
        <w:t>Attributes</w:t>
      </w:r>
    </w:p>
    <w:p w14:paraId="52AD238D" w14:textId="1C92F76A" w:rsidR="008C3B67" w:rsidRDefault="008C3B67">
      <w:pPr>
        <w:pStyle w:val="ListParagraph"/>
        <w:numPr>
          <w:ilvl w:val="0"/>
          <w:numId w:val="277"/>
        </w:numPr>
        <w:rPr>
          <w:noProof/>
        </w:rPr>
      </w:pPr>
      <w:r>
        <w:rPr>
          <w:noProof/>
        </w:rPr>
        <w:t>Approval id</w:t>
      </w:r>
    </w:p>
    <w:p w14:paraId="5739A9AB" w14:textId="5373CD2C" w:rsidR="008C3B67" w:rsidRDefault="008C3B67">
      <w:pPr>
        <w:pStyle w:val="ListParagraph"/>
        <w:numPr>
          <w:ilvl w:val="0"/>
          <w:numId w:val="277"/>
        </w:numPr>
        <w:rPr>
          <w:noProof/>
        </w:rPr>
      </w:pPr>
      <w:r>
        <w:rPr>
          <w:noProof/>
        </w:rPr>
        <w:t>product id</w:t>
      </w:r>
    </w:p>
    <w:p w14:paraId="5A2EEFF8" w14:textId="53ADF3EE" w:rsidR="008C3B67" w:rsidRDefault="008C3B67">
      <w:pPr>
        <w:pStyle w:val="ListParagraph"/>
        <w:numPr>
          <w:ilvl w:val="0"/>
          <w:numId w:val="277"/>
        </w:numPr>
        <w:rPr>
          <w:noProof/>
        </w:rPr>
      </w:pPr>
      <w:r>
        <w:rPr>
          <w:noProof/>
        </w:rPr>
        <w:t>Admin id</w:t>
      </w:r>
    </w:p>
    <w:p w14:paraId="55B8D7AE" w14:textId="10DEF01B" w:rsidR="008C3B67" w:rsidRDefault="008C3B67">
      <w:pPr>
        <w:pStyle w:val="ListParagraph"/>
        <w:numPr>
          <w:ilvl w:val="0"/>
          <w:numId w:val="277"/>
        </w:numPr>
        <w:rPr>
          <w:noProof/>
        </w:rPr>
      </w:pPr>
      <w:r>
        <w:rPr>
          <w:noProof/>
        </w:rPr>
        <w:t>timetamp</w:t>
      </w:r>
    </w:p>
    <w:p w14:paraId="70B4E46E" w14:textId="4D2A5C99" w:rsidR="008C3B67" w:rsidRPr="008C3B67" w:rsidRDefault="008C3B67">
      <w:pPr>
        <w:pStyle w:val="ListParagraph"/>
        <w:numPr>
          <w:ilvl w:val="0"/>
          <w:numId w:val="278"/>
        </w:numPr>
        <w:rPr>
          <w:rStyle w:val="SubtleEmphasis"/>
          <w:sz w:val="28"/>
          <w:szCs w:val="28"/>
        </w:rPr>
      </w:pPr>
      <w:r w:rsidRPr="008C3B67">
        <w:rPr>
          <w:rStyle w:val="SubtleEmphasis"/>
          <w:sz w:val="28"/>
          <w:szCs w:val="28"/>
        </w:rPr>
        <w:t>Relationship with admin:</w:t>
      </w:r>
    </w:p>
    <w:p w14:paraId="7A5E5AA8" w14:textId="227D5EDC" w:rsidR="008C3B67" w:rsidRDefault="008C3B67">
      <w:pPr>
        <w:pStyle w:val="ListParagraph"/>
        <w:numPr>
          <w:ilvl w:val="0"/>
          <w:numId w:val="279"/>
        </w:numPr>
        <w:rPr>
          <w:noProof/>
        </w:rPr>
      </w:pPr>
      <w:r>
        <w:rPr>
          <w:noProof/>
        </w:rPr>
        <w:t>Product Approval is reviewed by Admin</w:t>
      </w:r>
    </w:p>
    <w:p w14:paraId="7D7E6F1E" w14:textId="5BC19947" w:rsidR="008C3B67" w:rsidRDefault="008C3B67">
      <w:pPr>
        <w:pStyle w:val="ListParagraph"/>
        <w:numPr>
          <w:ilvl w:val="0"/>
          <w:numId w:val="280"/>
        </w:numPr>
        <w:rPr>
          <w:rStyle w:val="SubtleEmphasis"/>
          <w:sz w:val="28"/>
          <w:szCs w:val="28"/>
        </w:rPr>
      </w:pPr>
      <w:r w:rsidRPr="008C3B67">
        <w:rPr>
          <w:rStyle w:val="SubtleEmphasis"/>
          <w:sz w:val="28"/>
          <w:szCs w:val="28"/>
        </w:rPr>
        <w:t>Relationship with pr</w:t>
      </w:r>
      <w:r>
        <w:rPr>
          <w:rStyle w:val="SubtleEmphasis"/>
          <w:sz w:val="28"/>
          <w:szCs w:val="28"/>
        </w:rPr>
        <w:t>oduc</w:t>
      </w:r>
      <w:r w:rsidRPr="008C3B67">
        <w:rPr>
          <w:rStyle w:val="SubtleEmphasis"/>
          <w:sz w:val="28"/>
          <w:szCs w:val="28"/>
        </w:rPr>
        <w:t>t:</w:t>
      </w:r>
    </w:p>
    <w:p w14:paraId="542A153B" w14:textId="62A52EA3" w:rsidR="008C3B67" w:rsidRPr="008C3B67" w:rsidRDefault="008C3B67">
      <w:pPr>
        <w:pStyle w:val="ListParagraph"/>
        <w:numPr>
          <w:ilvl w:val="0"/>
          <w:numId w:val="281"/>
        </w:numPr>
        <w:rPr>
          <w:i/>
          <w:iCs/>
          <w:color w:val="404040" w:themeColor="text1" w:themeTint="BF"/>
          <w:sz w:val="28"/>
          <w:szCs w:val="28"/>
        </w:rPr>
      </w:pPr>
      <w:r>
        <w:rPr>
          <w:noProof/>
        </w:rPr>
        <w:t>Approval belongs to</w:t>
      </w:r>
    </w:p>
    <w:p w14:paraId="4B946495" w14:textId="459C8CF9" w:rsidR="00507CA8" w:rsidRDefault="008C3B67">
      <w:pPr>
        <w:pStyle w:val="ListParagraph"/>
        <w:numPr>
          <w:ilvl w:val="0"/>
          <w:numId w:val="281"/>
        </w:numPr>
        <w:rPr>
          <w:noProof/>
        </w:rPr>
      </w:pPr>
      <w:r>
        <w:rPr>
          <w:noProof/>
        </w:rPr>
        <w:t>Product</w:t>
      </w:r>
    </w:p>
    <w:p w14:paraId="473CC0BF" w14:textId="7B4D63DD" w:rsidR="008C3B67" w:rsidRPr="008C3B67" w:rsidRDefault="008C3B67">
      <w:pPr>
        <w:pStyle w:val="ListParagraph"/>
        <w:numPr>
          <w:ilvl w:val="0"/>
          <w:numId w:val="184"/>
        </w:numPr>
        <w:rPr>
          <w:noProof/>
        </w:rPr>
      </w:pPr>
      <w:r w:rsidRPr="008C3B67">
        <w:rPr>
          <w:noProof/>
        </w:rPr>
        <w:t>Entity bot interactions:</w:t>
      </w:r>
    </w:p>
    <w:p w14:paraId="00BB37CE" w14:textId="7806A53E" w:rsidR="008C3B67" w:rsidRPr="008C3B67" w:rsidRDefault="008C3B67">
      <w:pPr>
        <w:pStyle w:val="ListParagraph"/>
        <w:numPr>
          <w:ilvl w:val="0"/>
          <w:numId w:val="282"/>
        </w:numPr>
        <w:rPr>
          <w:rStyle w:val="IntenseEmphasis"/>
          <w:b/>
          <w:bCs/>
          <w:sz w:val="26"/>
          <w:szCs w:val="26"/>
        </w:rPr>
      </w:pPr>
      <w:r w:rsidRPr="008C3B67">
        <w:rPr>
          <w:rStyle w:val="IntenseEmphasis"/>
          <w:b/>
          <w:bCs/>
          <w:sz w:val="26"/>
          <w:szCs w:val="26"/>
        </w:rPr>
        <w:t>Attribute:</w:t>
      </w:r>
    </w:p>
    <w:p w14:paraId="29589A33" w14:textId="301D236A" w:rsidR="008C3B67" w:rsidRPr="008C3B67" w:rsidRDefault="008C3B67">
      <w:pPr>
        <w:pStyle w:val="ListParagraph"/>
        <w:numPr>
          <w:ilvl w:val="0"/>
          <w:numId w:val="283"/>
        </w:numPr>
        <w:rPr>
          <w:noProof/>
        </w:rPr>
      </w:pPr>
      <w:r w:rsidRPr="008C3B67">
        <w:rPr>
          <w:noProof/>
        </w:rPr>
        <w:t>Interaction id</w:t>
      </w:r>
    </w:p>
    <w:p w14:paraId="4720717E" w14:textId="3822F4FB" w:rsidR="008C3B67" w:rsidRPr="008C3B67" w:rsidRDefault="008C3B67">
      <w:pPr>
        <w:pStyle w:val="ListParagraph"/>
        <w:numPr>
          <w:ilvl w:val="0"/>
          <w:numId w:val="283"/>
        </w:numPr>
        <w:rPr>
          <w:noProof/>
        </w:rPr>
      </w:pPr>
      <w:r w:rsidRPr="008C3B67">
        <w:rPr>
          <w:noProof/>
        </w:rPr>
        <w:t>user id</w:t>
      </w:r>
    </w:p>
    <w:p w14:paraId="42AEC162" w14:textId="4D6F0BC2" w:rsidR="008C3B67" w:rsidRPr="008C3B67" w:rsidRDefault="008C3B67">
      <w:pPr>
        <w:pStyle w:val="ListParagraph"/>
        <w:numPr>
          <w:ilvl w:val="0"/>
          <w:numId w:val="283"/>
        </w:numPr>
        <w:rPr>
          <w:noProof/>
        </w:rPr>
      </w:pPr>
      <w:r w:rsidRPr="008C3B67">
        <w:rPr>
          <w:noProof/>
        </w:rPr>
        <w:t>query</w:t>
      </w:r>
    </w:p>
    <w:p w14:paraId="453D9D39" w14:textId="3E9AA314" w:rsidR="008C3B67" w:rsidRPr="008C3B67" w:rsidRDefault="008C3B67">
      <w:pPr>
        <w:pStyle w:val="ListParagraph"/>
        <w:numPr>
          <w:ilvl w:val="0"/>
          <w:numId w:val="283"/>
        </w:numPr>
        <w:rPr>
          <w:noProof/>
        </w:rPr>
      </w:pPr>
      <w:r w:rsidRPr="008C3B67">
        <w:rPr>
          <w:noProof/>
        </w:rPr>
        <w:t>timestamp</w:t>
      </w:r>
    </w:p>
    <w:p w14:paraId="67C57EA1" w14:textId="14633FFE" w:rsidR="008C3B67" w:rsidRPr="008C3B67" w:rsidRDefault="008C3B67">
      <w:pPr>
        <w:pStyle w:val="ListParagraph"/>
        <w:numPr>
          <w:ilvl w:val="0"/>
          <w:numId w:val="283"/>
        </w:numPr>
        <w:rPr>
          <w:noProof/>
        </w:rPr>
      </w:pPr>
      <w:r w:rsidRPr="008C3B67">
        <w:rPr>
          <w:noProof/>
        </w:rPr>
        <w:t>response</w:t>
      </w:r>
    </w:p>
    <w:p w14:paraId="1E97C80C" w14:textId="68E4785D" w:rsidR="008C3B67" w:rsidRPr="008C3B67" w:rsidRDefault="008C3B67">
      <w:pPr>
        <w:pStyle w:val="ListParagraph"/>
        <w:numPr>
          <w:ilvl w:val="0"/>
          <w:numId w:val="283"/>
        </w:numPr>
        <w:rPr>
          <w:noProof/>
        </w:rPr>
      </w:pPr>
      <w:r w:rsidRPr="008C3B67">
        <w:rPr>
          <w:noProof/>
        </w:rPr>
        <w:t>Interaction data</w:t>
      </w:r>
    </w:p>
    <w:p w14:paraId="64F92D90" w14:textId="4BAFC66B" w:rsidR="008C3B67" w:rsidRPr="008C3B67" w:rsidRDefault="008C3B67">
      <w:pPr>
        <w:pStyle w:val="ListParagraph"/>
        <w:numPr>
          <w:ilvl w:val="0"/>
          <w:numId w:val="284"/>
        </w:numPr>
        <w:rPr>
          <w:rStyle w:val="SubtleEmphasis"/>
          <w:sz w:val="28"/>
          <w:szCs w:val="28"/>
        </w:rPr>
      </w:pPr>
      <w:r w:rsidRPr="008C3B67">
        <w:rPr>
          <w:rStyle w:val="SubtleEmphasis"/>
          <w:sz w:val="28"/>
          <w:szCs w:val="28"/>
        </w:rPr>
        <w:t>Relationship with users:</w:t>
      </w:r>
    </w:p>
    <w:p w14:paraId="2DB7249B" w14:textId="3DC66CD0" w:rsidR="008C3B67" w:rsidRDefault="008C3B67">
      <w:pPr>
        <w:pStyle w:val="ListParagraph"/>
        <w:numPr>
          <w:ilvl w:val="0"/>
          <w:numId w:val="285"/>
        </w:numPr>
        <w:rPr>
          <w:noProof/>
          <w:rtl/>
        </w:rPr>
      </w:pPr>
      <w:r w:rsidRPr="008C3B67">
        <w:rPr>
          <w:noProof/>
        </w:rPr>
        <w:t>Bot interaction is made by user</w:t>
      </w:r>
    </w:p>
    <w:p w14:paraId="2EFB4FEB" w14:textId="77777777" w:rsidR="00507CA8" w:rsidRDefault="00507CA8" w:rsidP="003C3289">
      <w:pPr>
        <w:ind w:left="425"/>
        <w:rPr>
          <w:noProof/>
          <w:rtl/>
        </w:rPr>
      </w:pPr>
    </w:p>
    <w:p w14:paraId="6D476D24" w14:textId="77777777" w:rsidR="00507CA8" w:rsidRDefault="00507CA8" w:rsidP="003C3289">
      <w:pPr>
        <w:ind w:left="425"/>
        <w:rPr>
          <w:noProof/>
          <w:rtl/>
        </w:rPr>
      </w:pPr>
    </w:p>
    <w:p w14:paraId="0263FA9B" w14:textId="77777777" w:rsidR="00507CA8" w:rsidRDefault="00507CA8" w:rsidP="003C3289">
      <w:pPr>
        <w:ind w:left="425"/>
        <w:rPr>
          <w:color w:val="404040" w:themeColor="text1" w:themeTint="BF"/>
          <w:sz w:val="28"/>
          <w:szCs w:val="28"/>
        </w:rPr>
      </w:pPr>
    </w:p>
    <w:p w14:paraId="750DFCA1" w14:textId="212F164B" w:rsidR="00231A7A" w:rsidRDefault="00231A7A">
      <w:pPr>
        <w:pStyle w:val="ListParagraph"/>
        <w:numPr>
          <w:ilvl w:val="0"/>
          <w:numId w:val="62"/>
        </w:numPr>
        <w:rPr>
          <w:rStyle w:val="IntenseReference"/>
          <w:sz w:val="28"/>
          <w:szCs w:val="28"/>
        </w:rPr>
      </w:pPr>
      <w:r w:rsidRPr="00231A7A">
        <w:rPr>
          <w:rStyle w:val="IntenseReference"/>
          <w:sz w:val="28"/>
          <w:szCs w:val="28"/>
          <w:lang w:bidi="ar-EG"/>
        </w:rPr>
        <w:t>User Flow Chart</w:t>
      </w:r>
    </w:p>
    <w:p w14:paraId="7BABB4AF" w14:textId="6592024B" w:rsidR="00231A7A" w:rsidRPr="00AD473D" w:rsidRDefault="003A2FCA" w:rsidP="003A2FCA">
      <w:pPr>
        <w:ind w:left="360"/>
        <w:jc w:val="center"/>
        <w:rPr>
          <w:rStyle w:val="IntenseReference"/>
          <w:color w:val="FFFFFF" w:themeColor="background1"/>
          <w:sz w:val="28"/>
          <w:szCs w:val="28"/>
        </w:rPr>
      </w:pPr>
      <w:r>
        <w:rPr>
          <w:b/>
          <w:bCs/>
          <w:smallCaps/>
          <w:noProof/>
          <w:color w:val="FFFFFF" w:themeColor="background1"/>
          <w:spacing w:val="5"/>
          <w:sz w:val="28"/>
          <w:szCs w:val="28"/>
        </w:rPr>
        <w:drawing>
          <wp:anchor distT="0" distB="0" distL="114300" distR="114300" simplePos="0" relativeHeight="251658240" behindDoc="0" locked="0" layoutInCell="1" allowOverlap="1" wp14:anchorId="2D6EE218" wp14:editId="5EDE39C2">
            <wp:simplePos x="0" y="0"/>
            <wp:positionH relativeFrom="column">
              <wp:posOffset>228600</wp:posOffset>
            </wp:positionH>
            <wp:positionV relativeFrom="paragraph">
              <wp:posOffset>-1270</wp:posOffset>
            </wp:positionV>
            <wp:extent cx="5943600" cy="5960110"/>
            <wp:effectExtent l="0" t="0" r="0" b="2540"/>
            <wp:wrapTopAndBottom/>
            <wp:docPr id="4022740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74032" name="Picture 402274032"/>
                    <pic:cNvPicPr/>
                  </pic:nvPicPr>
                  <pic:blipFill>
                    <a:blip r:embed="rId17">
                      <a:extLst>
                        <a:ext uri="{28A0092B-C50C-407E-A947-70E740481C1C}">
                          <a14:useLocalDpi xmlns:a14="http://schemas.microsoft.com/office/drawing/2010/main" val="0"/>
                        </a:ext>
                      </a:extLst>
                    </a:blip>
                    <a:stretch>
                      <a:fillRect/>
                    </a:stretch>
                  </pic:blipFill>
                  <pic:spPr>
                    <a:xfrm>
                      <a:off x="0" y="0"/>
                      <a:ext cx="5943600" cy="5960110"/>
                    </a:xfrm>
                    <a:prstGeom prst="rect">
                      <a:avLst/>
                    </a:prstGeom>
                  </pic:spPr>
                </pic:pic>
              </a:graphicData>
            </a:graphic>
          </wp:anchor>
        </w:drawing>
      </w:r>
    </w:p>
    <w:p w14:paraId="474A529B" w14:textId="77777777" w:rsidR="00231A7A" w:rsidRDefault="00231A7A" w:rsidP="00231A7A">
      <w:pPr>
        <w:ind w:left="360"/>
        <w:rPr>
          <w:rStyle w:val="IntenseReference"/>
          <w:sz w:val="28"/>
          <w:szCs w:val="28"/>
        </w:rPr>
      </w:pPr>
    </w:p>
    <w:p w14:paraId="5F817827" w14:textId="77777777" w:rsidR="003A2FCA" w:rsidRDefault="003A2FCA" w:rsidP="003A2FCA">
      <w:pPr>
        <w:rPr>
          <w:b/>
          <w:bCs/>
          <w:rtl/>
        </w:rPr>
      </w:pPr>
    </w:p>
    <w:p w14:paraId="63EB2B82" w14:textId="77777777" w:rsidR="008503B0" w:rsidRDefault="008503B0" w:rsidP="003A2FCA">
      <w:pPr>
        <w:rPr>
          <w:b/>
          <w:bCs/>
        </w:rPr>
      </w:pPr>
    </w:p>
    <w:p w14:paraId="1FD8E113" w14:textId="6B74161E" w:rsidR="003A2FCA" w:rsidRPr="003A2FCA" w:rsidRDefault="003A2FCA">
      <w:pPr>
        <w:pStyle w:val="ListParagraph"/>
        <w:numPr>
          <w:ilvl w:val="0"/>
          <w:numId w:val="134"/>
        </w:numPr>
        <w:rPr>
          <w:rStyle w:val="Strong"/>
          <w:sz w:val="26"/>
          <w:szCs w:val="26"/>
        </w:rPr>
      </w:pPr>
      <w:r w:rsidRPr="003A2FCA">
        <w:rPr>
          <w:rStyle w:val="Strong"/>
          <w:sz w:val="26"/>
          <w:szCs w:val="26"/>
        </w:rPr>
        <w:t>Start Point:</w:t>
      </w:r>
    </w:p>
    <w:p w14:paraId="5E3F55E4" w14:textId="77777777" w:rsidR="003A2FCA" w:rsidRPr="00885651" w:rsidRDefault="003A2FCA">
      <w:pPr>
        <w:numPr>
          <w:ilvl w:val="0"/>
          <w:numId w:val="135"/>
        </w:numPr>
        <w:spacing w:line="278" w:lineRule="auto"/>
        <w:jc w:val="left"/>
      </w:pPr>
      <w:r w:rsidRPr="00885651">
        <w:t xml:space="preserve">The user begins at the </w:t>
      </w:r>
      <w:r w:rsidRPr="00885651">
        <w:rPr>
          <w:b/>
          <w:bCs/>
        </w:rPr>
        <w:t>Login / Sign Up</w:t>
      </w:r>
      <w:r w:rsidRPr="00885651">
        <w:t xml:space="preserve"> page.</w:t>
      </w:r>
    </w:p>
    <w:p w14:paraId="3ECEEA50" w14:textId="77777777" w:rsidR="003A2FCA" w:rsidRPr="00885651" w:rsidRDefault="003A2FCA">
      <w:pPr>
        <w:numPr>
          <w:ilvl w:val="0"/>
          <w:numId w:val="135"/>
        </w:numPr>
        <w:spacing w:line="278" w:lineRule="auto"/>
        <w:jc w:val="left"/>
      </w:pPr>
      <w:r w:rsidRPr="00885651">
        <w:t xml:space="preserve">After logging in, they land on the </w:t>
      </w:r>
      <w:r w:rsidRPr="00885651">
        <w:rPr>
          <w:b/>
          <w:bCs/>
        </w:rPr>
        <w:t>Home Page</w:t>
      </w:r>
      <w:r w:rsidRPr="00885651">
        <w:t>.</w:t>
      </w:r>
    </w:p>
    <w:p w14:paraId="22FFDAC7" w14:textId="415539EA" w:rsidR="003A2FCA" w:rsidRPr="00885651" w:rsidRDefault="003A2FCA" w:rsidP="003A2FCA"/>
    <w:p w14:paraId="4C78C45B" w14:textId="6B348952" w:rsidR="003A2FCA" w:rsidRPr="003A2FCA" w:rsidRDefault="003A2FCA">
      <w:pPr>
        <w:pStyle w:val="ListParagraph"/>
        <w:numPr>
          <w:ilvl w:val="0"/>
          <w:numId w:val="136"/>
        </w:numPr>
        <w:rPr>
          <w:rStyle w:val="Strong"/>
          <w:sz w:val="26"/>
          <w:szCs w:val="26"/>
        </w:rPr>
      </w:pPr>
      <w:r w:rsidRPr="003A2FCA">
        <w:rPr>
          <w:rStyle w:val="Strong"/>
          <w:sz w:val="26"/>
          <w:szCs w:val="26"/>
        </w:rPr>
        <w:t>Path 1: Post a Product (Seller Flow)</w:t>
      </w:r>
    </w:p>
    <w:p w14:paraId="5011BC83" w14:textId="0A1AD126" w:rsidR="003A2FCA" w:rsidRPr="00885651" w:rsidRDefault="003A2FCA">
      <w:pPr>
        <w:pStyle w:val="ListParagraph"/>
        <w:numPr>
          <w:ilvl w:val="0"/>
          <w:numId w:val="129"/>
        </w:numPr>
        <w:spacing w:line="278" w:lineRule="auto"/>
        <w:jc w:val="left"/>
      </w:pPr>
      <w:r w:rsidRPr="00885651">
        <w:t xml:space="preserve">From the </w:t>
      </w:r>
      <w:r w:rsidRPr="003A2FCA">
        <w:rPr>
          <w:b/>
          <w:bCs/>
        </w:rPr>
        <w:t>Categories Page</w:t>
      </w:r>
      <w:r w:rsidRPr="00885651">
        <w:t>, the user chooses to act as a "User" (Seller).</w:t>
      </w:r>
    </w:p>
    <w:p w14:paraId="5379C52E" w14:textId="77777777" w:rsidR="003A2FCA" w:rsidRPr="00885651" w:rsidRDefault="003A2FCA">
      <w:pPr>
        <w:numPr>
          <w:ilvl w:val="0"/>
          <w:numId w:val="129"/>
        </w:numPr>
        <w:spacing w:line="278" w:lineRule="auto"/>
        <w:jc w:val="left"/>
      </w:pPr>
      <w:r w:rsidRPr="00885651">
        <w:t xml:space="preserve">Goes to the </w:t>
      </w:r>
      <w:r w:rsidRPr="00885651">
        <w:rPr>
          <w:b/>
          <w:bCs/>
        </w:rPr>
        <w:t>Post Add Page</w:t>
      </w:r>
      <w:r w:rsidRPr="00885651">
        <w:t>.</w:t>
      </w:r>
    </w:p>
    <w:p w14:paraId="018E5C84" w14:textId="77777777" w:rsidR="003A2FCA" w:rsidRPr="00885651" w:rsidRDefault="003A2FCA">
      <w:pPr>
        <w:numPr>
          <w:ilvl w:val="0"/>
          <w:numId w:val="129"/>
        </w:numPr>
        <w:spacing w:line="278" w:lineRule="auto"/>
        <w:jc w:val="left"/>
      </w:pPr>
      <w:r w:rsidRPr="00885651">
        <w:t>Fills in the required product details.</w:t>
      </w:r>
    </w:p>
    <w:p w14:paraId="4D7FEF85" w14:textId="77777777" w:rsidR="003A2FCA" w:rsidRPr="00885651" w:rsidRDefault="003A2FCA">
      <w:pPr>
        <w:numPr>
          <w:ilvl w:val="0"/>
          <w:numId w:val="129"/>
        </w:numPr>
        <w:spacing w:line="278" w:lineRule="auto"/>
        <w:jc w:val="left"/>
      </w:pPr>
      <w:r w:rsidRPr="00885651">
        <w:t>Submits the post.</w:t>
      </w:r>
    </w:p>
    <w:p w14:paraId="4014AAAB" w14:textId="77777777" w:rsidR="003A2FCA" w:rsidRPr="00885651" w:rsidRDefault="003A2FCA">
      <w:pPr>
        <w:numPr>
          <w:ilvl w:val="0"/>
          <w:numId w:val="129"/>
        </w:numPr>
        <w:spacing w:line="278" w:lineRule="auto"/>
        <w:jc w:val="left"/>
      </w:pPr>
      <w:r w:rsidRPr="00885651">
        <w:t xml:space="preserve">The system </w:t>
      </w:r>
      <w:r w:rsidRPr="00885651">
        <w:rPr>
          <w:b/>
          <w:bCs/>
        </w:rPr>
        <w:t xml:space="preserve">notifies the </w:t>
      </w:r>
      <w:proofErr w:type="gramStart"/>
      <w:r w:rsidRPr="00885651">
        <w:rPr>
          <w:b/>
          <w:bCs/>
        </w:rPr>
        <w:t>Admin</w:t>
      </w:r>
      <w:proofErr w:type="gramEnd"/>
      <w:r w:rsidRPr="00885651">
        <w:rPr>
          <w:b/>
          <w:bCs/>
        </w:rPr>
        <w:t xml:space="preserve"> for review</w:t>
      </w:r>
      <w:r w:rsidRPr="00885651">
        <w:t>.</w:t>
      </w:r>
    </w:p>
    <w:p w14:paraId="73E42FE5" w14:textId="77777777" w:rsidR="003A2FCA" w:rsidRPr="00885651" w:rsidRDefault="003A2FCA">
      <w:pPr>
        <w:numPr>
          <w:ilvl w:val="0"/>
          <w:numId w:val="129"/>
        </w:numPr>
        <w:spacing w:line="278" w:lineRule="auto"/>
        <w:jc w:val="left"/>
      </w:pPr>
      <w:r w:rsidRPr="00885651">
        <w:t xml:space="preserve">The </w:t>
      </w:r>
      <w:proofErr w:type="gramStart"/>
      <w:r w:rsidRPr="00885651">
        <w:t>Admin</w:t>
      </w:r>
      <w:proofErr w:type="gramEnd"/>
      <w:r w:rsidRPr="00885651">
        <w:t xml:space="preserve"> either:</w:t>
      </w:r>
    </w:p>
    <w:p w14:paraId="140E52DD" w14:textId="01B21890" w:rsidR="003A2FCA" w:rsidRPr="00885651" w:rsidRDefault="003A2FCA">
      <w:pPr>
        <w:numPr>
          <w:ilvl w:val="1"/>
          <w:numId w:val="137"/>
        </w:numPr>
        <w:spacing w:line="278" w:lineRule="auto"/>
        <w:jc w:val="left"/>
      </w:pPr>
      <w:r w:rsidRPr="00885651">
        <w:t xml:space="preserve"> </w:t>
      </w:r>
      <w:r w:rsidRPr="00885651">
        <w:rPr>
          <w:b/>
          <w:bCs/>
        </w:rPr>
        <w:t>Approves</w:t>
      </w:r>
      <w:r w:rsidRPr="00885651">
        <w:t xml:space="preserve">: The post is </w:t>
      </w:r>
      <w:r w:rsidRPr="00885651">
        <w:rPr>
          <w:b/>
          <w:bCs/>
        </w:rPr>
        <w:t>published</w:t>
      </w:r>
      <w:r w:rsidRPr="00885651">
        <w:t>.</w:t>
      </w:r>
    </w:p>
    <w:p w14:paraId="27BF2712" w14:textId="2485A90A" w:rsidR="003A2FCA" w:rsidRDefault="003A2FCA">
      <w:pPr>
        <w:numPr>
          <w:ilvl w:val="1"/>
          <w:numId w:val="137"/>
        </w:numPr>
        <w:spacing w:line="278" w:lineRule="auto"/>
        <w:jc w:val="left"/>
      </w:pPr>
      <w:r w:rsidRPr="00885651">
        <w:t xml:space="preserve"> </w:t>
      </w:r>
      <w:r w:rsidRPr="00885651">
        <w:rPr>
          <w:b/>
          <w:bCs/>
        </w:rPr>
        <w:t>Rejects</w:t>
      </w:r>
      <w:r w:rsidRPr="00885651">
        <w:t xml:space="preserve">: The post is </w:t>
      </w:r>
      <w:r w:rsidRPr="00885651">
        <w:rPr>
          <w:b/>
          <w:bCs/>
        </w:rPr>
        <w:t>rejected with a reason</w:t>
      </w:r>
      <w:r w:rsidRPr="00885651">
        <w:t xml:space="preserve"> provided.</w:t>
      </w:r>
    </w:p>
    <w:p w14:paraId="494106A1" w14:textId="42468DEA" w:rsidR="003A2FCA" w:rsidRPr="00885651" w:rsidRDefault="003A2FCA" w:rsidP="003A2FCA"/>
    <w:p w14:paraId="5EA83404" w14:textId="68EFBE85" w:rsidR="003A2FCA" w:rsidRPr="003A2FCA" w:rsidRDefault="003A2FCA">
      <w:pPr>
        <w:pStyle w:val="ListParagraph"/>
        <w:numPr>
          <w:ilvl w:val="0"/>
          <w:numId w:val="138"/>
        </w:numPr>
        <w:rPr>
          <w:rStyle w:val="Strong"/>
          <w:sz w:val="26"/>
          <w:szCs w:val="26"/>
        </w:rPr>
      </w:pPr>
      <w:r w:rsidRPr="003A2FCA">
        <w:rPr>
          <w:rStyle w:val="Strong"/>
        </w:rPr>
        <w:t xml:space="preserve"> </w:t>
      </w:r>
      <w:r w:rsidRPr="003A2FCA">
        <w:rPr>
          <w:rStyle w:val="Strong"/>
          <w:sz w:val="26"/>
          <w:szCs w:val="26"/>
        </w:rPr>
        <w:t>Path 2: Browse Products (Visitor Flow)</w:t>
      </w:r>
    </w:p>
    <w:p w14:paraId="75E05C02" w14:textId="77777777" w:rsidR="003A2FCA" w:rsidRPr="00885651" w:rsidRDefault="003A2FCA">
      <w:pPr>
        <w:numPr>
          <w:ilvl w:val="0"/>
          <w:numId w:val="130"/>
        </w:numPr>
        <w:spacing w:line="278" w:lineRule="auto"/>
        <w:jc w:val="left"/>
      </w:pPr>
      <w:r w:rsidRPr="00885651">
        <w:t xml:space="preserve">From the </w:t>
      </w:r>
      <w:r w:rsidRPr="00885651">
        <w:rPr>
          <w:b/>
          <w:bCs/>
        </w:rPr>
        <w:t>Categories Page</w:t>
      </w:r>
      <w:r w:rsidRPr="00885651">
        <w:t xml:space="preserve">, the user selects </w:t>
      </w:r>
      <w:r w:rsidRPr="00885651">
        <w:rPr>
          <w:b/>
          <w:bCs/>
        </w:rPr>
        <w:t>Browse Categories</w:t>
      </w:r>
      <w:r w:rsidRPr="00885651">
        <w:t>.</w:t>
      </w:r>
    </w:p>
    <w:p w14:paraId="3B36C1C5" w14:textId="77777777" w:rsidR="003A2FCA" w:rsidRPr="00885651" w:rsidRDefault="003A2FCA">
      <w:pPr>
        <w:numPr>
          <w:ilvl w:val="0"/>
          <w:numId w:val="130"/>
        </w:numPr>
        <w:spacing w:line="278" w:lineRule="auto"/>
        <w:jc w:val="left"/>
      </w:pPr>
      <w:r w:rsidRPr="00885651">
        <w:t>Chooses a specific category.</w:t>
      </w:r>
    </w:p>
    <w:p w14:paraId="3EB484F3" w14:textId="77777777" w:rsidR="003A2FCA" w:rsidRPr="00885651" w:rsidRDefault="003A2FCA">
      <w:pPr>
        <w:numPr>
          <w:ilvl w:val="0"/>
          <w:numId w:val="130"/>
        </w:numPr>
        <w:spacing w:line="278" w:lineRule="auto"/>
        <w:jc w:val="left"/>
      </w:pPr>
      <w:r w:rsidRPr="00885651">
        <w:t>Views the products available in that category.</w:t>
      </w:r>
    </w:p>
    <w:p w14:paraId="53AB11DD" w14:textId="64D92B31" w:rsidR="003A2FCA" w:rsidRDefault="003A2FCA" w:rsidP="003A2FCA"/>
    <w:p w14:paraId="0BE2D425" w14:textId="77777777" w:rsidR="003A2FCA" w:rsidRDefault="003A2FCA" w:rsidP="003A2FCA"/>
    <w:p w14:paraId="20756274" w14:textId="77777777" w:rsidR="003A2FCA" w:rsidRDefault="003A2FCA" w:rsidP="003A2FCA"/>
    <w:p w14:paraId="34FB154A" w14:textId="77777777" w:rsidR="003A2FCA" w:rsidRDefault="003A2FCA" w:rsidP="003A2FCA"/>
    <w:p w14:paraId="203F58FD" w14:textId="77777777" w:rsidR="003A2FCA" w:rsidRDefault="003A2FCA" w:rsidP="003A2FCA"/>
    <w:p w14:paraId="2E5D24B6" w14:textId="0E2F9D1D" w:rsidR="003A2FCA" w:rsidRPr="00885651" w:rsidRDefault="003A2FCA" w:rsidP="003A2FCA"/>
    <w:p w14:paraId="46562A11" w14:textId="62AD6B18" w:rsidR="003A2FCA" w:rsidRPr="003A2FCA" w:rsidRDefault="003A2FCA">
      <w:pPr>
        <w:pStyle w:val="ListParagraph"/>
        <w:numPr>
          <w:ilvl w:val="0"/>
          <w:numId w:val="139"/>
        </w:numPr>
        <w:rPr>
          <w:rStyle w:val="Strong"/>
          <w:sz w:val="26"/>
          <w:szCs w:val="26"/>
        </w:rPr>
      </w:pPr>
      <w:r w:rsidRPr="003A2FCA">
        <w:rPr>
          <w:rStyle w:val="Strong"/>
          <w:sz w:val="26"/>
          <w:szCs w:val="26"/>
        </w:rPr>
        <w:t>Path 3: Purchase Product (Buyer Flow)</w:t>
      </w:r>
    </w:p>
    <w:p w14:paraId="7298A0BE" w14:textId="77777777" w:rsidR="003A2FCA" w:rsidRPr="00885651" w:rsidRDefault="003A2FCA">
      <w:pPr>
        <w:numPr>
          <w:ilvl w:val="0"/>
          <w:numId w:val="131"/>
        </w:numPr>
        <w:spacing w:line="278" w:lineRule="auto"/>
        <w:jc w:val="left"/>
      </w:pPr>
      <w:r w:rsidRPr="00885651">
        <w:t xml:space="preserve">Goes to the </w:t>
      </w:r>
      <w:r w:rsidRPr="00885651">
        <w:rPr>
          <w:b/>
          <w:bCs/>
        </w:rPr>
        <w:t>Shopping Page</w:t>
      </w:r>
      <w:r w:rsidRPr="00885651">
        <w:t>.</w:t>
      </w:r>
    </w:p>
    <w:p w14:paraId="645B9FAB" w14:textId="77777777" w:rsidR="003A2FCA" w:rsidRPr="00885651" w:rsidRDefault="003A2FCA">
      <w:pPr>
        <w:numPr>
          <w:ilvl w:val="0"/>
          <w:numId w:val="131"/>
        </w:numPr>
        <w:spacing w:line="278" w:lineRule="auto"/>
        <w:jc w:val="left"/>
      </w:pPr>
      <w:r w:rsidRPr="00885651">
        <w:t>Selects a product category.</w:t>
      </w:r>
    </w:p>
    <w:p w14:paraId="2A094CB2" w14:textId="77777777" w:rsidR="003A2FCA" w:rsidRPr="00885651" w:rsidRDefault="003A2FCA">
      <w:pPr>
        <w:numPr>
          <w:ilvl w:val="0"/>
          <w:numId w:val="131"/>
        </w:numPr>
        <w:spacing w:line="278" w:lineRule="auto"/>
        <w:jc w:val="left"/>
      </w:pPr>
      <w:r w:rsidRPr="00885651">
        <w:t>Chooses a product.</w:t>
      </w:r>
    </w:p>
    <w:p w14:paraId="41D01FE1" w14:textId="77777777" w:rsidR="003A2FCA" w:rsidRPr="00885651" w:rsidRDefault="003A2FCA">
      <w:pPr>
        <w:numPr>
          <w:ilvl w:val="0"/>
          <w:numId w:val="131"/>
        </w:numPr>
        <w:spacing w:line="278" w:lineRule="auto"/>
        <w:jc w:val="left"/>
      </w:pPr>
      <w:r w:rsidRPr="00885651">
        <w:t xml:space="preserve">The system </w:t>
      </w:r>
      <w:r w:rsidRPr="00885651">
        <w:rPr>
          <w:b/>
          <w:bCs/>
        </w:rPr>
        <w:t xml:space="preserve">notifies the </w:t>
      </w:r>
      <w:proofErr w:type="gramStart"/>
      <w:r w:rsidRPr="00885651">
        <w:rPr>
          <w:b/>
          <w:bCs/>
        </w:rPr>
        <w:t>Admin</w:t>
      </w:r>
      <w:proofErr w:type="gramEnd"/>
      <w:r w:rsidRPr="00885651">
        <w:rPr>
          <w:b/>
          <w:bCs/>
        </w:rPr>
        <w:t xml:space="preserve"> for payment processing</w:t>
      </w:r>
      <w:r w:rsidRPr="00885651">
        <w:t>.</w:t>
      </w:r>
    </w:p>
    <w:p w14:paraId="6863E50F" w14:textId="77777777" w:rsidR="003A2FCA" w:rsidRPr="00885651" w:rsidRDefault="003A2FCA">
      <w:pPr>
        <w:numPr>
          <w:ilvl w:val="0"/>
          <w:numId w:val="131"/>
        </w:numPr>
        <w:spacing w:line="278" w:lineRule="auto"/>
        <w:jc w:val="left"/>
      </w:pPr>
      <w:r w:rsidRPr="00885651">
        <w:t>Admin processes the order.</w:t>
      </w:r>
    </w:p>
    <w:p w14:paraId="5B5766FC" w14:textId="77777777" w:rsidR="003A2FCA" w:rsidRPr="00885651" w:rsidRDefault="003A2FCA">
      <w:pPr>
        <w:numPr>
          <w:ilvl w:val="0"/>
          <w:numId w:val="131"/>
        </w:numPr>
        <w:spacing w:line="278" w:lineRule="auto"/>
        <w:jc w:val="left"/>
      </w:pPr>
      <w:r w:rsidRPr="00885651">
        <w:t>Then:</w:t>
      </w:r>
    </w:p>
    <w:p w14:paraId="4316B906" w14:textId="3A801AB0" w:rsidR="003A2FCA" w:rsidRPr="00885651" w:rsidRDefault="003A2FCA">
      <w:pPr>
        <w:numPr>
          <w:ilvl w:val="1"/>
          <w:numId w:val="140"/>
        </w:numPr>
        <w:spacing w:line="278" w:lineRule="auto"/>
        <w:jc w:val="left"/>
      </w:pPr>
      <w:r w:rsidRPr="00885651">
        <w:t xml:space="preserve"> </w:t>
      </w:r>
      <w:r w:rsidRPr="00885651">
        <w:rPr>
          <w:b/>
          <w:bCs/>
        </w:rPr>
        <w:t>Approved</w:t>
      </w:r>
      <w:r w:rsidRPr="00885651">
        <w:t xml:space="preserve">: The purchase is </w:t>
      </w:r>
      <w:r w:rsidRPr="00885651">
        <w:rPr>
          <w:b/>
          <w:bCs/>
        </w:rPr>
        <w:t>completed</w:t>
      </w:r>
      <w:r w:rsidRPr="00885651">
        <w:t>.</w:t>
      </w:r>
    </w:p>
    <w:p w14:paraId="73157CB4" w14:textId="187357F4" w:rsidR="003A2FCA" w:rsidRDefault="003A2FCA">
      <w:pPr>
        <w:numPr>
          <w:ilvl w:val="1"/>
          <w:numId w:val="140"/>
        </w:numPr>
        <w:spacing w:line="278" w:lineRule="auto"/>
        <w:jc w:val="left"/>
      </w:pPr>
      <w:r w:rsidRPr="00885651">
        <w:t xml:space="preserve"> </w:t>
      </w:r>
      <w:r w:rsidRPr="00885651">
        <w:rPr>
          <w:b/>
          <w:bCs/>
        </w:rPr>
        <w:t>Rejected</w:t>
      </w:r>
      <w:r w:rsidRPr="00885651">
        <w:t xml:space="preserve">: The purchase is </w:t>
      </w:r>
      <w:r w:rsidRPr="00885651">
        <w:rPr>
          <w:b/>
          <w:bCs/>
        </w:rPr>
        <w:t>rejected with a reason</w:t>
      </w:r>
      <w:r w:rsidRPr="00885651">
        <w:t>.</w:t>
      </w:r>
    </w:p>
    <w:p w14:paraId="11269910" w14:textId="77777777" w:rsidR="003A2FCA" w:rsidRPr="00885651" w:rsidRDefault="003A2FCA" w:rsidP="003A2FCA">
      <w:pPr>
        <w:spacing w:line="278" w:lineRule="auto"/>
        <w:ind w:left="1440"/>
        <w:jc w:val="left"/>
      </w:pPr>
    </w:p>
    <w:p w14:paraId="1A5DF171" w14:textId="724B1888" w:rsidR="003A2FCA" w:rsidRPr="003A2FCA" w:rsidRDefault="003A2FCA">
      <w:pPr>
        <w:pStyle w:val="ListParagraph"/>
        <w:numPr>
          <w:ilvl w:val="0"/>
          <w:numId w:val="141"/>
        </w:numPr>
        <w:rPr>
          <w:rStyle w:val="Strong"/>
          <w:sz w:val="26"/>
          <w:szCs w:val="26"/>
        </w:rPr>
      </w:pPr>
      <w:r w:rsidRPr="003A2FCA">
        <w:rPr>
          <w:rStyle w:val="Strong"/>
          <w:sz w:val="26"/>
          <w:szCs w:val="26"/>
        </w:rPr>
        <w:t>Path 4: Enroll in Courses</w:t>
      </w:r>
    </w:p>
    <w:p w14:paraId="21042CD5" w14:textId="77777777" w:rsidR="003A2FCA" w:rsidRPr="00885651" w:rsidRDefault="003A2FCA">
      <w:pPr>
        <w:numPr>
          <w:ilvl w:val="0"/>
          <w:numId w:val="132"/>
        </w:numPr>
        <w:spacing w:line="278" w:lineRule="auto"/>
        <w:jc w:val="left"/>
      </w:pPr>
      <w:r w:rsidRPr="00885651">
        <w:t xml:space="preserve">From </w:t>
      </w:r>
      <w:r w:rsidRPr="00885651">
        <w:rPr>
          <w:b/>
          <w:bCs/>
        </w:rPr>
        <w:t>Home Page</w:t>
      </w:r>
      <w:r w:rsidRPr="00885651">
        <w:t xml:space="preserve">, user enters the </w:t>
      </w:r>
      <w:r w:rsidRPr="00885651">
        <w:rPr>
          <w:b/>
          <w:bCs/>
        </w:rPr>
        <w:t>Courses Page</w:t>
      </w:r>
      <w:r w:rsidRPr="00885651">
        <w:t>.</w:t>
      </w:r>
    </w:p>
    <w:p w14:paraId="3838A45F" w14:textId="77777777" w:rsidR="003A2FCA" w:rsidRPr="00885651" w:rsidRDefault="003A2FCA">
      <w:pPr>
        <w:numPr>
          <w:ilvl w:val="0"/>
          <w:numId w:val="132"/>
        </w:numPr>
        <w:spacing w:line="278" w:lineRule="auto"/>
        <w:jc w:val="left"/>
      </w:pPr>
      <w:r w:rsidRPr="00885651">
        <w:t>Selects a course category.</w:t>
      </w:r>
    </w:p>
    <w:p w14:paraId="7006A4CE" w14:textId="77777777" w:rsidR="003A2FCA" w:rsidRPr="00885651" w:rsidRDefault="003A2FCA">
      <w:pPr>
        <w:numPr>
          <w:ilvl w:val="0"/>
          <w:numId w:val="132"/>
        </w:numPr>
        <w:spacing w:line="278" w:lineRule="auto"/>
        <w:jc w:val="left"/>
      </w:pPr>
      <w:r w:rsidRPr="00885651">
        <w:t>Views available courses.</w:t>
      </w:r>
    </w:p>
    <w:p w14:paraId="49ED59F0" w14:textId="77777777" w:rsidR="003A2FCA" w:rsidRPr="00885651" w:rsidRDefault="003A2FCA">
      <w:pPr>
        <w:numPr>
          <w:ilvl w:val="0"/>
          <w:numId w:val="132"/>
        </w:numPr>
        <w:spacing w:line="278" w:lineRule="auto"/>
        <w:jc w:val="left"/>
      </w:pPr>
      <w:r w:rsidRPr="00885651">
        <w:t>Enrolls in a selected course.</w:t>
      </w:r>
    </w:p>
    <w:p w14:paraId="31A023A1" w14:textId="26D3870C" w:rsidR="003A2FCA" w:rsidRPr="00885651" w:rsidRDefault="003A2FCA" w:rsidP="003A2FCA"/>
    <w:p w14:paraId="6783B05A" w14:textId="3E783719" w:rsidR="003A2FCA" w:rsidRPr="00D56FFE" w:rsidRDefault="003A2FCA">
      <w:pPr>
        <w:pStyle w:val="ListParagraph"/>
        <w:numPr>
          <w:ilvl w:val="0"/>
          <w:numId w:val="141"/>
        </w:numPr>
        <w:rPr>
          <w:rStyle w:val="Strong"/>
          <w:sz w:val="26"/>
          <w:szCs w:val="26"/>
        </w:rPr>
      </w:pPr>
      <w:r w:rsidRPr="00D56FFE">
        <w:rPr>
          <w:rStyle w:val="Strong"/>
          <w:sz w:val="26"/>
          <w:szCs w:val="26"/>
        </w:rPr>
        <w:t>Path 5: Use the Guidance Bot</w:t>
      </w:r>
    </w:p>
    <w:p w14:paraId="421156DE" w14:textId="77777777" w:rsidR="003A2FCA" w:rsidRPr="00885651" w:rsidRDefault="003A2FCA">
      <w:pPr>
        <w:numPr>
          <w:ilvl w:val="0"/>
          <w:numId w:val="133"/>
        </w:numPr>
        <w:spacing w:line="278" w:lineRule="auto"/>
        <w:jc w:val="left"/>
      </w:pPr>
      <w:r w:rsidRPr="00885651">
        <w:t xml:space="preserve">User clicks on the </w:t>
      </w:r>
      <w:r w:rsidRPr="00885651">
        <w:rPr>
          <w:b/>
          <w:bCs/>
        </w:rPr>
        <w:t>Guidance Bot</w:t>
      </w:r>
      <w:r w:rsidRPr="00885651">
        <w:t xml:space="preserve"> option from the Home Page.</w:t>
      </w:r>
    </w:p>
    <w:p w14:paraId="2E3E6B40" w14:textId="77777777" w:rsidR="003A2FCA" w:rsidRPr="00885651" w:rsidRDefault="003A2FCA">
      <w:pPr>
        <w:numPr>
          <w:ilvl w:val="0"/>
          <w:numId w:val="133"/>
        </w:numPr>
        <w:spacing w:line="278" w:lineRule="auto"/>
        <w:jc w:val="left"/>
      </w:pPr>
      <w:r w:rsidRPr="00885651">
        <w:t>Sends a query to the bot.</w:t>
      </w:r>
    </w:p>
    <w:p w14:paraId="2BA53F9B" w14:textId="77777777" w:rsidR="003A2FCA" w:rsidRPr="00885651" w:rsidRDefault="003A2FCA">
      <w:pPr>
        <w:numPr>
          <w:ilvl w:val="0"/>
          <w:numId w:val="133"/>
        </w:numPr>
        <w:spacing w:line="278" w:lineRule="auto"/>
        <w:jc w:val="left"/>
      </w:pPr>
      <w:r w:rsidRPr="00885651">
        <w:t xml:space="preserve">Bot </w:t>
      </w:r>
      <w:r w:rsidRPr="00885651">
        <w:rPr>
          <w:b/>
          <w:bCs/>
        </w:rPr>
        <w:t>processes the query</w:t>
      </w:r>
      <w:r w:rsidRPr="00885651">
        <w:t>.</w:t>
      </w:r>
    </w:p>
    <w:p w14:paraId="7D85F07A" w14:textId="77777777" w:rsidR="003A2FCA" w:rsidRPr="00885651" w:rsidRDefault="003A2FCA">
      <w:pPr>
        <w:numPr>
          <w:ilvl w:val="0"/>
          <w:numId w:val="133"/>
        </w:numPr>
        <w:spacing w:line="278" w:lineRule="auto"/>
        <w:jc w:val="left"/>
      </w:pPr>
      <w:r w:rsidRPr="00885651">
        <w:t xml:space="preserve">Then either </w:t>
      </w:r>
      <w:r w:rsidRPr="00885651">
        <w:rPr>
          <w:b/>
          <w:bCs/>
        </w:rPr>
        <w:t>provides help</w:t>
      </w:r>
      <w:r w:rsidRPr="00885651">
        <w:t xml:space="preserve"> or </w:t>
      </w:r>
      <w:r w:rsidRPr="00885651">
        <w:rPr>
          <w:b/>
          <w:bCs/>
        </w:rPr>
        <w:t>redirects the user</w:t>
      </w:r>
      <w:r w:rsidRPr="00885651">
        <w:t xml:space="preserve"> to a suitable page.</w:t>
      </w:r>
    </w:p>
    <w:p w14:paraId="166769FD" w14:textId="6400649A" w:rsidR="003A2FCA" w:rsidRDefault="003A2FCA" w:rsidP="003A2FCA">
      <w:pPr>
        <w:rPr>
          <w:rtl/>
        </w:rPr>
      </w:pPr>
    </w:p>
    <w:p w14:paraId="7511BDE5" w14:textId="77777777" w:rsidR="008503B0" w:rsidRPr="00885651" w:rsidRDefault="008503B0" w:rsidP="003A2FCA"/>
    <w:p w14:paraId="1859D785" w14:textId="77777777" w:rsidR="003A2FCA" w:rsidRDefault="003A2FCA" w:rsidP="003A2FCA"/>
    <w:p w14:paraId="4D2A510C" w14:textId="77777777" w:rsidR="003A2FCA" w:rsidRDefault="003A2FCA" w:rsidP="00231A7A">
      <w:pPr>
        <w:tabs>
          <w:tab w:val="left" w:pos="2544"/>
        </w:tabs>
        <w:rPr>
          <w:rFonts w:cstheme="minorHAnsi"/>
          <w:sz w:val="26"/>
          <w:szCs w:val="26"/>
          <w:lang w:bidi="ar-EG"/>
        </w:rPr>
      </w:pPr>
    </w:p>
    <w:p w14:paraId="480D8DF4" w14:textId="1B1AD9DF" w:rsidR="004864B5" w:rsidRDefault="004864B5">
      <w:pPr>
        <w:pStyle w:val="ListParagraph"/>
        <w:numPr>
          <w:ilvl w:val="0"/>
          <w:numId w:val="74"/>
        </w:numPr>
        <w:tabs>
          <w:tab w:val="left" w:pos="2544"/>
        </w:tabs>
        <w:rPr>
          <w:rStyle w:val="IntenseReference"/>
          <w:sz w:val="28"/>
          <w:szCs w:val="28"/>
        </w:rPr>
      </w:pPr>
      <w:r w:rsidRPr="004864B5">
        <w:rPr>
          <w:rStyle w:val="IntenseReference"/>
          <w:sz w:val="28"/>
          <w:szCs w:val="28"/>
        </w:rPr>
        <w:t>UML Sequence Diagram</w:t>
      </w:r>
    </w:p>
    <w:p w14:paraId="0C2B3216" w14:textId="4270B69F" w:rsidR="004864B5" w:rsidRDefault="008503B0">
      <w:pPr>
        <w:pStyle w:val="ListParagraph"/>
        <w:numPr>
          <w:ilvl w:val="0"/>
          <w:numId w:val="75"/>
        </w:numPr>
        <w:tabs>
          <w:tab w:val="left" w:pos="2544"/>
        </w:tabs>
        <w:spacing w:line="259" w:lineRule="auto"/>
        <w:rPr>
          <w:rStyle w:val="SubtleEmphasis"/>
          <w:sz w:val="28"/>
          <w:szCs w:val="28"/>
        </w:rPr>
      </w:pPr>
      <w:r>
        <w:rPr>
          <w:noProof/>
        </w:rPr>
        <w:drawing>
          <wp:anchor distT="0" distB="0" distL="114300" distR="114300" simplePos="0" relativeHeight="251660288" behindDoc="0" locked="0" layoutInCell="1" allowOverlap="1" wp14:anchorId="5C22648D" wp14:editId="1F0BBA30">
            <wp:simplePos x="0" y="0"/>
            <wp:positionH relativeFrom="margin">
              <wp:align>left</wp:align>
            </wp:positionH>
            <wp:positionV relativeFrom="paragraph">
              <wp:posOffset>320675</wp:posOffset>
            </wp:positionV>
            <wp:extent cx="5438140" cy="6492240"/>
            <wp:effectExtent l="0" t="0" r="0" b="3810"/>
            <wp:wrapNone/>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8" cstate="print"/>
                    <a:stretch>
                      <a:fillRect/>
                    </a:stretch>
                  </pic:blipFill>
                  <pic:spPr>
                    <a:xfrm>
                      <a:off x="0" y="0"/>
                      <a:ext cx="5438140" cy="6492240"/>
                    </a:xfrm>
                    <a:prstGeom prst="rect">
                      <a:avLst/>
                    </a:prstGeom>
                  </pic:spPr>
                </pic:pic>
              </a:graphicData>
            </a:graphic>
            <wp14:sizeRelV relativeFrom="margin">
              <wp14:pctHeight>0</wp14:pctHeight>
            </wp14:sizeRelV>
          </wp:anchor>
        </w:drawing>
      </w:r>
      <w:r w:rsidR="004864B5" w:rsidRPr="004864B5">
        <w:rPr>
          <w:rStyle w:val="SubtleEmphasis"/>
          <w:sz w:val="28"/>
          <w:szCs w:val="28"/>
        </w:rPr>
        <w:t>User:</w:t>
      </w:r>
    </w:p>
    <w:p w14:paraId="549C456E" w14:textId="276E02DE" w:rsidR="004864B5" w:rsidRDefault="004864B5" w:rsidP="004864B5">
      <w:pPr>
        <w:tabs>
          <w:tab w:val="left" w:pos="2544"/>
        </w:tabs>
        <w:spacing w:line="259" w:lineRule="auto"/>
        <w:rPr>
          <w:rStyle w:val="SubtleEmphasis"/>
          <w:i w:val="0"/>
          <w:iCs w:val="0"/>
          <w:sz w:val="28"/>
          <w:szCs w:val="28"/>
        </w:rPr>
      </w:pPr>
    </w:p>
    <w:p w14:paraId="66248CC4" w14:textId="77777777" w:rsidR="00AC6B16" w:rsidRDefault="00AC6B16" w:rsidP="004864B5">
      <w:pPr>
        <w:tabs>
          <w:tab w:val="left" w:pos="2544"/>
        </w:tabs>
        <w:rPr>
          <w:rStyle w:val="Strong"/>
          <w:sz w:val="26"/>
          <w:szCs w:val="26"/>
        </w:rPr>
      </w:pPr>
    </w:p>
    <w:p w14:paraId="67ED6DA8" w14:textId="77777777" w:rsidR="00AC6B16" w:rsidRDefault="00AC6B16" w:rsidP="00AC6B16">
      <w:pPr>
        <w:tabs>
          <w:tab w:val="left" w:pos="2544"/>
        </w:tabs>
        <w:rPr>
          <w:rStyle w:val="Strong"/>
          <w:sz w:val="26"/>
          <w:szCs w:val="26"/>
        </w:rPr>
      </w:pPr>
    </w:p>
    <w:p w14:paraId="17C21421" w14:textId="77777777" w:rsidR="00AC6B16" w:rsidRDefault="00AC6B16" w:rsidP="00AC6B16">
      <w:pPr>
        <w:tabs>
          <w:tab w:val="left" w:pos="2544"/>
        </w:tabs>
        <w:rPr>
          <w:rStyle w:val="Strong"/>
          <w:sz w:val="26"/>
          <w:szCs w:val="26"/>
          <w:rtl/>
        </w:rPr>
      </w:pPr>
    </w:p>
    <w:p w14:paraId="64460912" w14:textId="77777777" w:rsidR="008503B0" w:rsidRDefault="008503B0" w:rsidP="00AC6B16">
      <w:pPr>
        <w:tabs>
          <w:tab w:val="left" w:pos="2544"/>
        </w:tabs>
        <w:rPr>
          <w:rStyle w:val="Strong"/>
          <w:sz w:val="26"/>
          <w:szCs w:val="26"/>
          <w:rtl/>
        </w:rPr>
      </w:pPr>
    </w:p>
    <w:p w14:paraId="121B23D3" w14:textId="77777777" w:rsidR="008503B0" w:rsidRDefault="008503B0" w:rsidP="00AC6B16">
      <w:pPr>
        <w:tabs>
          <w:tab w:val="left" w:pos="2544"/>
        </w:tabs>
        <w:rPr>
          <w:rStyle w:val="Strong"/>
          <w:sz w:val="26"/>
          <w:szCs w:val="26"/>
          <w:rtl/>
        </w:rPr>
      </w:pPr>
    </w:p>
    <w:p w14:paraId="6B888824" w14:textId="77777777" w:rsidR="008503B0" w:rsidRDefault="008503B0" w:rsidP="00AC6B16">
      <w:pPr>
        <w:tabs>
          <w:tab w:val="left" w:pos="2544"/>
        </w:tabs>
        <w:rPr>
          <w:rStyle w:val="Strong"/>
          <w:sz w:val="26"/>
          <w:szCs w:val="26"/>
          <w:rtl/>
        </w:rPr>
      </w:pPr>
    </w:p>
    <w:p w14:paraId="5BD57221" w14:textId="77777777" w:rsidR="008503B0" w:rsidRDefault="008503B0" w:rsidP="00AC6B16">
      <w:pPr>
        <w:tabs>
          <w:tab w:val="left" w:pos="2544"/>
        </w:tabs>
        <w:rPr>
          <w:rStyle w:val="Strong"/>
          <w:sz w:val="26"/>
          <w:szCs w:val="26"/>
          <w:rtl/>
        </w:rPr>
      </w:pPr>
    </w:p>
    <w:p w14:paraId="551AF9F1" w14:textId="77777777" w:rsidR="008503B0" w:rsidRDefault="008503B0" w:rsidP="00AC6B16">
      <w:pPr>
        <w:tabs>
          <w:tab w:val="left" w:pos="2544"/>
        </w:tabs>
        <w:rPr>
          <w:rStyle w:val="Strong"/>
          <w:sz w:val="26"/>
          <w:szCs w:val="26"/>
          <w:rtl/>
        </w:rPr>
      </w:pPr>
    </w:p>
    <w:p w14:paraId="452FF761" w14:textId="77777777" w:rsidR="008503B0" w:rsidRDefault="008503B0" w:rsidP="00AC6B16">
      <w:pPr>
        <w:tabs>
          <w:tab w:val="left" w:pos="2544"/>
        </w:tabs>
        <w:rPr>
          <w:rStyle w:val="Strong"/>
          <w:sz w:val="26"/>
          <w:szCs w:val="26"/>
          <w:rtl/>
        </w:rPr>
      </w:pPr>
    </w:p>
    <w:p w14:paraId="06F596C1" w14:textId="77777777" w:rsidR="008503B0" w:rsidRDefault="008503B0" w:rsidP="00AC6B16">
      <w:pPr>
        <w:tabs>
          <w:tab w:val="left" w:pos="2544"/>
        </w:tabs>
        <w:rPr>
          <w:rStyle w:val="Strong"/>
          <w:sz w:val="26"/>
          <w:szCs w:val="26"/>
          <w:rtl/>
        </w:rPr>
      </w:pPr>
    </w:p>
    <w:p w14:paraId="59CE601C" w14:textId="77777777" w:rsidR="008503B0" w:rsidRDefault="008503B0" w:rsidP="00AC6B16">
      <w:pPr>
        <w:tabs>
          <w:tab w:val="left" w:pos="2544"/>
        </w:tabs>
        <w:rPr>
          <w:rStyle w:val="Strong"/>
          <w:sz w:val="26"/>
          <w:szCs w:val="26"/>
          <w:rtl/>
        </w:rPr>
      </w:pPr>
    </w:p>
    <w:p w14:paraId="792C3288" w14:textId="77777777" w:rsidR="008503B0" w:rsidRDefault="008503B0" w:rsidP="00AC6B16">
      <w:pPr>
        <w:tabs>
          <w:tab w:val="left" w:pos="2544"/>
        </w:tabs>
        <w:rPr>
          <w:rStyle w:val="Strong"/>
          <w:sz w:val="26"/>
          <w:szCs w:val="26"/>
          <w:rtl/>
        </w:rPr>
      </w:pPr>
    </w:p>
    <w:p w14:paraId="7E44A609" w14:textId="77777777" w:rsidR="008503B0" w:rsidRDefault="008503B0" w:rsidP="00AC6B16">
      <w:pPr>
        <w:tabs>
          <w:tab w:val="left" w:pos="2544"/>
        </w:tabs>
        <w:rPr>
          <w:rStyle w:val="Strong"/>
          <w:sz w:val="26"/>
          <w:szCs w:val="26"/>
          <w:rtl/>
        </w:rPr>
      </w:pPr>
    </w:p>
    <w:p w14:paraId="3B5ED188" w14:textId="77777777" w:rsidR="008503B0" w:rsidRDefault="008503B0" w:rsidP="00AC6B16">
      <w:pPr>
        <w:tabs>
          <w:tab w:val="left" w:pos="2544"/>
        </w:tabs>
        <w:rPr>
          <w:rStyle w:val="Strong"/>
          <w:sz w:val="26"/>
          <w:szCs w:val="26"/>
          <w:rtl/>
        </w:rPr>
      </w:pPr>
    </w:p>
    <w:p w14:paraId="713F6F57" w14:textId="77777777" w:rsidR="008503B0" w:rsidRDefault="008503B0" w:rsidP="00AC6B16">
      <w:pPr>
        <w:tabs>
          <w:tab w:val="left" w:pos="2544"/>
        </w:tabs>
        <w:rPr>
          <w:rStyle w:val="Strong"/>
          <w:sz w:val="26"/>
          <w:szCs w:val="26"/>
          <w:rtl/>
        </w:rPr>
      </w:pPr>
    </w:p>
    <w:p w14:paraId="6181A554" w14:textId="77777777" w:rsidR="008503B0" w:rsidRDefault="008503B0" w:rsidP="00AC6B16">
      <w:pPr>
        <w:tabs>
          <w:tab w:val="left" w:pos="2544"/>
        </w:tabs>
        <w:rPr>
          <w:rStyle w:val="Strong"/>
          <w:sz w:val="26"/>
          <w:szCs w:val="26"/>
          <w:rtl/>
        </w:rPr>
      </w:pPr>
    </w:p>
    <w:p w14:paraId="1ABECFCB" w14:textId="77777777" w:rsidR="008503B0" w:rsidRDefault="008503B0" w:rsidP="00AC6B16">
      <w:pPr>
        <w:tabs>
          <w:tab w:val="left" w:pos="2544"/>
        </w:tabs>
        <w:rPr>
          <w:rStyle w:val="Strong"/>
          <w:sz w:val="26"/>
          <w:szCs w:val="26"/>
          <w:rtl/>
        </w:rPr>
      </w:pPr>
    </w:p>
    <w:p w14:paraId="3227ED6C" w14:textId="77777777" w:rsidR="008503B0" w:rsidRDefault="008503B0" w:rsidP="00AC6B16">
      <w:pPr>
        <w:tabs>
          <w:tab w:val="left" w:pos="2544"/>
        </w:tabs>
        <w:rPr>
          <w:rStyle w:val="Strong"/>
          <w:sz w:val="26"/>
          <w:szCs w:val="26"/>
          <w:rtl/>
        </w:rPr>
      </w:pPr>
    </w:p>
    <w:p w14:paraId="6DFCD5D8" w14:textId="77777777" w:rsidR="008503B0" w:rsidRPr="00AC6B16" w:rsidRDefault="008503B0" w:rsidP="00AC6B16">
      <w:pPr>
        <w:tabs>
          <w:tab w:val="left" w:pos="2544"/>
        </w:tabs>
        <w:rPr>
          <w:rStyle w:val="Strong"/>
          <w:sz w:val="26"/>
          <w:szCs w:val="26"/>
        </w:rPr>
      </w:pPr>
    </w:p>
    <w:p w14:paraId="6376E6DC" w14:textId="30FD6FCD" w:rsidR="00AC6B16" w:rsidRPr="00AC6B16" w:rsidRDefault="00AC6B16" w:rsidP="00AC6B16">
      <w:pPr>
        <w:tabs>
          <w:tab w:val="left" w:pos="2544"/>
        </w:tabs>
        <w:rPr>
          <w:b/>
          <w:bCs/>
          <w:lang w:val="en"/>
        </w:rPr>
      </w:pPr>
      <w:r w:rsidRPr="00AC6B16">
        <w:rPr>
          <w:rStyle w:val="Strong"/>
          <w:lang w:val="en"/>
        </w:rPr>
        <w:t>1. Authentication Flow</w:t>
      </w:r>
    </w:p>
    <w:p w14:paraId="63837D35" w14:textId="77777777" w:rsidR="00AC6B16" w:rsidRPr="00AC6B16" w:rsidRDefault="00AC6B16">
      <w:pPr>
        <w:pStyle w:val="ListParagraph"/>
        <w:numPr>
          <w:ilvl w:val="0"/>
          <w:numId w:val="228"/>
        </w:numPr>
        <w:tabs>
          <w:tab w:val="left" w:pos="2544"/>
        </w:tabs>
        <w:rPr>
          <w:rStyle w:val="IntenseEmphasis"/>
          <w:b/>
          <w:bCs/>
          <w:sz w:val="26"/>
          <w:szCs w:val="26"/>
          <w:lang w:val="en"/>
        </w:rPr>
      </w:pPr>
      <w:r w:rsidRPr="00AC6B16">
        <w:rPr>
          <w:rStyle w:val="IntenseEmphasis"/>
          <w:b/>
          <w:bCs/>
          <w:sz w:val="26"/>
          <w:szCs w:val="26"/>
          <w:lang w:val="en"/>
        </w:rPr>
        <w:t>User Action:</w:t>
      </w:r>
    </w:p>
    <w:p w14:paraId="46673AB0" w14:textId="77777777" w:rsidR="00AC6B16" w:rsidRPr="00AC6B16" w:rsidRDefault="00AC6B16">
      <w:pPr>
        <w:pStyle w:val="ListParagraph"/>
        <w:numPr>
          <w:ilvl w:val="0"/>
          <w:numId w:val="229"/>
        </w:numPr>
        <w:tabs>
          <w:tab w:val="left" w:pos="2544"/>
        </w:tabs>
        <w:rPr>
          <w:lang w:val="en"/>
        </w:rPr>
      </w:pPr>
      <w:r w:rsidRPr="00AC6B16">
        <w:rPr>
          <w:lang w:val="en"/>
        </w:rPr>
        <w:t xml:space="preserve">Attempts to </w:t>
      </w:r>
      <w:proofErr w:type="gramStart"/>
      <w:r w:rsidRPr="00AC6B16">
        <w:rPr>
          <w:lang w:val="en"/>
        </w:rPr>
        <w:t>register(</w:t>
      </w:r>
      <w:proofErr w:type="gramEnd"/>
      <w:r w:rsidRPr="00AC6B16">
        <w:rPr>
          <w:lang w:val="en"/>
        </w:rPr>
        <w:t xml:space="preserve">email, password) OR </w:t>
      </w:r>
      <w:proofErr w:type="gramStart"/>
      <w:r w:rsidRPr="00AC6B16">
        <w:rPr>
          <w:lang w:val="en"/>
        </w:rPr>
        <w:t>login(</w:t>
      </w:r>
      <w:proofErr w:type="gramEnd"/>
      <w:r w:rsidRPr="00AC6B16">
        <w:rPr>
          <w:lang w:val="en"/>
        </w:rPr>
        <w:t>email, password)</w:t>
      </w:r>
    </w:p>
    <w:p w14:paraId="01434304" w14:textId="77777777" w:rsidR="00AC6B16" w:rsidRPr="00AC6B16" w:rsidRDefault="00AC6B16">
      <w:pPr>
        <w:pStyle w:val="ListParagraph"/>
        <w:numPr>
          <w:ilvl w:val="0"/>
          <w:numId w:val="229"/>
        </w:numPr>
        <w:tabs>
          <w:tab w:val="left" w:pos="2544"/>
        </w:tabs>
        <w:rPr>
          <w:lang w:val="en"/>
        </w:rPr>
      </w:pPr>
      <w:r w:rsidRPr="00AC6B16">
        <w:rPr>
          <w:lang w:val="en"/>
        </w:rPr>
        <w:t>System Response:</w:t>
      </w:r>
    </w:p>
    <w:p w14:paraId="0C6E9219" w14:textId="77777777" w:rsidR="00AC6B16" w:rsidRPr="00AC6B16" w:rsidRDefault="00AC6B16">
      <w:pPr>
        <w:pStyle w:val="ListParagraph"/>
        <w:numPr>
          <w:ilvl w:val="0"/>
          <w:numId w:val="229"/>
        </w:numPr>
        <w:tabs>
          <w:tab w:val="left" w:pos="2544"/>
        </w:tabs>
        <w:rPr>
          <w:lang w:val="en"/>
        </w:rPr>
      </w:pPr>
      <w:r w:rsidRPr="00AC6B16">
        <w:rPr>
          <w:lang w:val="en"/>
        </w:rPr>
        <w:t>Success: Returns a Token (for authenticated sessions)</w:t>
      </w:r>
    </w:p>
    <w:p w14:paraId="08E791EB" w14:textId="77777777" w:rsidR="00AC6B16" w:rsidRPr="00AC6B16" w:rsidRDefault="00AC6B16">
      <w:pPr>
        <w:pStyle w:val="ListParagraph"/>
        <w:numPr>
          <w:ilvl w:val="0"/>
          <w:numId w:val="229"/>
        </w:numPr>
        <w:tabs>
          <w:tab w:val="left" w:pos="2544"/>
        </w:tabs>
        <w:rPr>
          <w:lang w:val="en"/>
        </w:rPr>
      </w:pPr>
      <w:r w:rsidRPr="00AC6B16">
        <w:rPr>
          <w:lang w:val="en"/>
        </w:rPr>
        <w:t>Failure: Returns an Error (e.g., "Invalid credentials")</w:t>
      </w:r>
    </w:p>
    <w:p w14:paraId="3A590B24" w14:textId="28ECCA56" w:rsidR="00AC6B16" w:rsidRPr="00AC6B16" w:rsidRDefault="00AC6B16">
      <w:pPr>
        <w:pStyle w:val="ListParagraph"/>
        <w:numPr>
          <w:ilvl w:val="0"/>
          <w:numId w:val="229"/>
        </w:numPr>
        <w:tabs>
          <w:tab w:val="left" w:pos="2544"/>
        </w:tabs>
        <w:rPr>
          <w:lang w:val="en"/>
        </w:rPr>
      </w:pPr>
      <w:r w:rsidRPr="00AC6B16">
        <w:rPr>
          <w:lang w:val="en"/>
        </w:rPr>
        <w:t>Purpose: Handles user identity verification to grant access to the platform.</w:t>
      </w:r>
    </w:p>
    <w:p w14:paraId="651EF3CC" w14:textId="7FC3EB8C" w:rsidR="00AC6B16" w:rsidRPr="00AC6B16" w:rsidRDefault="00AC6B16" w:rsidP="00AC6B16">
      <w:pPr>
        <w:tabs>
          <w:tab w:val="left" w:pos="2544"/>
        </w:tabs>
        <w:rPr>
          <w:b/>
          <w:bCs/>
          <w:lang w:val="en"/>
        </w:rPr>
      </w:pPr>
      <w:r w:rsidRPr="00AC6B16">
        <w:rPr>
          <w:rStyle w:val="Strong"/>
          <w:lang w:val="en"/>
        </w:rPr>
        <w:t>2. Homepage Loading</w:t>
      </w:r>
    </w:p>
    <w:p w14:paraId="3B313D76" w14:textId="77777777" w:rsidR="00AC6B16" w:rsidRPr="00AC6B16" w:rsidRDefault="00AC6B16">
      <w:pPr>
        <w:pStyle w:val="ListParagraph"/>
        <w:numPr>
          <w:ilvl w:val="0"/>
          <w:numId w:val="230"/>
        </w:numPr>
        <w:tabs>
          <w:tab w:val="left" w:pos="2544"/>
        </w:tabs>
        <w:rPr>
          <w:rStyle w:val="IntenseEmphasis"/>
          <w:b/>
          <w:bCs/>
          <w:sz w:val="26"/>
          <w:szCs w:val="26"/>
        </w:rPr>
      </w:pPr>
      <w:r w:rsidRPr="00AC6B16">
        <w:rPr>
          <w:rStyle w:val="IntenseEmphasis"/>
          <w:b/>
          <w:bCs/>
          <w:sz w:val="26"/>
          <w:szCs w:val="26"/>
          <w:lang w:val="en"/>
        </w:rPr>
        <w:t xml:space="preserve">User Action: </w:t>
      </w:r>
    </w:p>
    <w:p w14:paraId="6F7BB3EB" w14:textId="3227C805" w:rsidR="00AC6B16" w:rsidRPr="00AC6B16" w:rsidRDefault="00AC6B16">
      <w:pPr>
        <w:pStyle w:val="ListParagraph"/>
        <w:numPr>
          <w:ilvl w:val="0"/>
          <w:numId w:val="231"/>
        </w:numPr>
        <w:rPr>
          <w:lang w:val="en"/>
        </w:rPr>
      </w:pPr>
      <w:r w:rsidRPr="00AC6B16">
        <w:rPr>
          <w:lang w:val="en"/>
        </w:rPr>
        <w:t xml:space="preserve">Requests to </w:t>
      </w:r>
      <w:proofErr w:type="spellStart"/>
      <w:proofErr w:type="gramStart"/>
      <w:r w:rsidRPr="00AC6B16">
        <w:rPr>
          <w:lang w:val="en"/>
        </w:rPr>
        <w:t>loadHome</w:t>
      </w:r>
      <w:proofErr w:type="spellEnd"/>
      <w:r w:rsidRPr="00AC6B16">
        <w:rPr>
          <w:lang w:val="en"/>
        </w:rPr>
        <w:t>(</w:t>
      </w:r>
      <w:proofErr w:type="gramEnd"/>
      <w:r w:rsidRPr="00AC6B16">
        <w:rPr>
          <w:lang w:val="en"/>
        </w:rPr>
        <w:t>)</w:t>
      </w:r>
    </w:p>
    <w:p w14:paraId="77B24444" w14:textId="77777777" w:rsidR="00AC6B16" w:rsidRPr="00AC6B16" w:rsidRDefault="00AC6B16">
      <w:pPr>
        <w:pStyle w:val="ListParagraph"/>
        <w:numPr>
          <w:ilvl w:val="0"/>
          <w:numId w:val="232"/>
        </w:numPr>
        <w:tabs>
          <w:tab w:val="left" w:pos="2544"/>
        </w:tabs>
        <w:rPr>
          <w:rStyle w:val="IntenseEmphasis"/>
          <w:b/>
          <w:bCs/>
          <w:sz w:val="26"/>
          <w:szCs w:val="26"/>
          <w:lang w:val="en"/>
        </w:rPr>
      </w:pPr>
      <w:r w:rsidRPr="00AC6B16">
        <w:rPr>
          <w:rStyle w:val="IntenseEmphasis"/>
          <w:b/>
          <w:bCs/>
          <w:sz w:val="26"/>
          <w:szCs w:val="26"/>
          <w:lang w:val="en"/>
        </w:rPr>
        <w:t>System Actions:</w:t>
      </w:r>
    </w:p>
    <w:p w14:paraId="0CF1D553" w14:textId="77777777" w:rsidR="00AC6B16" w:rsidRPr="00AC6B16" w:rsidRDefault="00AC6B16">
      <w:pPr>
        <w:pStyle w:val="ListParagraph"/>
        <w:numPr>
          <w:ilvl w:val="0"/>
          <w:numId w:val="233"/>
        </w:numPr>
        <w:tabs>
          <w:tab w:val="left" w:pos="2544"/>
        </w:tabs>
        <w:rPr>
          <w:lang w:val="en"/>
        </w:rPr>
      </w:pPr>
      <w:r w:rsidRPr="00AC6B16">
        <w:rPr>
          <w:lang w:val="en"/>
        </w:rPr>
        <w:t xml:space="preserve">Fetches featured courses via </w:t>
      </w:r>
      <w:proofErr w:type="spellStart"/>
      <w:proofErr w:type="gramStart"/>
      <w:r w:rsidRPr="00AC6B16">
        <w:rPr>
          <w:lang w:val="en"/>
        </w:rPr>
        <w:t>fetchFeatured</w:t>
      </w:r>
      <w:proofErr w:type="spellEnd"/>
      <w:r w:rsidRPr="00AC6B16">
        <w:rPr>
          <w:lang w:val="en"/>
        </w:rPr>
        <w:t>(</w:t>
      </w:r>
      <w:proofErr w:type="gramEnd"/>
      <w:r w:rsidRPr="00AC6B16">
        <w:rPr>
          <w:lang w:val="en"/>
        </w:rPr>
        <w:t>) → Returns Course List</w:t>
      </w:r>
    </w:p>
    <w:p w14:paraId="349184EE" w14:textId="77777777" w:rsidR="00AC6B16" w:rsidRPr="00AC6B16" w:rsidRDefault="00AC6B16">
      <w:pPr>
        <w:pStyle w:val="ListParagraph"/>
        <w:numPr>
          <w:ilvl w:val="0"/>
          <w:numId w:val="233"/>
        </w:numPr>
        <w:tabs>
          <w:tab w:val="left" w:pos="2544"/>
        </w:tabs>
        <w:rPr>
          <w:lang w:val="en"/>
        </w:rPr>
      </w:pPr>
      <w:r w:rsidRPr="00AC6B16">
        <w:rPr>
          <w:lang w:val="en"/>
        </w:rPr>
        <w:t xml:space="preserve">Fetches trending products via </w:t>
      </w:r>
      <w:proofErr w:type="spellStart"/>
      <w:proofErr w:type="gramStart"/>
      <w:r w:rsidRPr="00AC6B16">
        <w:rPr>
          <w:lang w:val="en"/>
        </w:rPr>
        <w:t>fetchTrending</w:t>
      </w:r>
      <w:proofErr w:type="spellEnd"/>
      <w:r w:rsidRPr="00AC6B16">
        <w:rPr>
          <w:lang w:val="en"/>
        </w:rPr>
        <w:t>(</w:t>
      </w:r>
      <w:proofErr w:type="gramEnd"/>
      <w:r w:rsidRPr="00AC6B16">
        <w:rPr>
          <w:lang w:val="en"/>
        </w:rPr>
        <w:t>) → Returns Product List</w:t>
      </w:r>
    </w:p>
    <w:p w14:paraId="4DA565A4" w14:textId="77777777" w:rsidR="00AC6B16" w:rsidRPr="00AC6B16" w:rsidRDefault="00AC6B16">
      <w:pPr>
        <w:pStyle w:val="ListParagraph"/>
        <w:numPr>
          <w:ilvl w:val="0"/>
          <w:numId w:val="233"/>
        </w:numPr>
        <w:tabs>
          <w:tab w:val="left" w:pos="2544"/>
        </w:tabs>
        <w:rPr>
          <w:lang w:val="en"/>
        </w:rPr>
      </w:pPr>
      <w:r w:rsidRPr="00AC6B16">
        <w:rPr>
          <w:lang w:val="en"/>
        </w:rPr>
        <w:t>Final Output: Displays a combined homepage with courses and products.</w:t>
      </w:r>
    </w:p>
    <w:p w14:paraId="7686DB8D" w14:textId="40C762EB" w:rsidR="00AC6B16" w:rsidRPr="00AC6B16" w:rsidRDefault="00AC6B16">
      <w:pPr>
        <w:pStyle w:val="ListParagraph"/>
        <w:numPr>
          <w:ilvl w:val="0"/>
          <w:numId w:val="233"/>
        </w:numPr>
        <w:tabs>
          <w:tab w:val="left" w:pos="2544"/>
        </w:tabs>
        <w:rPr>
          <w:lang w:val="en"/>
        </w:rPr>
      </w:pPr>
      <w:r w:rsidRPr="00AC6B16">
        <w:rPr>
          <w:lang w:val="en"/>
        </w:rPr>
        <w:t>Purpose: Initializes the user dashboard after login.</w:t>
      </w:r>
    </w:p>
    <w:p w14:paraId="5573AFFF" w14:textId="00F56EB2" w:rsidR="008503B0" w:rsidRPr="00C059D8" w:rsidRDefault="00AC6B16" w:rsidP="00C059D8">
      <w:pPr>
        <w:pStyle w:val="ListParagraph"/>
        <w:numPr>
          <w:ilvl w:val="0"/>
          <w:numId w:val="140"/>
        </w:numPr>
        <w:tabs>
          <w:tab w:val="left" w:pos="2544"/>
        </w:tabs>
        <w:rPr>
          <w:rStyle w:val="Strong"/>
          <w:lang w:val="en"/>
        </w:rPr>
      </w:pPr>
      <w:r w:rsidRPr="008503B0">
        <w:rPr>
          <w:rStyle w:val="Strong"/>
          <w:lang w:val="en"/>
        </w:rPr>
        <w:t>Course Interaction</w:t>
      </w:r>
    </w:p>
    <w:p w14:paraId="6BFA3D57" w14:textId="77777777" w:rsidR="00AC6B16" w:rsidRPr="00AC6B16" w:rsidRDefault="00AC6B16">
      <w:pPr>
        <w:pStyle w:val="ListParagraph"/>
        <w:numPr>
          <w:ilvl w:val="0"/>
          <w:numId w:val="234"/>
        </w:numPr>
        <w:tabs>
          <w:tab w:val="left" w:pos="2544"/>
        </w:tabs>
        <w:rPr>
          <w:rStyle w:val="IntenseEmphasis"/>
          <w:b/>
          <w:bCs/>
          <w:sz w:val="26"/>
          <w:szCs w:val="26"/>
        </w:rPr>
      </w:pPr>
      <w:r w:rsidRPr="00AC6B16">
        <w:rPr>
          <w:rStyle w:val="IntenseEmphasis"/>
          <w:b/>
          <w:bCs/>
          <w:sz w:val="26"/>
          <w:szCs w:val="26"/>
          <w:lang w:val="en"/>
        </w:rPr>
        <w:t>User Action:</w:t>
      </w:r>
    </w:p>
    <w:p w14:paraId="29C6AC75" w14:textId="6D7D7B47" w:rsidR="00AC6B16" w:rsidRPr="00AC6B16" w:rsidRDefault="00AC6B16">
      <w:pPr>
        <w:pStyle w:val="ListParagraph"/>
        <w:numPr>
          <w:ilvl w:val="0"/>
          <w:numId w:val="235"/>
        </w:numPr>
        <w:tabs>
          <w:tab w:val="left" w:pos="2544"/>
        </w:tabs>
        <w:rPr>
          <w:lang w:val="en"/>
        </w:rPr>
      </w:pPr>
      <w:r w:rsidRPr="00AC6B16">
        <w:rPr>
          <w:lang w:val="en"/>
        </w:rPr>
        <w:t xml:space="preserve">Selects a course to </w:t>
      </w:r>
      <w:proofErr w:type="spellStart"/>
      <w:r w:rsidRPr="00AC6B16">
        <w:rPr>
          <w:lang w:val="en"/>
        </w:rPr>
        <w:t>watchVideo</w:t>
      </w:r>
      <w:proofErr w:type="spellEnd"/>
      <w:r w:rsidRPr="00AC6B16">
        <w:rPr>
          <w:lang w:val="en"/>
        </w:rPr>
        <w:t>(id)</w:t>
      </w:r>
    </w:p>
    <w:p w14:paraId="45D2DB32" w14:textId="77777777" w:rsidR="00AC6B16" w:rsidRPr="00AC6B16" w:rsidRDefault="00AC6B16">
      <w:pPr>
        <w:pStyle w:val="ListParagraph"/>
        <w:numPr>
          <w:ilvl w:val="0"/>
          <w:numId w:val="236"/>
        </w:numPr>
        <w:tabs>
          <w:tab w:val="left" w:pos="2544"/>
        </w:tabs>
        <w:rPr>
          <w:lang w:val="en"/>
        </w:rPr>
      </w:pPr>
      <w:r w:rsidRPr="00AC6B16">
        <w:rPr>
          <w:lang w:val="en"/>
        </w:rPr>
        <w:t>System Response: Streams video content (Stream Video).</w:t>
      </w:r>
    </w:p>
    <w:p w14:paraId="21321B41" w14:textId="1B9D803F" w:rsidR="00AC6B16" w:rsidRPr="008503B0" w:rsidRDefault="00AC6B16" w:rsidP="008503B0">
      <w:pPr>
        <w:pStyle w:val="ListParagraph"/>
        <w:numPr>
          <w:ilvl w:val="0"/>
          <w:numId w:val="236"/>
        </w:numPr>
        <w:tabs>
          <w:tab w:val="left" w:pos="2544"/>
        </w:tabs>
        <w:rPr>
          <w:lang w:val="en"/>
        </w:rPr>
      </w:pPr>
      <w:r w:rsidRPr="00AC6B16">
        <w:rPr>
          <w:lang w:val="en"/>
        </w:rPr>
        <w:t>Purpose: Handles course content deliver</w:t>
      </w:r>
      <w:r w:rsidRPr="008503B0">
        <w:rPr>
          <w:lang w:val="en"/>
        </w:rPr>
        <w:t>y.</w:t>
      </w:r>
    </w:p>
    <w:p w14:paraId="198DE70C" w14:textId="31B4E819" w:rsidR="00AC6B16" w:rsidRPr="00AC6B16" w:rsidRDefault="00AC6B16" w:rsidP="00AC6B16">
      <w:pPr>
        <w:tabs>
          <w:tab w:val="left" w:pos="2544"/>
        </w:tabs>
        <w:rPr>
          <w:b/>
          <w:bCs/>
          <w:lang w:val="en"/>
        </w:rPr>
      </w:pPr>
      <w:r w:rsidRPr="00AC6B16">
        <w:rPr>
          <w:rStyle w:val="Strong"/>
          <w:lang w:val="en"/>
        </w:rPr>
        <w:t>4. Shopping Flow</w:t>
      </w:r>
    </w:p>
    <w:p w14:paraId="73E57266" w14:textId="77777777" w:rsidR="00AC6B16" w:rsidRPr="00AC6B16" w:rsidRDefault="00AC6B16">
      <w:pPr>
        <w:pStyle w:val="ListParagraph"/>
        <w:numPr>
          <w:ilvl w:val="0"/>
          <w:numId w:val="237"/>
        </w:numPr>
        <w:tabs>
          <w:tab w:val="left" w:pos="2544"/>
        </w:tabs>
        <w:rPr>
          <w:lang w:val="en"/>
        </w:rPr>
      </w:pPr>
      <w:r w:rsidRPr="00AC6B16">
        <w:rPr>
          <w:lang w:val="en"/>
        </w:rPr>
        <w:t>Step 1: Browsing Products</w:t>
      </w:r>
    </w:p>
    <w:p w14:paraId="4462B85A" w14:textId="77777777" w:rsidR="00AC6B16" w:rsidRPr="00AC6B16" w:rsidRDefault="00AC6B16">
      <w:pPr>
        <w:pStyle w:val="ListParagraph"/>
        <w:numPr>
          <w:ilvl w:val="0"/>
          <w:numId w:val="238"/>
        </w:numPr>
        <w:tabs>
          <w:tab w:val="left" w:pos="2544"/>
        </w:tabs>
        <w:rPr>
          <w:lang w:val="en"/>
        </w:rPr>
      </w:pPr>
      <w:r w:rsidRPr="00AC6B16">
        <w:rPr>
          <w:rStyle w:val="IntenseEmphasis"/>
          <w:b/>
          <w:bCs/>
          <w:sz w:val="26"/>
          <w:szCs w:val="26"/>
          <w:lang w:val="en"/>
        </w:rPr>
        <w:t>User action</w:t>
      </w:r>
      <w:r w:rsidRPr="00AC6B16">
        <w:rPr>
          <w:rStyle w:val="IntenseEmphasis"/>
          <w:lang w:val="en"/>
        </w:rPr>
        <w:t>:</w:t>
      </w:r>
      <w:r w:rsidRPr="00AC6B16">
        <w:rPr>
          <w:lang w:val="en"/>
        </w:rPr>
        <w:t xml:space="preserve"> </w:t>
      </w:r>
      <w:proofErr w:type="gramStart"/>
      <w:r w:rsidRPr="00AC6B16">
        <w:rPr>
          <w:lang w:val="en"/>
        </w:rPr>
        <w:t>browse(</w:t>
      </w:r>
      <w:proofErr w:type="gramEnd"/>
      <w:r w:rsidRPr="00AC6B16">
        <w:rPr>
          <w:lang w:val="en"/>
        </w:rPr>
        <w:t>)</w:t>
      </w:r>
    </w:p>
    <w:p w14:paraId="1A4733EF" w14:textId="77777777" w:rsidR="00AC6B16" w:rsidRDefault="00AC6B16">
      <w:pPr>
        <w:pStyle w:val="ListParagraph"/>
        <w:numPr>
          <w:ilvl w:val="0"/>
          <w:numId w:val="239"/>
        </w:numPr>
        <w:tabs>
          <w:tab w:val="left" w:pos="2544"/>
        </w:tabs>
        <w:rPr>
          <w:lang w:val="en"/>
        </w:rPr>
      </w:pPr>
      <w:r w:rsidRPr="00AC6B16">
        <w:rPr>
          <w:rStyle w:val="IntenseEmphasis"/>
          <w:b/>
          <w:bCs/>
          <w:sz w:val="26"/>
          <w:szCs w:val="26"/>
          <w:lang w:val="en"/>
        </w:rPr>
        <w:t>System response</w:t>
      </w:r>
      <w:r w:rsidRPr="00AC6B16">
        <w:rPr>
          <w:lang w:val="en"/>
        </w:rPr>
        <w:t>: Displays Catalog</w:t>
      </w:r>
    </w:p>
    <w:p w14:paraId="158880F5" w14:textId="77777777" w:rsidR="00A817B5" w:rsidRDefault="00A817B5" w:rsidP="00A817B5">
      <w:pPr>
        <w:tabs>
          <w:tab w:val="left" w:pos="2544"/>
        </w:tabs>
        <w:rPr>
          <w:rtl/>
          <w:lang w:val="en"/>
        </w:rPr>
      </w:pPr>
    </w:p>
    <w:p w14:paraId="56558B91" w14:textId="77777777" w:rsidR="00C059D8" w:rsidRPr="00A817B5" w:rsidRDefault="00C059D8" w:rsidP="00A817B5">
      <w:pPr>
        <w:tabs>
          <w:tab w:val="left" w:pos="2544"/>
        </w:tabs>
        <w:rPr>
          <w:lang w:val="en"/>
        </w:rPr>
      </w:pPr>
    </w:p>
    <w:p w14:paraId="38A00621" w14:textId="77777777" w:rsidR="00AC6B16" w:rsidRPr="00AC6B16" w:rsidRDefault="00AC6B16">
      <w:pPr>
        <w:pStyle w:val="ListParagraph"/>
        <w:numPr>
          <w:ilvl w:val="0"/>
          <w:numId w:val="240"/>
        </w:numPr>
        <w:tabs>
          <w:tab w:val="left" w:pos="2544"/>
        </w:tabs>
        <w:rPr>
          <w:lang w:val="en"/>
        </w:rPr>
      </w:pPr>
      <w:r w:rsidRPr="00AC6B16">
        <w:rPr>
          <w:lang w:val="en"/>
        </w:rPr>
        <w:t>Step 2: Add to Cart</w:t>
      </w:r>
    </w:p>
    <w:p w14:paraId="6E180391" w14:textId="77777777" w:rsidR="00AC6B16" w:rsidRPr="00AC6B16" w:rsidRDefault="00AC6B16">
      <w:pPr>
        <w:pStyle w:val="ListParagraph"/>
        <w:numPr>
          <w:ilvl w:val="0"/>
          <w:numId w:val="241"/>
        </w:numPr>
        <w:tabs>
          <w:tab w:val="left" w:pos="2544"/>
        </w:tabs>
        <w:rPr>
          <w:lang w:val="en"/>
        </w:rPr>
      </w:pPr>
      <w:r w:rsidRPr="00AC6B16">
        <w:rPr>
          <w:rStyle w:val="IntenseEmphasis"/>
          <w:b/>
          <w:bCs/>
          <w:sz w:val="26"/>
          <w:szCs w:val="26"/>
          <w:lang w:val="en"/>
        </w:rPr>
        <w:t>User action</w:t>
      </w:r>
      <w:r w:rsidRPr="00AC6B16">
        <w:rPr>
          <w:lang w:val="en"/>
        </w:rPr>
        <w:t xml:space="preserve">: </w:t>
      </w:r>
      <w:proofErr w:type="spellStart"/>
      <w:proofErr w:type="gramStart"/>
      <w:r w:rsidRPr="00AC6B16">
        <w:rPr>
          <w:lang w:val="en"/>
        </w:rPr>
        <w:t>addToCart</w:t>
      </w:r>
      <w:proofErr w:type="spellEnd"/>
      <w:r w:rsidRPr="00AC6B16">
        <w:rPr>
          <w:lang w:val="en"/>
        </w:rPr>
        <w:t>(</w:t>
      </w:r>
      <w:proofErr w:type="gramEnd"/>
      <w:r w:rsidRPr="00AC6B16">
        <w:rPr>
          <w:lang w:val="en"/>
        </w:rPr>
        <w:t>id, qty)</w:t>
      </w:r>
    </w:p>
    <w:p w14:paraId="2A4DBAE0" w14:textId="77777777" w:rsidR="00AC6B16" w:rsidRPr="00A817B5" w:rsidRDefault="00AC6B16">
      <w:pPr>
        <w:pStyle w:val="ListParagraph"/>
        <w:numPr>
          <w:ilvl w:val="0"/>
          <w:numId w:val="242"/>
        </w:numPr>
        <w:tabs>
          <w:tab w:val="left" w:pos="2544"/>
        </w:tabs>
        <w:rPr>
          <w:lang w:val="en"/>
        </w:rPr>
      </w:pPr>
      <w:r w:rsidRPr="00A817B5">
        <w:rPr>
          <w:rStyle w:val="IntenseEmphasis"/>
          <w:b/>
          <w:bCs/>
          <w:sz w:val="26"/>
          <w:szCs w:val="26"/>
          <w:lang w:val="en"/>
        </w:rPr>
        <w:t xml:space="preserve">System response: </w:t>
      </w:r>
      <w:r w:rsidRPr="00A817B5">
        <w:rPr>
          <w:lang w:val="en"/>
        </w:rPr>
        <w:t>Confirms item is Updated in cart</w:t>
      </w:r>
    </w:p>
    <w:p w14:paraId="0306FE1E" w14:textId="77777777" w:rsidR="00AC6B16" w:rsidRPr="00A817B5" w:rsidRDefault="00AC6B16">
      <w:pPr>
        <w:pStyle w:val="ListParagraph"/>
        <w:numPr>
          <w:ilvl w:val="0"/>
          <w:numId w:val="243"/>
        </w:numPr>
        <w:tabs>
          <w:tab w:val="left" w:pos="2544"/>
        </w:tabs>
        <w:rPr>
          <w:lang w:val="en"/>
        </w:rPr>
      </w:pPr>
      <w:r w:rsidRPr="00A817B5">
        <w:rPr>
          <w:lang w:val="en"/>
        </w:rPr>
        <w:t>Step 3: Checkout</w:t>
      </w:r>
    </w:p>
    <w:p w14:paraId="3E4F771A" w14:textId="77777777" w:rsidR="00AC6B16" w:rsidRPr="00A817B5" w:rsidRDefault="00AC6B16">
      <w:pPr>
        <w:pStyle w:val="ListParagraph"/>
        <w:numPr>
          <w:ilvl w:val="0"/>
          <w:numId w:val="244"/>
        </w:numPr>
        <w:tabs>
          <w:tab w:val="left" w:pos="2544"/>
        </w:tabs>
        <w:rPr>
          <w:lang w:val="en"/>
        </w:rPr>
      </w:pPr>
      <w:r w:rsidRPr="00A817B5">
        <w:rPr>
          <w:rStyle w:val="IntenseEmphasis"/>
          <w:b/>
          <w:bCs/>
          <w:sz w:val="26"/>
          <w:szCs w:val="26"/>
          <w:lang w:val="en"/>
        </w:rPr>
        <w:t xml:space="preserve">User action: </w:t>
      </w:r>
      <w:proofErr w:type="gramStart"/>
      <w:r w:rsidRPr="00A817B5">
        <w:rPr>
          <w:lang w:val="en"/>
        </w:rPr>
        <w:t>checkout(</w:t>
      </w:r>
      <w:proofErr w:type="gramEnd"/>
      <w:r w:rsidRPr="00A817B5">
        <w:rPr>
          <w:lang w:val="en"/>
        </w:rPr>
        <w:t>)</w:t>
      </w:r>
    </w:p>
    <w:p w14:paraId="0998EEC0" w14:textId="77777777" w:rsidR="00AC6B16" w:rsidRPr="00A817B5" w:rsidRDefault="00AC6B16">
      <w:pPr>
        <w:pStyle w:val="ListParagraph"/>
        <w:numPr>
          <w:ilvl w:val="0"/>
          <w:numId w:val="245"/>
        </w:numPr>
        <w:tabs>
          <w:tab w:val="left" w:pos="2544"/>
        </w:tabs>
        <w:rPr>
          <w:rStyle w:val="IntenseEmphasis"/>
          <w:b/>
          <w:bCs/>
          <w:sz w:val="26"/>
          <w:szCs w:val="26"/>
          <w:lang w:val="en"/>
        </w:rPr>
      </w:pPr>
      <w:r w:rsidRPr="00A817B5">
        <w:rPr>
          <w:rStyle w:val="IntenseEmphasis"/>
          <w:b/>
          <w:bCs/>
          <w:sz w:val="26"/>
          <w:szCs w:val="26"/>
          <w:lang w:val="en"/>
        </w:rPr>
        <w:t>System actions:</w:t>
      </w:r>
    </w:p>
    <w:p w14:paraId="4B0BFF1C" w14:textId="77777777" w:rsidR="00AC6B16" w:rsidRPr="00A817B5" w:rsidRDefault="00AC6B16">
      <w:pPr>
        <w:pStyle w:val="ListParagraph"/>
        <w:numPr>
          <w:ilvl w:val="0"/>
          <w:numId w:val="246"/>
        </w:numPr>
        <w:tabs>
          <w:tab w:val="left" w:pos="2544"/>
        </w:tabs>
        <w:rPr>
          <w:lang w:val="en"/>
        </w:rPr>
      </w:pPr>
      <w:r w:rsidRPr="00A817B5">
        <w:rPr>
          <w:lang w:val="en"/>
        </w:rPr>
        <w:t xml:space="preserve">Retrieves cart items via </w:t>
      </w:r>
      <w:proofErr w:type="spellStart"/>
      <w:proofErr w:type="gramStart"/>
      <w:r w:rsidRPr="00A817B5">
        <w:rPr>
          <w:lang w:val="en"/>
        </w:rPr>
        <w:t>getItems</w:t>
      </w:r>
      <w:proofErr w:type="spellEnd"/>
      <w:r w:rsidRPr="00A817B5">
        <w:rPr>
          <w:lang w:val="en"/>
        </w:rPr>
        <w:t>(</w:t>
      </w:r>
      <w:proofErr w:type="gramEnd"/>
      <w:r w:rsidRPr="00A817B5">
        <w:rPr>
          <w:lang w:val="en"/>
        </w:rPr>
        <w:t>)</w:t>
      </w:r>
    </w:p>
    <w:p w14:paraId="2646BA54" w14:textId="77777777" w:rsidR="00AC6B16" w:rsidRPr="00A817B5" w:rsidRDefault="00AC6B16">
      <w:pPr>
        <w:pStyle w:val="ListParagraph"/>
        <w:numPr>
          <w:ilvl w:val="0"/>
          <w:numId w:val="246"/>
        </w:numPr>
        <w:tabs>
          <w:tab w:val="left" w:pos="2544"/>
        </w:tabs>
        <w:rPr>
          <w:lang w:val="en"/>
        </w:rPr>
      </w:pPr>
      <w:r w:rsidRPr="00A817B5">
        <w:rPr>
          <w:lang w:val="en"/>
        </w:rPr>
        <w:t>Generates an Invoice</w:t>
      </w:r>
    </w:p>
    <w:p w14:paraId="0266E43D" w14:textId="77777777" w:rsidR="00AC6B16" w:rsidRPr="00AC6B16" w:rsidRDefault="00AC6B16" w:rsidP="00AC6B16">
      <w:pPr>
        <w:tabs>
          <w:tab w:val="left" w:pos="2544"/>
        </w:tabs>
        <w:rPr>
          <w:rStyle w:val="Strong"/>
          <w:lang w:val="en"/>
        </w:rPr>
      </w:pPr>
      <w:r w:rsidRPr="00AC6B16">
        <w:rPr>
          <w:rStyle w:val="Strong"/>
          <w:lang w:val="en"/>
        </w:rPr>
        <w:t>Cancellation (Alternative Flow):</w:t>
      </w:r>
    </w:p>
    <w:p w14:paraId="404EA2B8" w14:textId="77777777" w:rsidR="00AC6B16" w:rsidRPr="00A817B5" w:rsidRDefault="00AC6B16">
      <w:pPr>
        <w:pStyle w:val="ListParagraph"/>
        <w:numPr>
          <w:ilvl w:val="0"/>
          <w:numId w:val="247"/>
        </w:numPr>
        <w:tabs>
          <w:tab w:val="left" w:pos="2544"/>
        </w:tabs>
        <w:rPr>
          <w:lang w:val="en"/>
        </w:rPr>
      </w:pPr>
      <w:r w:rsidRPr="00A817B5">
        <w:rPr>
          <w:rStyle w:val="IntenseEmphasis"/>
          <w:b/>
          <w:bCs/>
          <w:sz w:val="26"/>
          <w:szCs w:val="26"/>
          <w:lang w:val="en"/>
        </w:rPr>
        <w:t>User action:</w:t>
      </w:r>
      <w:r w:rsidRPr="00A817B5">
        <w:rPr>
          <w:lang w:val="en"/>
        </w:rPr>
        <w:t xml:space="preserve"> </w:t>
      </w:r>
      <w:proofErr w:type="spellStart"/>
      <w:r w:rsidRPr="00A817B5">
        <w:rPr>
          <w:lang w:val="en"/>
        </w:rPr>
        <w:t>cancelOrder</w:t>
      </w:r>
      <w:proofErr w:type="spellEnd"/>
      <w:r w:rsidRPr="00A817B5">
        <w:rPr>
          <w:lang w:val="en"/>
        </w:rPr>
        <w:t>(id)</w:t>
      </w:r>
    </w:p>
    <w:p w14:paraId="23C54D48" w14:textId="77777777" w:rsidR="00AC6B16" w:rsidRPr="00A817B5" w:rsidRDefault="00AC6B16">
      <w:pPr>
        <w:pStyle w:val="ListParagraph"/>
        <w:numPr>
          <w:ilvl w:val="0"/>
          <w:numId w:val="248"/>
        </w:numPr>
        <w:tabs>
          <w:tab w:val="left" w:pos="2544"/>
        </w:tabs>
        <w:rPr>
          <w:lang w:val="en"/>
        </w:rPr>
      </w:pPr>
      <w:r w:rsidRPr="00A817B5">
        <w:rPr>
          <w:rStyle w:val="IntenseEmphasis"/>
          <w:b/>
          <w:bCs/>
          <w:sz w:val="26"/>
          <w:szCs w:val="26"/>
          <w:lang w:val="en"/>
        </w:rPr>
        <w:t xml:space="preserve">System response: </w:t>
      </w:r>
      <w:r w:rsidRPr="00A817B5">
        <w:rPr>
          <w:lang w:val="en"/>
        </w:rPr>
        <w:t>Initiates Refund</w:t>
      </w:r>
    </w:p>
    <w:p w14:paraId="2EEC7E34" w14:textId="3FC1E458" w:rsidR="008503B0" w:rsidRPr="00C059D8" w:rsidRDefault="00AC6B16" w:rsidP="00C059D8">
      <w:pPr>
        <w:pStyle w:val="ListParagraph"/>
        <w:numPr>
          <w:ilvl w:val="0"/>
          <w:numId w:val="249"/>
        </w:numPr>
        <w:tabs>
          <w:tab w:val="left" w:pos="2544"/>
        </w:tabs>
        <w:rPr>
          <w:lang w:val="en"/>
        </w:rPr>
      </w:pPr>
      <w:r w:rsidRPr="00A817B5">
        <w:rPr>
          <w:lang w:val="en"/>
        </w:rPr>
        <w:t>Purpose: Manages product discovery, cart operations, and order processing.</w:t>
      </w:r>
    </w:p>
    <w:p w14:paraId="0501A34B" w14:textId="1921A05E" w:rsidR="00AC6B16" w:rsidRPr="00AC6B16" w:rsidRDefault="00AC6B16" w:rsidP="00A817B5">
      <w:pPr>
        <w:tabs>
          <w:tab w:val="left" w:pos="2544"/>
        </w:tabs>
        <w:rPr>
          <w:b/>
          <w:bCs/>
          <w:lang w:val="en"/>
        </w:rPr>
      </w:pPr>
      <w:r w:rsidRPr="00AC6B16">
        <w:rPr>
          <w:rStyle w:val="Strong"/>
          <w:lang w:val="en"/>
        </w:rPr>
        <w:t>5. User Management</w:t>
      </w:r>
    </w:p>
    <w:p w14:paraId="2AE22F37" w14:textId="77777777" w:rsidR="00AC6B16" w:rsidRPr="00A817B5" w:rsidRDefault="00AC6B16">
      <w:pPr>
        <w:pStyle w:val="ListParagraph"/>
        <w:numPr>
          <w:ilvl w:val="0"/>
          <w:numId w:val="250"/>
        </w:numPr>
        <w:tabs>
          <w:tab w:val="left" w:pos="2544"/>
        </w:tabs>
        <w:rPr>
          <w:lang w:val="en"/>
        </w:rPr>
      </w:pPr>
      <w:r w:rsidRPr="00A817B5">
        <w:rPr>
          <w:lang w:val="en"/>
        </w:rPr>
        <w:t>Order History:</w:t>
      </w:r>
    </w:p>
    <w:p w14:paraId="423A28F2" w14:textId="77777777" w:rsidR="00AC6B16" w:rsidRPr="00A817B5" w:rsidRDefault="00AC6B16">
      <w:pPr>
        <w:pStyle w:val="ListParagraph"/>
        <w:numPr>
          <w:ilvl w:val="0"/>
          <w:numId w:val="251"/>
        </w:numPr>
        <w:tabs>
          <w:tab w:val="left" w:pos="2544"/>
        </w:tabs>
        <w:rPr>
          <w:lang w:val="en"/>
        </w:rPr>
      </w:pPr>
      <w:r w:rsidRPr="00A817B5">
        <w:rPr>
          <w:rStyle w:val="IntenseEmphasis"/>
          <w:b/>
          <w:bCs/>
          <w:sz w:val="26"/>
          <w:szCs w:val="26"/>
          <w:lang w:val="en"/>
        </w:rPr>
        <w:t xml:space="preserve">User action: </w:t>
      </w:r>
      <w:proofErr w:type="spellStart"/>
      <w:proofErr w:type="gramStart"/>
      <w:r w:rsidRPr="00A817B5">
        <w:rPr>
          <w:lang w:val="en"/>
        </w:rPr>
        <w:t>viewHistory</w:t>
      </w:r>
      <w:proofErr w:type="spellEnd"/>
      <w:r w:rsidRPr="00A817B5">
        <w:rPr>
          <w:lang w:val="en"/>
        </w:rPr>
        <w:t>(</w:t>
      </w:r>
      <w:proofErr w:type="gramEnd"/>
      <w:r w:rsidRPr="00A817B5">
        <w:rPr>
          <w:lang w:val="en"/>
        </w:rPr>
        <w:t>)</w:t>
      </w:r>
    </w:p>
    <w:p w14:paraId="4C41AF32" w14:textId="77777777" w:rsidR="00AC6B16" w:rsidRPr="00A817B5" w:rsidRDefault="00AC6B16">
      <w:pPr>
        <w:pStyle w:val="ListParagraph"/>
        <w:numPr>
          <w:ilvl w:val="0"/>
          <w:numId w:val="252"/>
        </w:numPr>
        <w:tabs>
          <w:tab w:val="left" w:pos="2544"/>
        </w:tabs>
        <w:rPr>
          <w:rStyle w:val="IntenseEmphasis"/>
          <w:b/>
          <w:bCs/>
          <w:sz w:val="26"/>
          <w:szCs w:val="26"/>
          <w:lang w:val="en"/>
        </w:rPr>
      </w:pPr>
      <w:r w:rsidRPr="00A817B5">
        <w:rPr>
          <w:rStyle w:val="IntenseEmphasis"/>
          <w:b/>
          <w:bCs/>
          <w:sz w:val="26"/>
          <w:szCs w:val="26"/>
          <w:lang w:val="en"/>
        </w:rPr>
        <w:t>System actions:</w:t>
      </w:r>
    </w:p>
    <w:p w14:paraId="0EEADE7E" w14:textId="77777777" w:rsidR="00AC6B16" w:rsidRPr="00A817B5" w:rsidRDefault="00AC6B16">
      <w:pPr>
        <w:pStyle w:val="ListParagraph"/>
        <w:numPr>
          <w:ilvl w:val="0"/>
          <w:numId w:val="253"/>
        </w:numPr>
        <w:tabs>
          <w:tab w:val="left" w:pos="2544"/>
        </w:tabs>
        <w:rPr>
          <w:lang w:val="en"/>
        </w:rPr>
      </w:pPr>
      <w:r w:rsidRPr="00A817B5">
        <w:rPr>
          <w:lang w:val="en"/>
        </w:rPr>
        <w:t xml:space="preserve">Fetches orders via </w:t>
      </w:r>
      <w:proofErr w:type="spellStart"/>
      <w:proofErr w:type="gramStart"/>
      <w:r w:rsidRPr="00A817B5">
        <w:rPr>
          <w:lang w:val="en"/>
        </w:rPr>
        <w:t>getOrders</w:t>
      </w:r>
      <w:proofErr w:type="spellEnd"/>
      <w:r w:rsidRPr="00A817B5">
        <w:rPr>
          <w:lang w:val="en"/>
        </w:rPr>
        <w:t>(</w:t>
      </w:r>
      <w:proofErr w:type="gramEnd"/>
      <w:r w:rsidRPr="00A817B5">
        <w:rPr>
          <w:lang w:val="en"/>
        </w:rPr>
        <w:t>)</w:t>
      </w:r>
    </w:p>
    <w:p w14:paraId="63664CA1" w14:textId="77777777" w:rsidR="00AC6B16" w:rsidRPr="00A817B5" w:rsidRDefault="00AC6B16">
      <w:pPr>
        <w:pStyle w:val="ListParagraph"/>
        <w:numPr>
          <w:ilvl w:val="0"/>
          <w:numId w:val="253"/>
        </w:numPr>
        <w:tabs>
          <w:tab w:val="left" w:pos="2544"/>
        </w:tabs>
        <w:rPr>
          <w:lang w:val="en"/>
        </w:rPr>
      </w:pPr>
      <w:r w:rsidRPr="00A817B5">
        <w:rPr>
          <w:lang w:val="en"/>
        </w:rPr>
        <w:t>Displays Orders list</w:t>
      </w:r>
    </w:p>
    <w:p w14:paraId="6696B9EB" w14:textId="77777777" w:rsidR="00AC6B16" w:rsidRPr="00A817B5" w:rsidRDefault="00AC6B16">
      <w:pPr>
        <w:pStyle w:val="ListParagraph"/>
        <w:numPr>
          <w:ilvl w:val="0"/>
          <w:numId w:val="254"/>
        </w:numPr>
        <w:tabs>
          <w:tab w:val="left" w:pos="2544"/>
        </w:tabs>
        <w:rPr>
          <w:lang w:val="en"/>
        </w:rPr>
      </w:pPr>
      <w:r w:rsidRPr="00A817B5">
        <w:rPr>
          <w:lang w:val="en"/>
        </w:rPr>
        <w:t>Feedback Submission:</w:t>
      </w:r>
    </w:p>
    <w:p w14:paraId="3F6748C2" w14:textId="77777777" w:rsidR="00AC6B16" w:rsidRPr="00A817B5" w:rsidRDefault="00AC6B16">
      <w:pPr>
        <w:pStyle w:val="ListParagraph"/>
        <w:numPr>
          <w:ilvl w:val="0"/>
          <w:numId w:val="255"/>
        </w:numPr>
        <w:tabs>
          <w:tab w:val="left" w:pos="2544"/>
        </w:tabs>
        <w:rPr>
          <w:lang w:val="en"/>
        </w:rPr>
      </w:pPr>
      <w:r w:rsidRPr="00A817B5">
        <w:rPr>
          <w:rStyle w:val="IntenseEmphasis"/>
          <w:b/>
          <w:bCs/>
          <w:sz w:val="26"/>
          <w:szCs w:val="26"/>
          <w:lang w:val="en"/>
        </w:rPr>
        <w:t xml:space="preserve">User action: </w:t>
      </w:r>
      <w:proofErr w:type="spellStart"/>
      <w:proofErr w:type="gramStart"/>
      <w:r w:rsidRPr="00A817B5">
        <w:rPr>
          <w:lang w:val="en"/>
        </w:rPr>
        <w:t>submitReview</w:t>
      </w:r>
      <w:proofErr w:type="spellEnd"/>
      <w:r w:rsidRPr="00A817B5">
        <w:rPr>
          <w:lang w:val="en"/>
        </w:rPr>
        <w:t>(</w:t>
      </w:r>
      <w:proofErr w:type="gramEnd"/>
      <w:r w:rsidRPr="00A817B5">
        <w:rPr>
          <w:lang w:val="en"/>
        </w:rPr>
        <w:t>id, 5, "Great!")</w:t>
      </w:r>
    </w:p>
    <w:p w14:paraId="5C8B91AB" w14:textId="77777777" w:rsidR="00A817B5" w:rsidRDefault="00AC6B16">
      <w:pPr>
        <w:pStyle w:val="ListParagraph"/>
        <w:numPr>
          <w:ilvl w:val="0"/>
          <w:numId w:val="256"/>
        </w:numPr>
        <w:tabs>
          <w:tab w:val="left" w:pos="2544"/>
        </w:tabs>
        <w:rPr>
          <w:lang w:val="en"/>
        </w:rPr>
      </w:pPr>
      <w:r w:rsidRPr="00A817B5">
        <w:rPr>
          <w:rStyle w:val="IntenseEmphasis"/>
          <w:b/>
          <w:bCs/>
          <w:sz w:val="26"/>
          <w:szCs w:val="26"/>
          <w:lang w:val="en"/>
        </w:rPr>
        <w:t>System response:</w:t>
      </w:r>
      <w:r w:rsidRPr="00A817B5">
        <w:rPr>
          <w:b/>
          <w:bCs/>
          <w:sz w:val="26"/>
          <w:szCs w:val="26"/>
          <w:lang w:val="en"/>
        </w:rPr>
        <w:t xml:space="preserve"> </w:t>
      </w:r>
      <w:r w:rsidRPr="00A817B5">
        <w:rPr>
          <w:lang w:val="en"/>
        </w:rPr>
        <w:t>Confirms review is Published</w:t>
      </w:r>
    </w:p>
    <w:p w14:paraId="72649B8D" w14:textId="4DAC0D6B" w:rsidR="00AC6B16" w:rsidRDefault="00AC6B16">
      <w:pPr>
        <w:pStyle w:val="ListParagraph"/>
        <w:numPr>
          <w:ilvl w:val="0"/>
          <w:numId w:val="257"/>
        </w:numPr>
        <w:rPr>
          <w:lang w:val="en"/>
        </w:rPr>
      </w:pPr>
      <w:r w:rsidRPr="00A817B5">
        <w:rPr>
          <w:lang w:val="en"/>
        </w:rPr>
        <w:t>Purpose: Provides order tracking and user feedback capabilities.</w:t>
      </w:r>
    </w:p>
    <w:p w14:paraId="1CB71659" w14:textId="77777777" w:rsidR="00A817B5" w:rsidRDefault="00A817B5" w:rsidP="00A817B5">
      <w:pPr>
        <w:rPr>
          <w:lang w:val="en"/>
        </w:rPr>
      </w:pPr>
    </w:p>
    <w:p w14:paraId="3158C39D" w14:textId="77777777" w:rsidR="00A817B5" w:rsidRPr="00A817B5" w:rsidRDefault="00A817B5" w:rsidP="00A817B5">
      <w:pPr>
        <w:rPr>
          <w:lang w:val="en"/>
        </w:rPr>
      </w:pPr>
    </w:p>
    <w:p w14:paraId="737927D4" w14:textId="77777777" w:rsidR="008503B0" w:rsidRDefault="008503B0" w:rsidP="004864B5">
      <w:pPr>
        <w:tabs>
          <w:tab w:val="left" w:pos="2544"/>
        </w:tabs>
        <w:rPr>
          <w:rFonts w:cstheme="minorHAnsi"/>
          <w:sz w:val="26"/>
          <w:szCs w:val="26"/>
          <w:rtl/>
          <w:lang w:bidi="ar-EG"/>
        </w:rPr>
      </w:pPr>
    </w:p>
    <w:p w14:paraId="5361F306" w14:textId="77777777" w:rsidR="008503B0" w:rsidRDefault="008503B0" w:rsidP="004864B5">
      <w:pPr>
        <w:tabs>
          <w:tab w:val="left" w:pos="2544"/>
        </w:tabs>
        <w:rPr>
          <w:rFonts w:cstheme="minorHAnsi"/>
          <w:sz w:val="26"/>
          <w:szCs w:val="26"/>
          <w:lang w:bidi="ar-EG"/>
        </w:rPr>
      </w:pPr>
    </w:p>
    <w:p w14:paraId="24FA23DD" w14:textId="01357D19" w:rsidR="00A817B5" w:rsidRDefault="008503B0">
      <w:pPr>
        <w:pStyle w:val="ListParagraph"/>
        <w:numPr>
          <w:ilvl w:val="0"/>
          <w:numId w:val="75"/>
        </w:numPr>
        <w:tabs>
          <w:tab w:val="left" w:pos="2544"/>
        </w:tabs>
        <w:spacing w:line="259" w:lineRule="auto"/>
        <w:rPr>
          <w:rStyle w:val="SubtleEmphasis"/>
          <w:sz w:val="28"/>
          <w:szCs w:val="28"/>
        </w:rPr>
      </w:pPr>
      <w:r>
        <w:rPr>
          <w:noProof/>
        </w:rPr>
        <w:drawing>
          <wp:anchor distT="0" distB="0" distL="114300" distR="114300" simplePos="0" relativeHeight="251662336" behindDoc="0" locked="0" layoutInCell="1" allowOverlap="1" wp14:anchorId="248023CC" wp14:editId="7188E4D8">
            <wp:simplePos x="0" y="0"/>
            <wp:positionH relativeFrom="margin">
              <wp:align>left</wp:align>
            </wp:positionH>
            <wp:positionV relativeFrom="paragraph">
              <wp:posOffset>223520</wp:posOffset>
            </wp:positionV>
            <wp:extent cx="5829300" cy="3558540"/>
            <wp:effectExtent l="0" t="0" r="0" b="3810"/>
            <wp:wrapNone/>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9" cstate="print"/>
                    <a:stretch>
                      <a:fillRect/>
                    </a:stretch>
                  </pic:blipFill>
                  <pic:spPr>
                    <a:xfrm>
                      <a:off x="0" y="0"/>
                      <a:ext cx="5829300" cy="3558540"/>
                    </a:xfrm>
                    <a:prstGeom prst="rect">
                      <a:avLst/>
                    </a:prstGeom>
                  </pic:spPr>
                </pic:pic>
              </a:graphicData>
            </a:graphic>
            <wp14:sizeRelV relativeFrom="margin">
              <wp14:pctHeight>0</wp14:pctHeight>
            </wp14:sizeRelV>
          </wp:anchor>
        </w:drawing>
      </w:r>
      <w:r w:rsidR="00A817B5">
        <w:rPr>
          <w:rStyle w:val="SubtleEmphasis"/>
          <w:sz w:val="28"/>
          <w:szCs w:val="28"/>
        </w:rPr>
        <w:t>Admin</w:t>
      </w:r>
      <w:r w:rsidR="00A817B5" w:rsidRPr="004864B5">
        <w:rPr>
          <w:rStyle w:val="SubtleEmphasis"/>
          <w:sz w:val="28"/>
          <w:szCs w:val="28"/>
        </w:rPr>
        <w:t>:</w:t>
      </w:r>
    </w:p>
    <w:p w14:paraId="76854DE1" w14:textId="34CB9590" w:rsidR="00A817B5" w:rsidRDefault="00A817B5" w:rsidP="00A817B5">
      <w:pPr>
        <w:pStyle w:val="ListParagraph"/>
        <w:tabs>
          <w:tab w:val="left" w:pos="2544"/>
        </w:tabs>
        <w:spacing w:line="259" w:lineRule="auto"/>
        <w:rPr>
          <w:rStyle w:val="SubtleEmphasis"/>
          <w:sz w:val="28"/>
          <w:szCs w:val="28"/>
        </w:rPr>
      </w:pPr>
    </w:p>
    <w:p w14:paraId="6A576C4F" w14:textId="77777777" w:rsidR="00C059D8" w:rsidRDefault="00C059D8" w:rsidP="00A817B5">
      <w:pPr>
        <w:tabs>
          <w:tab w:val="left" w:pos="2544"/>
        </w:tabs>
        <w:rPr>
          <w:rStyle w:val="Strong"/>
          <w:rtl/>
          <w:lang w:val="en" w:bidi="ar-EG"/>
        </w:rPr>
      </w:pPr>
    </w:p>
    <w:p w14:paraId="3CA75B24" w14:textId="77777777" w:rsidR="00C059D8" w:rsidRDefault="00C059D8" w:rsidP="00A817B5">
      <w:pPr>
        <w:tabs>
          <w:tab w:val="left" w:pos="2544"/>
        </w:tabs>
        <w:rPr>
          <w:rStyle w:val="Strong"/>
          <w:rtl/>
          <w:lang w:val="en" w:bidi="ar-EG"/>
        </w:rPr>
      </w:pPr>
    </w:p>
    <w:p w14:paraId="3923FBD6" w14:textId="77777777" w:rsidR="00C059D8" w:rsidRDefault="00C059D8" w:rsidP="00A817B5">
      <w:pPr>
        <w:tabs>
          <w:tab w:val="left" w:pos="2544"/>
        </w:tabs>
        <w:rPr>
          <w:rStyle w:val="Strong"/>
          <w:rtl/>
          <w:lang w:val="en" w:bidi="ar-EG"/>
        </w:rPr>
      </w:pPr>
    </w:p>
    <w:p w14:paraId="56F422AA" w14:textId="77777777" w:rsidR="00C059D8" w:rsidRDefault="00C059D8" w:rsidP="00A817B5">
      <w:pPr>
        <w:tabs>
          <w:tab w:val="left" w:pos="2544"/>
        </w:tabs>
        <w:rPr>
          <w:rStyle w:val="Strong"/>
          <w:rtl/>
          <w:lang w:val="en" w:bidi="ar-EG"/>
        </w:rPr>
      </w:pPr>
    </w:p>
    <w:p w14:paraId="093BD77B" w14:textId="77777777" w:rsidR="00C059D8" w:rsidRDefault="00C059D8" w:rsidP="00A817B5">
      <w:pPr>
        <w:tabs>
          <w:tab w:val="left" w:pos="2544"/>
        </w:tabs>
        <w:rPr>
          <w:rStyle w:val="Strong"/>
          <w:rtl/>
          <w:lang w:val="en" w:bidi="ar-EG"/>
        </w:rPr>
      </w:pPr>
    </w:p>
    <w:p w14:paraId="6D1F08CD" w14:textId="77777777" w:rsidR="00C059D8" w:rsidRDefault="00C059D8" w:rsidP="00A817B5">
      <w:pPr>
        <w:tabs>
          <w:tab w:val="left" w:pos="2544"/>
        </w:tabs>
        <w:rPr>
          <w:rStyle w:val="Strong"/>
          <w:rtl/>
          <w:lang w:val="en" w:bidi="ar-EG"/>
        </w:rPr>
      </w:pPr>
    </w:p>
    <w:p w14:paraId="0616992B" w14:textId="77777777" w:rsidR="00C059D8" w:rsidRDefault="00C059D8" w:rsidP="00A817B5">
      <w:pPr>
        <w:tabs>
          <w:tab w:val="left" w:pos="2544"/>
        </w:tabs>
        <w:rPr>
          <w:rStyle w:val="Strong"/>
          <w:rtl/>
          <w:lang w:val="en" w:bidi="ar-EG"/>
        </w:rPr>
      </w:pPr>
    </w:p>
    <w:p w14:paraId="643F1962" w14:textId="77777777" w:rsidR="00C059D8" w:rsidRDefault="00C059D8" w:rsidP="00A817B5">
      <w:pPr>
        <w:tabs>
          <w:tab w:val="left" w:pos="2544"/>
        </w:tabs>
        <w:rPr>
          <w:rStyle w:val="Strong"/>
          <w:rtl/>
          <w:lang w:val="en" w:bidi="ar-EG"/>
        </w:rPr>
      </w:pPr>
    </w:p>
    <w:p w14:paraId="00FA929C" w14:textId="77777777" w:rsidR="00C059D8" w:rsidRDefault="00C059D8" w:rsidP="00A817B5">
      <w:pPr>
        <w:tabs>
          <w:tab w:val="left" w:pos="2544"/>
        </w:tabs>
        <w:rPr>
          <w:rStyle w:val="Strong"/>
          <w:rtl/>
          <w:lang w:val="en" w:bidi="ar-EG"/>
        </w:rPr>
      </w:pPr>
    </w:p>
    <w:p w14:paraId="00EEDD87" w14:textId="77777777" w:rsidR="00C059D8" w:rsidRDefault="00C059D8" w:rsidP="00A817B5">
      <w:pPr>
        <w:tabs>
          <w:tab w:val="left" w:pos="2544"/>
        </w:tabs>
        <w:rPr>
          <w:rStyle w:val="Strong"/>
          <w:rtl/>
          <w:lang w:val="en" w:bidi="ar-EG"/>
        </w:rPr>
      </w:pPr>
    </w:p>
    <w:p w14:paraId="2D8FA970" w14:textId="5BA9F6DB" w:rsidR="00C059D8" w:rsidRPr="00C059D8" w:rsidRDefault="00C059D8" w:rsidP="00C059D8">
      <w:pPr>
        <w:tabs>
          <w:tab w:val="left" w:pos="2544"/>
        </w:tabs>
        <w:rPr>
          <w:rStyle w:val="Strong"/>
          <w:lang w:val="en" w:bidi="ar-EG"/>
        </w:rPr>
      </w:pPr>
      <w:r w:rsidRPr="00C059D8">
        <w:rPr>
          <w:rStyle w:val="Strong"/>
          <w:lang w:val="en" w:bidi="ar-EG"/>
        </w:rPr>
        <w:t>1. Authentication Phase</w:t>
      </w:r>
    </w:p>
    <w:p w14:paraId="7B63FCA9" w14:textId="77777777" w:rsidR="00C059D8" w:rsidRPr="00C059D8" w:rsidRDefault="00C059D8" w:rsidP="00C059D8">
      <w:pPr>
        <w:pStyle w:val="ListParagraph"/>
        <w:numPr>
          <w:ilvl w:val="0"/>
          <w:numId w:val="288"/>
        </w:numPr>
        <w:tabs>
          <w:tab w:val="left" w:pos="2544"/>
        </w:tabs>
        <w:rPr>
          <w:rStyle w:val="IntenseEmphasis"/>
          <w:b/>
          <w:bCs/>
          <w:sz w:val="26"/>
          <w:szCs w:val="26"/>
          <w:lang w:val="en" w:bidi="ar-EG"/>
        </w:rPr>
      </w:pPr>
      <w:r w:rsidRPr="00C059D8">
        <w:rPr>
          <w:rStyle w:val="IntenseEmphasis"/>
          <w:b/>
          <w:bCs/>
          <w:sz w:val="26"/>
          <w:szCs w:val="26"/>
          <w:lang w:val="en" w:bidi="ar-EG"/>
        </w:rPr>
        <w:t>Step 1:</w:t>
      </w:r>
    </w:p>
    <w:p w14:paraId="45E0CA78" w14:textId="77777777" w:rsidR="00C059D8" w:rsidRPr="00C059D8" w:rsidRDefault="00C059D8" w:rsidP="00C059D8">
      <w:pPr>
        <w:pStyle w:val="ListParagraph"/>
        <w:numPr>
          <w:ilvl w:val="0"/>
          <w:numId w:val="289"/>
        </w:numPr>
        <w:rPr>
          <w:rStyle w:val="Strong"/>
          <w:b w:val="0"/>
          <w:bCs w:val="0"/>
          <w:lang w:val="en" w:bidi="ar-EG"/>
        </w:rPr>
      </w:pPr>
      <w:r w:rsidRPr="00C059D8">
        <w:rPr>
          <w:rStyle w:val="Strong"/>
          <w:b w:val="0"/>
          <w:bCs w:val="0"/>
          <w:lang w:val="en" w:bidi="ar-EG"/>
        </w:rPr>
        <w:t>Admin → Login: "Enter your data"</w:t>
      </w:r>
    </w:p>
    <w:p w14:paraId="5BC426CC" w14:textId="77777777" w:rsidR="00C059D8" w:rsidRPr="00C059D8" w:rsidRDefault="00C059D8" w:rsidP="00C059D8">
      <w:pPr>
        <w:pStyle w:val="ListParagraph"/>
        <w:numPr>
          <w:ilvl w:val="0"/>
          <w:numId w:val="289"/>
        </w:numPr>
        <w:rPr>
          <w:rStyle w:val="Strong"/>
          <w:b w:val="0"/>
          <w:bCs w:val="0"/>
          <w:lang w:val="en" w:bidi="ar-EG"/>
        </w:rPr>
      </w:pPr>
      <w:r w:rsidRPr="00C059D8">
        <w:rPr>
          <w:rStyle w:val="Strong"/>
          <w:b w:val="0"/>
          <w:bCs w:val="0"/>
          <w:lang w:val="en" w:bidi="ar-EG"/>
        </w:rPr>
        <w:t>Action: Admin submits credentials (username/password).</w:t>
      </w:r>
    </w:p>
    <w:p w14:paraId="0F114BB6" w14:textId="77777777" w:rsidR="00C059D8" w:rsidRPr="00C059D8" w:rsidRDefault="00C059D8" w:rsidP="00C059D8">
      <w:pPr>
        <w:pStyle w:val="ListParagraph"/>
        <w:numPr>
          <w:ilvl w:val="0"/>
          <w:numId w:val="290"/>
        </w:numPr>
        <w:tabs>
          <w:tab w:val="left" w:pos="2544"/>
        </w:tabs>
        <w:rPr>
          <w:rStyle w:val="IntenseEmphasis"/>
          <w:b/>
          <w:bCs/>
          <w:sz w:val="26"/>
          <w:szCs w:val="26"/>
          <w:lang w:val="en" w:bidi="ar-EG"/>
        </w:rPr>
      </w:pPr>
      <w:r w:rsidRPr="00C059D8">
        <w:rPr>
          <w:rStyle w:val="IntenseEmphasis"/>
          <w:b/>
          <w:bCs/>
          <w:sz w:val="26"/>
          <w:szCs w:val="26"/>
          <w:lang w:val="en" w:bidi="ar-EG"/>
        </w:rPr>
        <w:t>Step 2:</w:t>
      </w:r>
    </w:p>
    <w:p w14:paraId="2592324D" w14:textId="77777777" w:rsidR="00C059D8" w:rsidRPr="00C059D8" w:rsidRDefault="00C059D8" w:rsidP="00C059D8">
      <w:pPr>
        <w:pStyle w:val="ListParagraph"/>
        <w:numPr>
          <w:ilvl w:val="0"/>
          <w:numId w:val="291"/>
        </w:numPr>
        <w:tabs>
          <w:tab w:val="left" w:pos="2544"/>
        </w:tabs>
        <w:rPr>
          <w:rStyle w:val="Strong"/>
          <w:b w:val="0"/>
          <w:bCs w:val="0"/>
          <w:lang w:val="en" w:bidi="ar-EG"/>
        </w:rPr>
      </w:pPr>
      <w:r w:rsidRPr="00C059D8">
        <w:rPr>
          <w:rStyle w:val="Strong"/>
          <w:b w:val="0"/>
          <w:bCs w:val="0"/>
          <w:lang w:val="en" w:bidi="ar-EG"/>
        </w:rPr>
        <w:t>Login → Admin: "Authentication successful"</w:t>
      </w:r>
    </w:p>
    <w:p w14:paraId="74A07BC0" w14:textId="77777777" w:rsidR="00C059D8" w:rsidRDefault="00C059D8" w:rsidP="00C059D8">
      <w:pPr>
        <w:pStyle w:val="ListParagraph"/>
        <w:numPr>
          <w:ilvl w:val="0"/>
          <w:numId w:val="291"/>
        </w:numPr>
        <w:tabs>
          <w:tab w:val="left" w:pos="2544"/>
        </w:tabs>
        <w:rPr>
          <w:rStyle w:val="Strong"/>
          <w:b w:val="0"/>
          <w:bCs w:val="0"/>
          <w:lang w:val="en" w:bidi="ar-EG"/>
        </w:rPr>
      </w:pPr>
      <w:r w:rsidRPr="00C059D8">
        <w:rPr>
          <w:rStyle w:val="Strong"/>
          <w:b w:val="0"/>
          <w:bCs w:val="0"/>
          <w:lang w:val="en" w:bidi="ar-EG"/>
        </w:rPr>
        <w:t>System Response: Valid credentials grant access.</w:t>
      </w:r>
    </w:p>
    <w:p w14:paraId="642A5E29" w14:textId="77777777" w:rsidR="00C059D8" w:rsidRDefault="00C059D8" w:rsidP="00C059D8">
      <w:pPr>
        <w:tabs>
          <w:tab w:val="left" w:pos="2544"/>
        </w:tabs>
        <w:rPr>
          <w:rStyle w:val="Strong"/>
          <w:b w:val="0"/>
          <w:bCs w:val="0"/>
          <w:rtl/>
          <w:lang w:val="en" w:bidi="ar-EG"/>
        </w:rPr>
      </w:pPr>
    </w:p>
    <w:p w14:paraId="3E15B1C1" w14:textId="77777777" w:rsidR="00C059D8" w:rsidRDefault="00C059D8" w:rsidP="00C059D8">
      <w:pPr>
        <w:tabs>
          <w:tab w:val="left" w:pos="2544"/>
        </w:tabs>
        <w:rPr>
          <w:rStyle w:val="Strong"/>
          <w:b w:val="0"/>
          <w:bCs w:val="0"/>
          <w:rtl/>
          <w:lang w:val="en" w:bidi="ar-EG"/>
        </w:rPr>
      </w:pPr>
    </w:p>
    <w:p w14:paraId="7ECC86BF" w14:textId="77777777" w:rsidR="00C059D8" w:rsidRDefault="00C059D8" w:rsidP="00C059D8">
      <w:pPr>
        <w:tabs>
          <w:tab w:val="left" w:pos="2544"/>
        </w:tabs>
        <w:rPr>
          <w:rStyle w:val="Strong"/>
          <w:b w:val="0"/>
          <w:bCs w:val="0"/>
          <w:rtl/>
          <w:lang w:val="en" w:bidi="ar-EG"/>
        </w:rPr>
      </w:pPr>
    </w:p>
    <w:p w14:paraId="307EB316" w14:textId="77777777" w:rsidR="00C059D8" w:rsidRDefault="00C059D8" w:rsidP="00C059D8">
      <w:pPr>
        <w:tabs>
          <w:tab w:val="left" w:pos="2544"/>
        </w:tabs>
        <w:rPr>
          <w:rStyle w:val="Strong"/>
          <w:b w:val="0"/>
          <w:bCs w:val="0"/>
          <w:rtl/>
          <w:lang w:val="en" w:bidi="ar-EG"/>
        </w:rPr>
      </w:pPr>
    </w:p>
    <w:p w14:paraId="7E5AEDDE" w14:textId="77777777" w:rsidR="00C059D8" w:rsidRPr="00C059D8" w:rsidRDefault="00C059D8" w:rsidP="00C059D8">
      <w:pPr>
        <w:tabs>
          <w:tab w:val="left" w:pos="2544"/>
        </w:tabs>
        <w:rPr>
          <w:rStyle w:val="Strong"/>
          <w:b w:val="0"/>
          <w:bCs w:val="0"/>
          <w:lang w:val="en" w:bidi="ar-EG"/>
        </w:rPr>
      </w:pPr>
    </w:p>
    <w:p w14:paraId="7E7CC59C" w14:textId="016468B8" w:rsidR="00C059D8" w:rsidRPr="00C059D8" w:rsidRDefault="00C059D8" w:rsidP="00C059D8">
      <w:pPr>
        <w:tabs>
          <w:tab w:val="left" w:pos="2544"/>
        </w:tabs>
        <w:rPr>
          <w:rStyle w:val="Strong"/>
          <w:lang w:val="en" w:bidi="ar-EG"/>
        </w:rPr>
      </w:pPr>
      <w:r w:rsidRPr="00C059D8">
        <w:rPr>
          <w:rStyle w:val="Strong"/>
          <w:lang w:val="en" w:bidi="ar-EG"/>
        </w:rPr>
        <w:t>2. Product Management Loop</w:t>
      </w:r>
    </w:p>
    <w:p w14:paraId="43526F79" w14:textId="1BFD8254" w:rsidR="00C059D8" w:rsidRPr="00C059D8" w:rsidRDefault="00C059D8" w:rsidP="00C059D8">
      <w:pPr>
        <w:pStyle w:val="ListParagraph"/>
        <w:numPr>
          <w:ilvl w:val="0"/>
          <w:numId w:val="292"/>
        </w:numPr>
        <w:tabs>
          <w:tab w:val="left" w:pos="2544"/>
        </w:tabs>
        <w:rPr>
          <w:rStyle w:val="Strong"/>
          <w:b w:val="0"/>
          <w:bCs w:val="0"/>
          <w:lang w:val="en" w:bidi="ar-EG"/>
        </w:rPr>
      </w:pPr>
      <w:r w:rsidRPr="00C059D8">
        <w:rPr>
          <w:rStyle w:val="Strong"/>
          <w:b w:val="0"/>
          <w:bCs w:val="0"/>
          <w:lang w:val="en" w:bidi="ar-EG"/>
        </w:rPr>
        <w:t>A loop block indicates repetitive product management actions:</w:t>
      </w:r>
    </w:p>
    <w:p w14:paraId="4C8B5251" w14:textId="77777777" w:rsidR="00C059D8" w:rsidRPr="00C059D8" w:rsidRDefault="00C059D8" w:rsidP="00C059D8">
      <w:pPr>
        <w:pStyle w:val="ListParagraph"/>
        <w:numPr>
          <w:ilvl w:val="0"/>
          <w:numId w:val="293"/>
        </w:numPr>
        <w:tabs>
          <w:tab w:val="left" w:pos="2544"/>
        </w:tabs>
        <w:rPr>
          <w:rStyle w:val="IntenseEmphasis"/>
          <w:b/>
          <w:bCs/>
          <w:sz w:val="26"/>
          <w:szCs w:val="26"/>
          <w:lang w:val="en" w:bidi="ar-EG"/>
        </w:rPr>
      </w:pPr>
      <w:r w:rsidRPr="00C059D8">
        <w:rPr>
          <w:rStyle w:val="IntenseEmphasis"/>
          <w:b/>
          <w:bCs/>
          <w:sz w:val="26"/>
          <w:szCs w:val="26"/>
          <w:lang w:val="en" w:bidi="ar-EG"/>
        </w:rPr>
        <w:t>Step 3:</w:t>
      </w:r>
    </w:p>
    <w:p w14:paraId="17E1D3B5" w14:textId="77777777" w:rsidR="00C059D8" w:rsidRPr="00C059D8" w:rsidRDefault="00C059D8" w:rsidP="00C059D8">
      <w:pPr>
        <w:pStyle w:val="ListParagraph"/>
        <w:numPr>
          <w:ilvl w:val="0"/>
          <w:numId w:val="294"/>
        </w:numPr>
        <w:tabs>
          <w:tab w:val="left" w:pos="2544"/>
        </w:tabs>
        <w:rPr>
          <w:rStyle w:val="Strong"/>
          <w:b w:val="0"/>
          <w:bCs w:val="0"/>
          <w:lang w:val="en" w:bidi="ar-EG"/>
        </w:rPr>
      </w:pPr>
      <w:r w:rsidRPr="00C059D8">
        <w:rPr>
          <w:rStyle w:val="Strong"/>
          <w:b w:val="0"/>
          <w:bCs w:val="0"/>
          <w:lang w:val="en" w:bidi="ar-EG"/>
        </w:rPr>
        <w:t>Admin → Product: "Request all products"</w:t>
      </w:r>
    </w:p>
    <w:p w14:paraId="4D8377E8" w14:textId="77777777" w:rsidR="00C059D8" w:rsidRPr="00C059D8" w:rsidRDefault="00C059D8" w:rsidP="00C059D8">
      <w:pPr>
        <w:pStyle w:val="ListParagraph"/>
        <w:numPr>
          <w:ilvl w:val="0"/>
          <w:numId w:val="294"/>
        </w:numPr>
        <w:tabs>
          <w:tab w:val="left" w:pos="2544"/>
        </w:tabs>
        <w:rPr>
          <w:rStyle w:val="Strong"/>
          <w:b w:val="0"/>
          <w:bCs w:val="0"/>
          <w:lang w:val="en" w:bidi="ar-EG"/>
        </w:rPr>
      </w:pPr>
      <w:r w:rsidRPr="00C059D8">
        <w:rPr>
          <w:rStyle w:val="Strong"/>
          <w:b w:val="0"/>
          <w:bCs w:val="0"/>
          <w:lang w:val="en" w:bidi="ar-EG"/>
        </w:rPr>
        <w:t>Action: Fetches the complete product catalog.</w:t>
      </w:r>
    </w:p>
    <w:p w14:paraId="479BDF1D" w14:textId="77777777" w:rsidR="00C059D8" w:rsidRPr="00C059D8" w:rsidRDefault="00C059D8" w:rsidP="00C059D8">
      <w:pPr>
        <w:pStyle w:val="ListParagraph"/>
        <w:numPr>
          <w:ilvl w:val="0"/>
          <w:numId w:val="295"/>
        </w:numPr>
        <w:tabs>
          <w:tab w:val="left" w:pos="2544"/>
        </w:tabs>
        <w:rPr>
          <w:rStyle w:val="IntenseEmphasis"/>
          <w:b/>
          <w:bCs/>
          <w:sz w:val="26"/>
          <w:szCs w:val="26"/>
          <w:lang w:val="en" w:bidi="ar-EG"/>
        </w:rPr>
      </w:pPr>
      <w:r w:rsidRPr="00C059D8">
        <w:rPr>
          <w:rStyle w:val="IntenseEmphasis"/>
          <w:b/>
          <w:bCs/>
          <w:sz w:val="26"/>
          <w:szCs w:val="26"/>
          <w:lang w:val="en" w:bidi="ar-EG"/>
        </w:rPr>
        <w:t>Step 4:</w:t>
      </w:r>
    </w:p>
    <w:p w14:paraId="41CB4196" w14:textId="77777777" w:rsidR="00C059D8" w:rsidRPr="00C059D8" w:rsidRDefault="00C059D8" w:rsidP="00C059D8">
      <w:pPr>
        <w:pStyle w:val="ListParagraph"/>
        <w:numPr>
          <w:ilvl w:val="0"/>
          <w:numId w:val="296"/>
        </w:numPr>
        <w:tabs>
          <w:tab w:val="left" w:pos="2544"/>
        </w:tabs>
        <w:rPr>
          <w:rStyle w:val="Strong"/>
          <w:b w:val="0"/>
          <w:bCs w:val="0"/>
          <w:lang w:val="en" w:bidi="ar-EG"/>
        </w:rPr>
      </w:pPr>
      <w:r w:rsidRPr="00C059D8">
        <w:rPr>
          <w:rStyle w:val="Strong"/>
          <w:b w:val="0"/>
          <w:bCs w:val="0"/>
          <w:lang w:val="en" w:bidi="ar-EG"/>
        </w:rPr>
        <w:t>Product → Admin: "Return product list"</w:t>
      </w:r>
    </w:p>
    <w:p w14:paraId="2DA00078" w14:textId="77777777" w:rsidR="00C059D8" w:rsidRPr="00C059D8" w:rsidRDefault="00C059D8" w:rsidP="00C059D8">
      <w:pPr>
        <w:pStyle w:val="ListParagraph"/>
        <w:numPr>
          <w:ilvl w:val="0"/>
          <w:numId w:val="296"/>
        </w:numPr>
        <w:tabs>
          <w:tab w:val="left" w:pos="2544"/>
        </w:tabs>
        <w:rPr>
          <w:rStyle w:val="Strong"/>
          <w:b w:val="0"/>
          <w:bCs w:val="0"/>
          <w:lang w:val="en" w:bidi="ar-EG"/>
        </w:rPr>
      </w:pPr>
      <w:r w:rsidRPr="00C059D8">
        <w:rPr>
          <w:rStyle w:val="Strong"/>
          <w:b w:val="0"/>
          <w:bCs w:val="0"/>
          <w:lang w:val="en" w:bidi="ar-EG"/>
        </w:rPr>
        <w:t>Response: System displays all products (e.g., in a table).</w:t>
      </w:r>
    </w:p>
    <w:p w14:paraId="788F5786" w14:textId="40454BAB" w:rsidR="00C059D8" w:rsidRPr="00C059D8" w:rsidRDefault="00C059D8" w:rsidP="00C059D8">
      <w:pPr>
        <w:tabs>
          <w:tab w:val="left" w:pos="2544"/>
        </w:tabs>
        <w:rPr>
          <w:rStyle w:val="Strong"/>
          <w:lang w:val="en" w:bidi="ar-EG"/>
        </w:rPr>
      </w:pPr>
      <w:r w:rsidRPr="00C059D8">
        <w:rPr>
          <w:rStyle w:val="Strong"/>
          <w:lang w:val="en" w:bidi="ar-EG"/>
        </w:rPr>
        <w:t>3. Product Deletion (Conditional)</w:t>
      </w:r>
    </w:p>
    <w:p w14:paraId="420E5893" w14:textId="3D74BBCF" w:rsidR="00C059D8" w:rsidRPr="00C059D8" w:rsidRDefault="00C059D8" w:rsidP="00C059D8">
      <w:pPr>
        <w:pStyle w:val="ListParagraph"/>
        <w:numPr>
          <w:ilvl w:val="0"/>
          <w:numId w:val="297"/>
        </w:numPr>
        <w:tabs>
          <w:tab w:val="left" w:pos="2544"/>
        </w:tabs>
        <w:rPr>
          <w:rStyle w:val="Strong"/>
          <w:b w:val="0"/>
          <w:bCs w:val="0"/>
          <w:lang w:val="en" w:bidi="ar-EG"/>
        </w:rPr>
      </w:pPr>
      <w:r w:rsidRPr="00C059D8">
        <w:rPr>
          <w:rStyle w:val="Strong"/>
          <w:b w:val="0"/>
          <w:bCs w:val="0"/>
          <w:lang w:val="en" w:bidi="ar-EG"/>
        </w:rPr>
        <w:t>An alt block (alternative flow) shows two scenarios:</w:t>
      </w:r>
    </w:p>
    <w:p w14:paraId="41A202D7" w14:textId="0089C0D5" w:rsidR="00C059D8" w:rsidRPr="00C059D8" w:rsidRDefault="00C059D8" w:rsidP="00C059D8">
      <w:pPr>
        <w:pStyle w:val="ListParagraph"/>
        <w:numPr>
          <w:ilvl w:val="0"/>
          <w:numId w:val="297"/>
        </w:numPr>
        <w:tabs>
          <w:tab w:val="left" w:pos="2544"/>
        </w:tabs>
        <w:rPr>
          <w:rStyle w:val="Strong"/>
          <w:b w:val="0"/>
          <w:bCs w:val="0"/>
          <w:lang w:val="en" w:bidi="ar-EG"/>
        </w:rPr>
      </w:pPr>
      <w:r w:rsidRPr="00C059D8">
        <w:rPr>
          <w:rStyle w:val="Strong"/>
          <w:b w:val="0"/>
          <w:bCs w:val="0"/>
          <w:lang w:val="en" w:bidi="ar-EG"/>
        </w:rPr>
        <w:t>Scenario A: Delete Product</w:t>
      </w:r>
    </w:p>
    <w:p w14:paraId="7F53CE6A" w14:textId="77777777" w:rsidR="00C059D8" w:rsidRPr="00C059D8" w:rsidRDefault="00C059D8" w:rsidP="00C059D8">
      <w:pPr>
        <w:pStyle w:val="ListParagraph"/>
        <w:numPr>
          <w:ilvl w:val="0"/>
          <w:numId w:val="298"/>
        </w:numPr>
        <w:tabs>
          <w:tab w:val="left" w:pos="2544"/>
        </w:tabs>
        <w:rPr>
          <w:rStyle w:val="IntenseEmphasis"/>
          <w:b/>
          <w:bCs/>
          <w:sz w:val="26"/>
          <w:szCs w:val="26"/>
          <w:lang w:val="en" w:bidi="ar-EG"/>
        </w:rPr>
      </w:pPr>
      <w:r w:rsidRPr="00C059D8">
        <w:rPr>
          <w:rStyle w:val="IntenseEmphasis"/>
          <w:b/>
          <w:bCs/>
          <w:sz w:val="26"/>
          <w:szCs w:val="26"/>
          <w:lang w:val="en" w:bidi="ar-EG"/>
        </w:rPr>
        <w:t>Step 5a:</w:t>
      </w:r>
    </w:p>
    <w:p w14:paraId="4D22B051" w14:textId="77777777" w:rsidR="00C059D8" w:rsidRPr="00C059D8" w:rsidRDefault="00C059D8" w:rsidP="00C059D8">
      <w:pPr>
        <w:pStyle w:val="ListParagraph"/>
        <w:numPr>
          <w:ilvl w:val="0"/>
          <w:numId w:val="299"/>
        </w:numPr>
        <w:tabs>
          <w:tab w:val="left" w:pos="2544"/>
        </w:tabs>
        <w:rPr>
          <w:rStyle w:val="Strong"/>
          <w:b w:val="0"/>
          <w:bCs w:val="0"/>
          <w:lang w:val="en" w:bidi="ar-EG"/>
        </w:rPr>
      </w:pPr>
      <w:r w:rsidRPr="00C059D8">
        <w:rPr>
          <w:rStyle w:val="Strong"/>
          <w:b w:val="0"/>
          <w:bCs w:val="0"/>
          <w:lang w:val="en" w:bidi="ar-EG"/>
        </w:rPr>
        <w:t>Admin → Product: "Delete product(id)"</w:t>
      </w:r>
    </w:p>
    <w:p w14:paraId="46D2FE59" w14:textId="77777777" w:rsidR="00C059D8" w:rsidRPr="00C059D8" w:rsidRDefault="00C059D8" w:rsidP="00C059D8">
      <w:pPr>
        <w:pStyle w:val="ListParagraph"/>
        <w:numPr>
          <w:ilvl w:val="0"/>
          <w:numId w:val="299"/>
        </w:numPr>
        <w:tabs>
          <w:tab w:val="left" w:pos="2544"/>
        </w:tabs>
        <w:rPr>
          <w:rStyle w:val="Strong"/>
          <w:b w:val="0"/>
          <w:bCs w:val="0"/>
          <w:lang w:val="en" w:bidi="ar-EG"/>
        </w:rPr>
      </w:pPr>
      <w:r w:rsidRPr="00C059D8">
        <w:rPr>
          <w:rStyle w:val="Strong"/>
          <w:b w:val="0"/>
          <w:bCs w:val="0"/>
          <w:lang w:val="en" w:bidi="ar-EG"/>
        </w:rPr>
        <w:t>Action: Requests deletion of a specific product by ID.</w:t>
      </w:r>
    </w:p>
    <w:p w14:paraId="27747DE4" w14:textId="77777777" w:rsidR="00C059D8" w:rsidRPr="00C059D8" w:rsidRDefault="00C059D8" w:rsidP="00C059D8">
      <w:pPr>
        <w:pStyle w:val="ListParagraph"/>
        <w:numPr>
          <w:ilvl w:val="0"/>
          <w:numId w:val="300"/>
        </w:numPr>
        <w:tabs>
          <w:tab w:val="left" w:pos="2544"/>
        </w:tabs>
        <w:rPr>
          <w:rStyle w:val="IntenseEmphasis"/>
          <w:b/>
          <w:bCs/>
          <w:sz w:val="26"/>
          <w:szCs w:val="26"/>
          <w:lang w:val="en" w:bidi="ar-EG"/>
        </w:rPr>
      </w:pPr>
      <w:r w:rsidRPr="00C059D8">
        <w:rPr>
          <w:rStyle w:val="IntenseEmphasis"/>
          <w:b/>
          <w:bCs/>
          <w:sz w:val="26"/>
          <w:szCs w:val="26"/>
          <w:lang w:val="en" w:bidi="ar-EG"/>
        </w:rPr>
        <w:t>Step 6a:</w:t>
      </w:r>
    </w:p>
    <w:p w14:paraId="3B0E5A56" w14:textId="77777777" w:rsidR="00C059D8" w:rsidRPr="00C059D8" w:rsidRDefault="00C059D8" w:rsidP="00C059D8">
      <w:pPr>
        <w:pStyle w:val="ListParagraph"/>
        <w:numPr>
          <w:ilvl w:val="0"/>
          <w:numId w:val="301"/>
        </w:numPr>
        <w:tabs>
          <w:tab w:val="left" w:pos="2544"/>
        </w:tabs>
        <w:rPr>
          <w:rStyle w:val="Strong"/>
          <w:b w:val="0"/>
          <w:bCs w:val="0"/>
          <w:lang w:val="en" w:bidi="ar-EG"/>
        </w:rPr>
      </w:pPr>
      <w:r w:rsidRPr="00C059D8">
        <w:rPr>
          <w:rStyle w:val="Strong"/>
          <w:b w:val="0"/>
          <w:bCs w:val="0"/>
          <w:lang w:val="en" w:bidi="ar-EG"/>
        </w:rPr>
        <w:t>Product → Admin: "Confirmation"</w:t>
      </w:r>
    </w:p>
    <w:p w14:paraId="30AC6C29" w14:textId="77777777" w:rsidR="00C059D8" w:rsidRPr="00C059D8" w:rsidRDefault="00C059D8" w:rsidP="00C059D8">
      <w:pPr>
        <w:pStyle w:val="ListParagraph"/>
        <w:numPr>
          <w:ilvl w:val="0"/>
          <w:numId w:val="301"/>
        </w:numPr>
        <w:tabs>
          <w:tab w:val="left" w:pos="2544"/>
        </w:tabs>
        <w:rPr>
          <w:rStyle w:val="Strong"/>
          <w:b w:val="0"/>
          <w:bCs w:val="0"/>
          <w:lang w:val="en" w:bidi="ar-EG"/>
        </w:rPr>
      </w:pPr>
      <w:r w:rsidRPr="00C059D8">
        <w:rPr>
          <w:rStyle w:val="Strong"/>
          <w:b w:val="0"/>
          <w:bCs w:val="0"/>
          <w:lang w:val="en" w:bidi="ar-EG"/>
        </w:rPr>
        <w:t>Response: Success message (e.g., "Product #123 deleted").</w:t>
      </w:r>
    </w:p>
    <w:p w14:paraId="582B23A0" w14:textId="36A0A355" w:rsidR="00C059D8" w:rsidRPr="00C059D8" w:rsidRDefault="00C059D8" w:rsidP="00C059D8">
      <w:pPr>
        <w:pStyle w:val="ListParagraph"/>
        <w:numPr>
          <w:ilvl w:val="0"/>
          <w:numId w:val="301"/>
        </w:numPr>
        <w:tabs>
          <w:tab w:val="left" w:pos="2544"/>
        </w:tabs>
        <w:rPr>
          <w:rStyle w:val="Strong"/>
          <w:b w:val="0"/>
          <w:bCs w:val="0"/>
          <w:lang w:val="en" w:bidi="ar-EG"/>
        </w:rPr>
      </w:pPr>
      <w:r w:rsidRPr="00C059D8">
        <w:rPr>
          <w:rStyle w:val="Strong"/>
          <w:b w:val="0"/>
          <w:bCs w:val="0"/>
          <w:lang w:val="en" w:bidi="ar-EG"/>
        </w:rPr>
        <w:t>Scenario B: No Deletion</w:t>
      </w:r>
    </w:p>
    <w:p w14:paraId="0A02971B" w14:textId="77777777" w:rsidR="00C059D8" w:rsidRPr="00C059D8" w:rsidRDefault="00C059D8" w:rsidP="00C059D8">
      <w:pPr>
        <w:pStyle w:val="ListParagraph"/>
        <w:numPr>
          <w:ilvl w:val="0"/>
          <w:numId w:val="302"/>
        </w:numPr>
        <w:tabs>
          <w:tab w:val="left" w:pos="2544"/>
        </w:tabs>
        <w:rPr>
          <w:rStyle w:val="IntenseEmphasis"/>
          <w:b/>
          <w:bCs/>
          <w:sz w:val="26"/>
          <w:szCs w:val="26"/>
          <w:lang w:val="en" w:bidi="ar-EG"/>
        </w:rPr>
      </w:pPr>
      <w:r w:rsidRPr="00C059D8">
        <w:rPr>
          <w:rStyle w:val="IntenseEmphasis"/>
          <w:b/>
          <w:bCs/>
          <w:sz w:val="26"/>
          <w:szCs w:val="26"/>
          <w:lang w:val="en" w:bidi="ar-EG"/>
        </w:rPr>
        <w:t>Step 5b:</w:t>
      </w:r>
    </w:p>
    <w:p w14:paraId="1E1A22E8" w14:textId="206BA274" w:rsidR="00A817B5" w:rsidRPr="00C059D8" w:rsidRDefault="00C059D8" w:rsidP="00C059D8">
      <w:pPr>
        <w:pStyle w:val="ListParagraph"/>
        <w:numPr>
          <w:ilvl w:val="0"/>
          <w:numId w:val="303"/>
        </w:numPr>
        <w:tabs>
          <w:tab w:val="left" w:pos="2544"/>
        </w:tabs>
        <w:rPr>
          <w:rFonts w:cstheme="minorHAnsi"/>
          <w:b/>
          <w:bCs/>
          <w:lang w:bidi="ar-EG"/>
        </w:rPr>
      </w:pPr>
      <w:r w:rsidRPr="00C059D8">
        <w:rPr>
          <w:rStyle w:val="Strong"/>
          <w:b w:val="0"/>
          <w:bCs w:val="0"/>
          <w:lang w:val="en" w:bidi="ar-EG"/>
        </w:rPr>
        <w:t>Admin continues browsing (no action taken).</w:t>
      </w:r>
    </w:p>
    <w:p w14:paraId="56290930" w14:textId="77777777" w:rsidR="00A817B5" w:rsidRDefault="00A817B5" w:rsidP="004864B5">
      <w:pPr>
        <w:tabs>
          <w:tab w:val="left" w:pos="2544"/>
        </w:tabs>
        <w:rPr>
          <w:rFonts w:cstheme="minorHAnsi"/>
          <w:sz w:val="26"/>
          <w:szCs w:val="26"/>
          <w:lang w:bidi="ar-EG"/>
        </w:rPr>
      </w:pPr>
    </w:p>
    <w:p w14:paraId="12B392EB" w14:textId="77777777" w:rsidR="00A817B5" w:rsidRDefault="00A817B5" w:rsidP="004864B5">
      <w:pPr>
        <w:tabs>
          <w:tab w:val="left" w:pos="2544"/>
        </w:tabs>
        <w:rPr>
          <w:rFonts w:cstheme="minorHAnsi"/>
          <w:sz w:val="26"/>
          <w:szCs w:val="26"/>
          <w:lang w:bidi="ar-EG"/>
        </w:rPr>
      </w:pPr>
    </w:p>
    <w:p w14:paraId="490A6FA4" w14:textId="77777777" w:rsidR="00A817B5" w:rsidRDefault="00A817B5" w:rsidP="004864B5">
      <w:pPr>
        <w:tabs>
          <w:tab w:val="left" w:pos="2544"/>
        </w:tabs>
        <w:rPr>
          <w:rFonts w:cstheme="minorHAnsi"/>
          <w:sz w:val="26"/>
          <w:szCs w:val="26"/>
          <w:lang w:bidi="ar-EG"/>
        </w:rPr>
      </w:pPr>
    </w:p>
    <w:p w14:paraId="63D3DCDE" w14:textId="77777777" w:rsidR="00A817B5" w:rsidRDefault="00A817B5" w:rsidP="004864B5">
      <w:pPr>
        <w:tabs>
          <w:tab w:val="left" w:pos="2544"/>
        </w:tabs>
        <w:rPr>
          <w:rFonts w:cstheme="minorHAnsi"/>
          <w:sz w:val="26"/>
          <w:szCs w:val="26"/>
          <w:lang w:bidi="ar-EG"/>
        </w:rPr>
      </w:pPr>
    </w:p>
    <w:p w14:paraId="4764F20A" w14:textId="77777777" w:rsidR="00A817B5" w:rsidRDefault="00A817B5" w:rsidP="004864B5">
      <w:pPr>
        <w:tabs>
          <w:tab w:val="left" w:pos="2544"/>
        </w:tabs>
        <w:rPr>
          <w:rFonts w:cstheme="minorHAnsi"/>
          <w:sz w:val="26"/>
          <w:szCs w:val="26"/>
          <w:lang w:bidi="ar-EG"/>
        </w:rPr>
      </w:pPr>
    </w:p>
    <w:p w14:paraId="65124D24" w14:textId="77777777" w:rsidR="00D56FFE" w:rsidRDefault="00D56FFE" w:rsidP="004864B5">
      <w:pPr>
        <w:tabs>
          <w:tab w:val="left" w:pos="2544"/>
        </w:tabs>
        <w:rPr>
          <w:rFonts w:cstheme="minorHAnsi"/>
          <w:sz w:val="26"/>
          <w:szCs w:val="26"/>
          <w:lang w:bidi="ar-EG"/>
        </w:rPr>
      </w:pPr>
    </w:p>
    <w:p w14:paraId="000D1871" w14:textId="7EF5CA5A" w:rsidR="004864B5" w:rsidRPr="000F7F14" w:rsidRDefault="004864B5">
      <w:pPr>
        <w:pStyle w:val="ListParagraph"/>
        <w:numPr>
          <w:ilvl w:val="0"/>
          <w:numId w:val="76"/>
        </w:numPr>
        <w:tabs>
          <w:tab w:val="left" w:pos="2544"/>
        </w:tabs>
        <w:rPr>
          <w:rStyle w:val="SubtleEmphasis"/>
          <w:b/>
          <w:bCs/>
          <w:i w:val="0"/>
          <w:iCs w:val="0"/>
          <w:smallCaps/>
          <w:color w:val="2F5496" w:themeColor="accent1" w:themeShade="BF"/>
          <w:spacing w:val="5"/>
          <w:sz w:val="28"/>
          <w:szCs w:val="28"/>
        </w:rPr>
      </w:pPr>
      <w:r w:rsidRPr="004864B5">
        <w:rPr>
          <w:rStyle w:val="IntenseReference"/>
          <w:sz w:val="28"/>
          <w:szCs w:val="28"/>
        </w:rPr>
        <w:t>UML Class Diagram</w:t>
      </w:r>
    </w:p>
    <w:p w14:paraId="29308020" w14:textId="4B47968D" w:rsidR="004864B5" w:rsidRPr="004864B5" w:rsidRDefault="008C3B67" w:rsidP="004864B5">
      <w:pPr>
        <w:tabs>
          <w:tab w:val="left" w:pos="2544"/>
        </w:tabs>
        <w:rPr>
          <w:rStyle w:val="IntenseReference"/>
          <w:sz w:val="28"/>
          <w:szCs w:val="28"/>
        </w:rPr>
      </w:pPr>
      <w:r>
        <w:rPr>
          <w:b/>
          <w:bCs/>
          <w:smallCaps/>
          <w:noProof/>
          <w:color w:val="2F5496" w:themeColor="accent1" w:themeShade="BF"/>
          <w:spacing w:val="5"/>
          <w:sz w:val="28"/>
          <w:szCs w:val="28"/>
        </w:rPr>
        <w:drawing>
          <wp:inline distT="0" distB="0" distL="0" distR="0" wp14:anchorId="14678A00" wp14:editId="75D47602">
            <wp:extent cx="5943600" cy="6286500"/>
            <wp:effectExtent l="0" t="0" r="0" b="0"/>
            <wp:docPr id="967855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5063" name="Picture 967855063"/>
                    <pic:cNvPicPr/>
                  </pic:nvPicPr>
                  <pic:blipFill>
                    <a:blip r:embed="rId20">
                      <a:extLst>
                        <a:ext uri="{28A0092B-C50C-407E-A947-70E740481C1C}">
                          <a14:useLocalDpi xmlns:a14="http://schemas.microsoft.com/office/drawing/2010/main" val="0"/>
                        </a:ext>
                      </a:extLst>
                    </a:blip>
                    <a:stretch>
                      <a:fillRect/>
                    </a:stretch>
                  </pic:blipFill>
                  <pic:spPr>
                    <a:xfrm>
                      <a:off x="0" y="0"/>
                      <a:ext cx="5943600" cy="6286500"/>
                    </a:xfrm>
                    <a:prstGeom prst="rect">
                      <a:avLst/>
                    </a:prstGeom>
                  </pic:spPr>
                </pic:pic>
              </a:graphicData>
            </a:graphic>
          </wp:inline>
        </w:drawing>
      </w:r>
    </w:p>
    <w:p w14:paraId="28D9E49A" w14:textId="77777777" w:rsidR="00E321C0" w:rsidRDefault="00E321C0" w:rsidP="00E321C0">
      <w:pPr>
        <w:tabs>
          <w:tab w:val="left" w:pos="2544"/>
        </w:tabs>
        <w:rPr>
          <w:rFonts w:cstheme="minorHAnsi"/>
          <w:b/>
          <w:bCs/>
          <w:sz w:val="26"/>
          <w:szCs w:val="26"/>
          <w:lang w:bidi="ar-EG"/>
        </w:rPr>
      </w:pPr>
    </w:p>
    <w:p w14:paraId="6B86AEA3" w14:textId="77777777" w:rsidR="00995478" w:rsidRDefault="00995478" w:rsidP="00B25368">
      <w:pPr>
        <w:rPr>
          <w:rFonts w:cstheme="minorHAnsi"/>
          <w:b/>
          <w:bCs/>
          <w:sz w:val="26"/>
          <w:szCs w:val="26"/>
          <w:lang w:bidi="ar-EG"/>
        </w:rPr>
      </w:pPr>
    </w:p>
    <w:p w14:paraId="47BF55B2" w14:textId="77777777" w:rsidR="00995478" w:rsidRDefault="00995478" w:rsidP="00B25368">
      <w:pPr>
        <w:rPr>
          <w:rFonts w:cstheme="minorHAnsi"/>
          <w:b/>
          <w:bCs/>
          <w:sz w:val="26"/>
          <w:szCs w:val="26"/>
          <w:lang w:bidi="ar-EG"/>
        </w:rPr>
      </w:pPr>
    </w:p>
    <w:p w14:paraId="19B2740B" w14:textId="7F80D4DB" w:rsidR="00995478" w:rsidRPr="00995478" w:rsidRDefault="00995478">
      <w:pPr>
        <w:pStyle w:val="ListParagraph"/>
        <w:numPr>
          <w:ilvl w:val="0"/>
          <w:numId w:val="142"/>
        </w:numPr>
        <w:rPr>
          <w:b/>
          <w:bCs/>
          <w:i/>
          <w:iCs/>
          <w:color w:val="2F5496" w:themeColor="accent1" w:themeShade="BF"/>
          <w:sz w:val="26"/>
          <w:szCs w:val="26"/>
          <w:lang w:bidi="ar-EG"/>
        </w:rPr>
      </w:pPr>
      <w:r w:rsidRPr="00995478">
        <w:rPr>
          <w:rStyle w:val="IntenseEmphasis"/>
          <w:b/>
          <w:bCs/>
          <w:sz w:val="26"/>
          <w:szCs w:val="26"/>
          <w:lang w:bidi="ar-EG"/>
        </w:rPr>
        <w:t>Class: Admin</w:t>
      </w:r>
    </w:p>
    <w:p w14:paraId="6E1A9200" w14:textId="57B3E28C" w:rsidR="00995478" w:rsidRPr="00995478" w:rsidRDefault="00995478">
      <w:pPr>
        <w:pStyle w:val="ListParagraph"/>
        <w:numPr>
          <w:ilvl w:val="0"/>
          <w:numId w:val="143"/>
        </w:numPr>
        <w:rPr>
          <w:rStyle w:val="Strong"/>
          <w:lang w:bidi="ar-EG"/>
        </w:rPr>
      </w:pPr>
      <w:r w:rsidRPr="00995478">
        <w:rPr>
          <w:rStyle w:val="Strong"/>
          <w:lang w:bidi="ar-EG"/>
        </w:rPr>
        <w:t>Methods:</w:t>
      </w:r>
    </w:p>
    <w:p w14:paraId="0C5FF932" w14:textId="327E620A" w:rsidR="00995478" w:rsidRPr="00995478" w:rsidRDefault="00995478">
      <w:pPr>
        <w:pStyle w:val="ListParagraph"/>
        <w:numPr>
          <w:ilvl w:val="0"/>
          <w:numId w:val="144"/>
        </w:numPr>
        <w:rPr>
          <w:rFonts w:cstheme="minorHAnsi"/>
          <w:lang w:bidi="ar-EG"/>
        </w:rPr>
      </w:pPr>
      <w:proofErr w:type="spellStart"/>
      <w:proofErr w:type="gramStart"/>
      <w:r w:rsidRPr="00995478">
        <w:rPr>
          <w:rFonts w:cstheme="minorHAnsi"/>
          <w:lang w:bidi="ar-EG"/>
        </w:rPr>
        <w:t>manageUsers</w:t>
      </w:r>
      <w:proofErr w:type="spellEnd"/>
      <w:r w:rsidRPr="00995478">
        <w:rPr>
          <w:rFonts w:cstheme="minorHAnsi"/>
          <w:lang w:bidi="ar-EG"/>
        </w:rPr>
        <w:t>(</w:t>
      </w:r>
      <w:proofErr w:type="gramEnd"/>
      <w:r w:rsidRPr="00995478">
        <w:rPr>
          <w:rFonts w:cstheme="minorHAnsi"/>
          <w:lang w:bidi="ar-EG"/>
        </w:rPr>
        <w:t>): void</w:t>
      </w:r>
    </w:p>
    <w:p w14:paraId="58E7BBEB" w14:textId="78E34B7D" w:rsidR="00995478" w:rsidRPr="00995478" w:rsidRDefault="00995478">
      <w:pPr>
        <w:pStyle w:val="ListParagraph"/>
        <w:numPr>
          <w:ilvl w:val="0"/>
          <w:numId w:val="144"/>
        </w:numPr>
        <w:rPr>
          <w:rFonts w:cstheme="minorHAnsi"/>
          <w:lang w:bidi="ar-EG"/>
        </w:rPr>
      </w:pPr>
      <w:proofErr w:type="spellStart"/>
      <w:proofErr w:type="gramStart"/>
      <w:r w:rsidRPr="00995478">
        <w:rPr>
          <w:rFonts w:cstheme="minorHAnsi"/>
          <w:lang w:bidi="ar-EG"/>
        </w:rPr>
        <w:t>deleteProduct</w:t>
      </w:r>
      <w:proofErr w:type="spellEnd"/>
      <w:r w:rsidRPr="00995478">
        <w:rPr>
          <w:rFonts w:cstheme="minorHAnsi"/>
          <w:lang w:bidi="ar-EG"/>
        </w:rPr>
        <w:t>(</w:t>
      </w:r>
      <w:proofErr w:type="gramEnd"/>
      <w:r w:rsidRPr="00995478">
        <w:rPr>
          <w:rFonts w:cstheme="minorHAnsi"/>
          <w:lang w:bidi="ar-EG"/>
        </w:rPr>
        <w:t>): void</w:t>
      </w:r>
    </w:p>
    <w:p w14:paraId="4D210E85" w14:textId="67395947" w:rsidR="00995478" w:rsidRPr="00995478" w:rsidRDefault="00995478">
      <w:pPr>
        <w:pStyle w:val="ListParagraph"/>
        <w:numPr>
          <w:ilvl w:val="0"/>
          <w:numId w:val="144"/>
        </w:numPr>
        <w:rPr>
          <w:rFonts w:cstheme="minorHAnsi"/>
          <w:lang w:bidi="ar-EG"/>
        </w:rPr>
      </w:pPr>
      <w:proofErr w:type="spellStart"/>
      <w:proofErr w:type="gramStart"/>
      <w:r w:rsidRPr="00995478">
        <w:rPr>
          <w:rFonts w:cstheme="minorHAnsi"/>
          <w:lang w:bidi="ar-EG"/>
        </w:rPr>
        <w:t>viewReports</w:t>
      </w:r>
      <w:proofErr w:type="spellEnd"/>
      <w:r w:rsidRPr="00995478">
        <w:rPr>
          <w:rFonts w:cstheme="minorHAnsi"/>
          <w:lang w:bidi="ar-EG"/>
        </w:rPr>
        <w:t>(</w:t>
      </w:r>
      <w:proofErr w:type="gramEnd"/>
      <w:r w:rsidRPr="00995478">
        <w:rPr>
          <w:rFonts w:cstheme="minorHAnsi"/>
          <w:lang w:bidi="ar-EG"/>
        </w:rPr>
        <w:t>): void</w:t>
      </w:r>
    </w:p>
    <w:p w14:paraId="0836F097" w14:textId="37619355" w:rsidR="00995478" w:rsidRPr="00995478" w:rsidRDefault="00995478">
      <w:pPr>
        <w:pStyle w:val="ListParagraph"/>
        <w:numPr>
          <w:ilvl w:val="0"/>
          <w:numId w:val="145"/>
        </w:numPr>
        <w:rPr>
          <w:rStyle w:val="IntenseEmphasis"/>
          <w:b/>
          <w:bCs/>
          <w:sz w:val="26"/>
          <w:szCs w:val="26"/>
          <w:lang w:bidi="ar-EG"/>
        </w:rPr>
      </w:pPr>
      <w:r w:rsidRPr="00995478">
        <w:rPr>
          <w:rStyle w:val="IntenseEmphasis"/>
          <w:b/>
          <w:bCs/>
          <w:sz w:val="26"/>
          <w:szCs w:val="26"/>
          <w:lang w:bidi="ar-EG"/>
        </w:rPr>
        <w:t>Class: User</w:t>
      </w:r>
    </w:p>
    <w:p w14:paraId="3EB89664" w14:textId="2337B30A" w:rsidR="00995478" w:rsidRPr="00995478" w:rsidRDefault="00995478">
      <w:pPr>
        <w:pStyle w:val="ListParagraph"/>
        <w:numPr>
          <w:ilvl w:val="0"/>
          <w:numId w:val="146"/>
        </w:numPr>
        <w:rPr>
          <w:rStyle w:val="Strong"/>
          <w:lang w:bidi="ar-EG"/>
        </w:rPr>
      </w:pPr>
      <w:r w:rsidRPr="00995478">
        <w:rPr>
          <w:rStyle w:val="Strong"/>
          <w:lang w:bidi="ar-EG"/>
        </w:rPr>
        <w:t>Attributes:</w:t>
      </w:r>
    </w:p>
    <w:p w14:paraId="4A6E4362" w14:textId="6D2CF00B" w:rsidR="00995478" w:rsidRPr="00995478" w:rsidRDefault="00995478">
      <w:pPr>
        <w:pStyle w:val="ListParagraph"/>
        <w:numPr>
          <w:ilvl w:val="0"/>
          <w:numId w:val="147"/>
        </w:numPr>
        <w:rPr>
          <w:rFonts w:cstheme="minorHAnsi"/>
          <w:lang w:bidi="ar-EG"/>
        </w:rPr>
      </w:pPr>
      <w:r w:rsidRPr="00995478">
        <w:rPr>
          <w:rFonts w:cstheme="minorHAnsi"/>
          <w:lang w:bidi="ar-EG"/>
        </w:rPr>
        <w:t>id: int</w:t>
      </w:r>
    </w:p>
    <w:p w14:paraId="031BE444" w14:textId="11FC0AA7" w:rsidR="00995478" w:rsidRPr="00995478" w:rsidRDefault="00995478">
      <w:pPr>
        <w:pStyle w:val="ListParagraph"/>
        <w:numPr>
          <w:ilvl w:val="0"/>
          <w:numId w:val="147"/>
        </w:numPr>
        <w:rPr>
          <w:rFonts w:cstheme="minorHAnsi"/>
          <w:lang w:bidi="ar-EG"/>
        </w:rPr>
      </w:pPr>
      <w:r w:rsidRPr="00995478">
        <w:rPr>
          <w:rFonts w:cstheme="minorHAnsi"/>
          <w:lang w:bidi="ar-EG"/>
        </w:rPr>
        <w:t>name: string</w:t>
      </w:r>
    </w:p>
    <w:p w14:paraId="6010BA20" w14:textId="0E20F6D6" w:rsidR="00995478" w:rsidRPr="00995478" w:rsidRDefault="00995478">
      <w:pPr>
        <w:pStyle w:val="ListParagraph"/>
        <w:numPr>
          <w:ilvl w:val="0"/>
          <w:numId w:val="147"/>
        </w:numPr>
        <w:rPr>
          <w:rFonts w:cstheme="minorHAnsi"/>
          <w:lang w:bidi="ar-EG"/>
        </w:rPr>
      </w:pPr>
      <w:r w:rsidRPr="00995478">
        <w:rPr>
          <w:rFonts w:cstheme="minorHAnsi"/>
          <w:lang w:bidi="ar-EG"/>
        </w:rPr>
        <w:t>email: string</w:t>
      </w:r>
    </w:p>
    <w:p w14:paraId="7CC14B05" w14:textId="04A97C15" w:rsidR="00995478" w:rsidRPr="00995478" w:rsidRDefault="00995478">
      <w:pPr>
        <w:pStyle w:val="ListParagraph"/>
        <w:numPr>
          <w:ilvl w:val="0"/>
          <w:numId w:val="147"/>
        </w:numPr>
        <w:rPr>
          <w:rFonts w:cstheme="minorHAnsi"/>
          <w:lang w:bidi="ar-EG"/>
        </w:rPr>
      </w:pPr>
      <w:r w:rsidRPr="00995478">
        <w:rPr>
          <w:rFonts w:cstheme="minorHAnsi"/>
          <w:lang w:bidi="ar-EG"/>
        </w:rPr>
        <w:t>password: string</w:t>
      </w:r>
    </w:p>
    <w:p w14:paraId="1E67F727" w14:textId="69E45D80" w:rsidR="00995478" w:rsidRPr="00995478" w:rsidRDefault="00995478">
      <w:pPr>
        <w:pStyle w:val="ListParagraph"/>
        <w:numPr>
          <w:ilvl w:val="0"/>
          <w:numId w:val="147"/>
        </w:numPr>
        <w:rPr>
          <w:rFonts w:cstheme="minorHAnsi"/>
          <w:lang w:bidi="ar-EG"/>
        </w:rPr>
      </w:pPr>
      <w:r w:rsidRPr="00995478">
        <w:rPr>
          <w:rFonts w:cstheme="minorHAnsi"/>
          <w:lang w:bidi="ar-EG"/>
        </w:rPr>
        <w:t>address: string</w:t>
      </w:r>
    </w:p>
    <w:p w14:paraId="15816238" w14:textId="46AB8DAE" w:rsidR="00995478" w:rsidRPr="00995478" w:rsidRDefault="00995478">
      <w:pPr>
        <w:pStyle w:val="ListParagraph"/>
        <w:numPr>
          <w:ilvl w:val="0"/>
          <w:numId w:val="148"/>
        </w:numPr>
        <w:rPr>
          <w:rStyle w:val="Strong"/>
          <w:lang w:bidi="ar-EG"/>
        </w:rPr>
      </w:pPr>
      <w:r w:rsidRPr="00995478">
        <w:rPr>
          <w:rStyle w:val="Strong"/>
          <w:lang w:bidi="ar-EG"/>
        </w:rPr>
        <w:t>Methods:</w:t>
      </w:r>
    </w:p>
    <w:p w14:paraId="1FA1CA06" w14:textId="0CB1FDFA" w:rsidR="00995478" w:rsidRPr="00995478" w:rsidRDefault="00995478">
      <w:pPr>
        <w:pStyle w:val="ListParagraph"/>
        <w:numPr>
          <w:ilvl w:val="0"/>
          <w:numId w:val="149"/>
        </w:numPr>
        <w:rPr>
          <w:rFonts w:cstheme="minorHAnsi"/>
          <w:lang w:bidi="ar-EG"/>
        </w:rPr>
      </w:pPr>
      <w:proofErr w:type="gramStart"/>
      <w:r w:rsidRPr="00995478">
        <w:rPr>
          <w:rFonts w:cstheme="minorHAnsi"/>
          <w:lang w:bidi="ar-EG"/>
        </w:rPr>
        <w:t>register(</w:t>
      </w:r>
      <w:proofErr w:type="gramEnd"/>
      <w:r w:rsidRPr="00995478">
        <w:rPr>
          <w:rFonts w:cstheme="minorHAnsi"/>
          <w:lang w:bidi="ar-EG"/>
        </w:rPr>
        <w:t>): void</w:t>
      </w:r>
    </w:p>
    <w:p w14:paraId="1CD00D31" w14:textId="2A0D0226" w:rsidR="00995478" w:rsidRPr="00995478" w:rsidRDefault="00995478">
      <w:pPr>
        <w:pStyle w:val="ListParagraph"/>
        <w:numPr>
          <w:ilvl w:val="0"/>
          <w:numId w:val="149"/>
        </w:numPr>
        <w:rPr>
          <w:rFonts w:cstheme="minorHAnsi"/>
          <w:lang w:bidi="ar-EG"/>
        </w:rPr>
      </w:pPr>
      <w:proofErr w:type="gramStart"/>
      <w:r w:rsidRPr="00995478">
        <w:rPr>
          <w:rFonts w:cstheme="minorHAnsi"/>
          <w:lang w:bidi="ar-EG"/>
        </w:rPr>
        <w:t>login(</w:t>
      </w:r>
      <w:proofErr w:type="gramEnd"/>
      <w:r w:rsidRPr="00995478">
        <w:rPr>
          <w:rFonts w:cstheme="minorHAnsi"/>
          <w:lang w:bidi="ar-EG"/>
        </w:rPr>
        <w:t>): bool</w:t>
      </w:r>
    </w:p>
    <w:p w14:paraId="7496CF70" w14:textId="506E678E" w:rsidR="00995478" w:rsidRPr="00995478" w:rsidRDefault="00995478">
      <w:pPr>
        <w:pStyle w:val="ListParagraph"/>
        <w:numPr>
          <w:ilvl w:val="0"/>
          <w:numId w:val="149"/>
        </w:numPr>
        <w:rPr>
          <w:rFonts w:cstheme="minorHAnsi"/>
          <w:lang w:bidi="ar-EG"/>
        </w:rPr>
      </w:pPr>
      <w:proofErr w:type="spellStart"/>
      <w:proofErr w:type="gramStart"/>
      <w:r w:rsidRPr="00995478">
        <w:rPr>
          <w:rFonts w:cstheme="minorHAnsi"/>
          <w:lang w:bidi="ar-EG"/>
        </w:rPr>
        <w:t>updateProfile</w:t>
      </w:r>
      <w:proofErr w:type="spellEnd"/>
      <w:r w:rsidRPr="00995478">
        <w:rPr>
          <w:rFonts w:cstheme="minorHAnsi"/>
          <w:lang w:bidi="ar-EG"/>
        </w:rPr>
        <w:t>(</w:t>
      </w:r>
      <w:proofErr w:type="gramEnd"/>
      <w:r w:rsidRPr="00995478">
        <w:rPr>
          <w:rFonts w:cstheme="minorHAnsi"/>
          <w:lang w:bidi="ar-EG"/>
        </w:rPr>
        <w:t>): void</w:t>
      </w:r>
    </w:p>
    <w:p w14:paraId="58A0F632" w14:textId="67B3F1F2" w:rsidR="00995478" w:rsidRPr="00995478" w:rsidRDefault="00995478">
      <w:pPr>
        <w:pStyle w:val="ListParagraph"/>
        <w:numPr>
          <w:ilvl w:val="0"/>
          <w:numId w:val="150"/>
        </w:numPr>
        <w:rPr>
          <w:rStyle w:val="IntenseEmphasis"/>
          <w:b/>
          <w:bCs/>
          <w:sz w:val="26"/>
          <w:szCs w:val="26"/>
          <w:lang w:bidi="ar-EG"/>
        </w:rPr>
      </w:pPr>
      <w:r w:rsidRPr="00995478">
        <w:rPr>
          <w:rStyle w:val="IntenseEmphasis"/>
          <w:b/>
          <w:bCs/>
          <w:sz w:val="26"/>
          <w:szCs w:val="26"/>
          <w:lang w:bidi="ar-EG"/>
        </w:rPr>
        <w:t>Class: Cart</w:t>
      </w:r>
    </w:p>
    <w:p w14:paraId="3211B568" w14:textId="05C3209D" w:rsidR="00995478" w:rsidRPr="00574023" w:rsidRDefault="00995478">
      <w:pPr>
        <w:pStyle w:val="ListParagraph"/>
        <w:numPr>
          <w:ilvl w:val="0"/>
          <w:numId w:val="151"/>
        </w:numPr>
        <w:rPr>
          <w:rStyle w:val="Strong"/>
          <w:lang w:bidi="ar-EG"/>
        </w:rPr>
      </w:pPr>
      <w:r w:rsidRPr="00574023">
        <w:rPr>
          <w:rStyle w:val="Strong"/>
          <w:lang w:bidi="ar-EG"/>
        </w:rPr>
        <w:t>Attributes:</w:t>
      </w:r>
    </w:p>
    <w:p w14:paraId="6C691711" w14:textId="6E59CCF2" w:rsidR="00995478" w:rsidRPr="00574023" w:rsidRDefault="00995478">
      <w:pPr>
        <w:pStyle w:val="ListParagraph"/>
        <w:numPr>
          <w:ilvl w:val="1"/>
          <w:numId w:val="152"/>
        </w:numPr>
        <w:rPr>
          <w:rFonts w:cstheme="minorHAnsi"/>
          <w:lang w:bidi="ar-EG"/>
        </w:rPr>
      </w:pPr>
      <w:proofErr w:type="spellStart"/>
      <w:r w:rsidRPr="00574023">
        <w:rPr>
          <w:rFonts w:cstheme="minorHAnsi"/>
          <w:lang w:bidi="ar-EG"/>
        </w:rPr>
        <w:t>user_id</w:t>
      </w:r>
      <w:proofErr w:type="spellEnd"/>
      <w:r w:rsidRPr="00574023">
        <w:rPr>
          <w:rFonts w:cstheme="minorHAnsi"/>
          <w:lang w:bidi="ar-EG"/>
        </w:rPr>
        <w:t>: int</w:t>
      </w:r>
    </w:p>
    <w:p w14:paraId="16A6E189" w14:textId="4DC85F44" w:rsidR="00995478" w:rsidRPr="00574023" w:rsidRDefault="00995478">
      <w:pPr>
        <w:pStyle w:val="ListParagraph"/>
        <w:numPr>
          <w:ilvl w:val="1"/>
          <w:numId w:val="152"/>
        </w:numPr>
        <w:rPr>
          <w:rFonts w:cstheme="minorHAnsi"/>
          <w:lang w:bidi="ar-EG"/>
        </w:rPr>
      </w:pPr>
      <w:proofErr w:type="spellStart"/>
      <w:r w:rsidRPr="00574023">
        <w:rPr>
          <w:rFonts w:cstheme="minorHAnsi"/>
          <w:lang w:bidi="ar-EG"/>
        </w:rPr>
        <w:t>product_id</w:t>
      </w:r>
      <w:proofErr w:type="spellEnd"/>
      <w:r w:rsidRPr="00574023">
        <w:rPr>
          <w:rFonts w:cstheme="minorHAnsi"/>
          <w:lang w:bidi="ar-EG"/>
        </w:rPr>
        <w:t>: int</w:t>
      </w:r>
    </w:p>
    <w:p w14:paraId="1B271013" w14:textId="304878A8" w:rsidR="00995478" w:rsidRPr="00574023" w:rsidRDefault="00995478">
      <w:pPr>
        <w:pStyle w:val="ListParagraph"/>
        <w:numPr>
          <w:ilvl w:val="1"/>
          <w:numId w:val="152"/>
        </w:numPr>
        <w:rPr>
          <w:rFonts w:cstheme="minorHAnsi"/>
          <w:lang w:bidi="ar-EG"/>
        </w:rPr>
      </w:pPr>
      <w:r w:rsidRPr="00574023">
        <w:rPr>
          <w:rFonts w:cstheme="minorHAnsi"/>
          <w:lang w:bidi="ar-EG"/>
        </w:rPr>
        <w:t>quantity: int</w:t>
      </w:r>
    </w:p>
    <w:p w14:paraId="44A0716F" w14:textId="77777777" w:rsidR="00995478" w:rsidRPr="00574023" w:rsidRDefault="00995478">
      <w:pPr>
        <w:pStyle w:val="ListParagraph"/>
        <w:numPr>
          <w:ilvl w:val="0"/>
          <w:numId w:val="153"/>
        </w:numPr>
        <w:rPr>
          <w:rStyle w:val="Strong"/>
          <w:lang w:bidi="ar-EG"/>
        </w:rPr>
      </w:pPr>
      <w:r w:rsidRPr="00574023">
        <w:rPr>
          <w:rStyle w:val="Strong"/>
          <w:lang w:bidi="ar-EG"/>
        </w:rPr>
        <w:t>Methods:</w:t>
      </w:r>
    </w:p>
    <w:p w14:paraId="5A2C8291" w14:textId="027B7015" w:rsidR="00995478" w:rsidRPr="00574023" w:rsidRDefault="00995478">
      <w:pPr>
        <w:pStyle w:val="ListParagraph"/>
        <w:numPr>
          <w:ilvl w:val="1"/>
          <w:numId w:val="154"/>
        </w:numPr>
        <w:rPr>
          <w:rFonts w:cstheme="minorHAnsi"/>
          <w:lang w:bidi="ar-EG"/>
        </w:rPr>
      </w:pPr>
      <w:proofErr w:type="spellStart"/>
      <w:proofErr w:type="gramStart"/>
      <w:r w:rsidRPr="00574023">
        <w:rPr>
          <w:rFonts w:cstheme="minorHAnsi"/>
          <w:lang w:bidi="ar-EG"/>
        </w:rPr>
        <w:t>addToCart</w:t>
      </w:r>
      <w:proofErr w:type="spellEnd"/>
      <w:r w:rsidRPr="00574023">
        <w:rPr>
          <w:rFonts w:cstheme="minorHAnsi"/>
          <w:lang w:bidi="ar-EG"/>
        </w:rPr>
        <w:t>(</w:t>
      </w:r>
      <w:proofErr w:type="gramEnd"/>
      <w:r w:rsidRPr="00574023">
        <w:rPr>
          <w:rFonts w:cstheme="minorHAnsi"/>
          <w:lang w:bidi="ar-EG"/>
        </w:rPr>
        <w:t>): void</w:t>
      </w:r>
    </w:p>
    <w:p w14:paraId="7899ED4F" w14:textId="4D5D834C" w:rsidR="00995478" w:rsidRDefault="00995478">
      <w:pPr>
        <w:pStyle w:val="ListParagraph"/>
        <w:numPr>
          <w:ilvl w:val="1"/>
          <w:numId w:val="154"/>
        </w:numPr>
        <w:rPr>
          <w:rFonts w:cstheme="minorHAnsi"/>
          <w:lang w:bidi="ar-EG"/>
        </w:rPr>
      </w:pPr>
      <w:proofErr w:type="spellStart"/>
      <w:proofErr w:type="gramStart"/>
      <w:r w:rsidRPr="00574023">
        <w:rPr>
          <w:rFonts w:cstheme="minorHAnsi"/>
          <w:lang w:bidi="ar-EG"/>
        </w:rPr>
        <w:t>removeFromCart</w:t>
      </w:r>
      <w:proofErr w:type="spellEnd"/>
      <w:r w:rsidRPr="00574023">
        <w:rPr>
          <w:rFonts w:cstheme="minorHAnsi"/>
          <w:lang w:bidi="ar-EG"/>
        </w:rPr>
        <w:t>(</w:t>
      </w:r>
      <w:proofErr w:type="gramEnd"/>
      <w:r w:rsidRPr="00574023">
        <w:rPr>
          <w:rFonts w:cstheme="minorHAnsi"/>
          <w:lang w:bidi="ar-EG"/>
        </w:rPr>
        <w:t>): void</w:t>
      </w:r>
    </w:p>
    <w:p w14:paraId="611F5588" w14:textId="77777777" w:rsidR="00574023" w:rsidRDefault="00574023" w:rsidP="00574023">
      <w:pPr>
        <w:rPr>
          <w:rFonts w:cstheme="minorHAnsi"/>
          <w:lang w:bidi="ar-EG"/>
        </w:rPr>
      </w:pPr>
    </w:p>
    <w:p w14:paraId="09867957" w14:textId="77777777" w:rsidR="00574023" w:rsidRDefault="00574023" w:rsidP="00574023">
      <w:pPr>
        <w:rPr>
          <w:rFonts w:cstheme="minorHAnsi"/>
          <w:lang w:bidi="ar-EG"/>
        </w:rPr>
      </w:pPr>
    </w:p>
    <w:p w14:paraId="51418031" w14:textId="77777777" w:rsidR="00574023" w:rsidRDefault="00574023" w:rsidP="00574023">
      <w:pPr>
        <w:rPr>
          <w:rFonts w:cstheme="minorHAnsi"/>
          <w:lang w:bidi="ar-EG"/>
        </w:rPr>
      </w:pPr>
    </w:p>
    <w:p w14:paraId="1B7D51EC" w14:textId="77777777" w:rsidR="00574023" w:rsidRPr="00574023" w:rsidRDefault="00574023" w:rsidP="00574023">
      <w:pPr>
        <w:rPr>
          <w:rFonts w:cstheme="minorHAnsi"/>
          <w:lang w:bidi="ar-EG"/>
        </w:rPr>
      </w:pPr>
    </w:p>
    <w:p w14:paraId="4431DA79" w14:textId="11B3772D" w:rsidR="00995478" w:rsidRPr="00574023" w:rsidRDefault="00995478">
      <w:pPr>
        <w:pStyle w:val="ListParagraph"/>
        <w:numPr>
          <w:ilvl w:val="0"/>
          <w:numId w:val="155"/>
        </w:numPr>
        <w:rPr>
          <w:rStyle w:val="IntenseEmphasis"/>
          <w:b/>
          <w:bCs/>
          <w:sz w:val="26"/>
          <w:szCs w:val="26"/>
          <w:lang w:bidi="ar-EG"/>
        </w:rPr>
      </w:pPr>
      <w:r w:rsidRPr="00574023">
        <w:rPr>
          <w:rStyle w:val="IntenseEmphasis"/>
          <w:b/>
          <w:bCs/>
          <w:sz w:val="26"/>
          <w:szCs w:val="26"/>
          <w:lang w:bidi="ar-EG"/>
        </w:rPr>
        <w:t>Class: Order</w:t>
      </w:r>
    </w:p>
    <w:p w14:paraId="479727A7" w14:textId="77C6000E" w:rsidR="00995478" w:rsidRPr="00574023" w:rsidRDefault="00995478">
      <w:pPr>
        <w:pStyle w:val="ListParagraph"/>
        <w:numPr>
          <w:ilvl w:val="0"/>
          <w:numId w:val="156"/>
        </w:numPr>
        <w:rPr>
          <w:rStyle w:val="Strong"/>
          <w:lang w:bidi="ar-EG"/>
        </w:rPr>
      </w:pPr>
      <w:r w:rsidRPr="00574023">
        <w:rPr>
          <w:rStyle w:val="Strong"/>
          <w:lang w:bidi="ar-EG"/>
        </w:rPr>
        <w:t>Attributes:</w:t>
      </w:r>
    </w:p>
    <w:p w14:paraId="0CD90764" w14:textId="3F7A1AE4" w:rsidR="00995478" w:rsidRPr="00574023" w:rsidRDefault="00995478">
      <w:pPr>
        <w:pStyle w:val="ListParagraph"/>
        <w:numPr>
          <w:ilvl w:val="1"/>
          <w:numId w:val="157"/>
        </w:numPr>
        <w:rPr>
          <w:rFonts w:cstheme="minorHAnsi"/>
          <w:lang w:bidi="ar-EG"/>
        </w:rPr>
      </w:pPr>
      <w:r w:rsidRPr="00574023">
        <w:rPr>
          <w:rFonts w:cstheme="minorHAnsi"/>
          <w:lang w:bidi="ar-EG"/>
        </w:rPr>
        <w:t>id: int</w:t>
      </w:r>
    </w:p>
    <w:p w14:paraId="7CFD3302" w14:textId="370DA70B" w:rsidR="00995478" w:rsidRPr="00574023" w:rsidRDefault="00995478">
      <w:pPr>
        <w:pStyle w:val="ListParagraph"/>
        <w:numPr>
          <w:ilvl w:val="1"/>
          <w:numId w:val="157"/>
        </w:numPr>
        <w:rPr>
          <w:rFonts w:cstheme="minorHAnsi"/>
          <w:lang w:bidi="ar-EG"/>
        </w:rPr>
      </w:pPr>
      <w:proofErr w:type="spellStart"/>
      <w:r w:rsidRPr="00574023">
        <w:rPr>
          <w:rFonts w:cstheme="minorHAnsi"/>
          <w:lang w:bidi="ar-EG"/>
        </w:rPr>
        <w:t>user_id</w:t>
      </w:r>
      <w:proofErr w:type="spellEnd"/>
      <w:r w:rsidRPr="00574023">
        <w:rPr>
          <w:rFonts w:cstheme="minorHAnsi"/>
          <w:lang w:bidi="ar-EG"/>
        </w:rPr>
        <w:t>: int</w:t>
      </w:r>
    </w:p>
    <w:p w14:paraId="189ACFF6" w14:textId="7EB50D45" w:rsidR="00995478" w:rsidRPr="00574023" w:rsidRDefault="00995478">
      <w:pPr>
        <w:pStyle w:val="ListParagraph"/>
        <w:numPr>
          <w:ilvl w:val="1"/>
          <w:numId w:val="157"/>
        </w:numPr>
        <w:rPr>
          <w:rFonts w:cstheme="minorHAnsi"/>
          <w:lang w:bidi="ar-EG"/>
        </w:rPr>
      </w:pPr>
      <w:proofErr w:type="spellStart"/>
      <w:r w:rsidRPr="00574023">
        <w:rPr>
          <w:rFonts w:cstheme="minorHAnsi"/>
          <w:lang w:bidi="ar-EG"/>
        </w:rPr>
        <w:t>total_price</w:t>
      </w:r>
      <w:proofErr w:type="spellEnd"/>
      <w:r w:rsidRPr="00574023">
        <w:rPr>
          <w:rFonts w:cstheme="minorHAnsi"/>
          <w:lang w:bidi="ar-EG"/>
        </w:rPr>
        <w:t>: float</w:t>
      </w:r>
    </w:p>
    <w:p w14:paraId="0628CA24" w14:textId="4DF515CD" w:rsidR="00995478" w:rsidRPr="00574023" w:rsidRDefault="00995478">
      <w:pPr>
        <w:pStyle w:val="ListParagraph"/>
        <w:numPr>
          <w:ilvl w:val="1"/>
          <w:numId w:val="157"/>
        </w:numPr>
        <w:rPr>
          <w:rFonts w:cstheme="minorHAnsi"/>
          <w:lang w:bidi="ar-EG"/>
        </w:rPr>
      </w:pPr>
      <w:proofErr w:type="spellStart"/>
      <w:r w:rsidRPr="00574023">
        <w:rPr>
          <w:rFonts w:cstheme="minorHAnsi"/>
          <w:lang w:bidi="ar-EG"/>
        </w:rPr>
        <w:t>order_date</w:t>
      </w:r>
      <w:proofErr w:type="spellEnd"/>
      <w:r w:rsidRPr="00574023">
        <w:rPr>
          <w:rFonts w:cstheme="minorHAnsi"/>
          <w:lang w:bidi="ar-EG"/>
        </w:rPr>
        <w:t>: datetime</w:t>
      </w:r>
    </w:p>
    <w:p w14:paraId="65DF7C46" w14:textId="693DC4ED" w:rsidR="00995478" w:rsidRPr="00574023" w:rsidRDefault="00995478">
      <w:pPr>
        <w:pStyle w:val="ListParagraph"/>
        <w:numPr>
          <w:ilvl w:val="0"/>
          <w:numId w:val="158"/>
        </w:numPr>
        <w:rPr>
          <w:rStyle w:val="Strong"/>
          <w:lang w:bidi="ar-EG"/>
        </w:rPr>
      </w:pPr>
      <w:r w:rsidRPr="00574023">
        <w:rPr>
          <w:rStyle w:val="Strong"/>
          <w:lang w:bidi="ar-EG"/>
        </w:rPr>
        <w:t>Methods:</w:t>
      </w:r>
    </w:p>
    <w:p w14:paraId="49AF8848" w14:textId="4AE7A3B2" w:rsidR="00995478" w:rsidRPr="00574023" w:rsidRDefault="00995478">
      <w:pPr>
        <w:pStyle w:val="ListParagraph"/>
        <w:numPr>
          <w:ilvl w:val="0"/>
          <w:numId w:val="159"/>
        </w:numPr>
        <w:rPr>
          <w:rFonts w:cstheme="minorHAnsi"/>
          <w:lang w:bidi="ar-EG"/>
        </w:rPr>
      </w:pPr>
      <w:proofErr w:type="spellStart"/>
      <w:proofErr w:type="gramStart"/>
      <w:r w:rsidRPr="00574023">
        <w:rPr>
          <w:rFonts w:cstheme="minorHAnsi"/>
          <w:lang w:bidi="ar-EG"/>
        </w:rPr>
        <w:t>placeOrder</w:t>
      </w:r>
      <w:proofErr w:type="spellEnd"/>
      <w:r w:rsidRPr="00574023">
        <w:rPr>
          <w:rFonts w:cstheme="minorHAnsi"/>
          <w:lang w:bidi="ar-EG"/>
        </w:rPr>
        <w:t>(</w:t>
      </w:r>
      <w:proofErr w:type="gramEnd"/>
      <w:r w:rsidRPr="00574023">
        <w:rPr>
          <w:rFonts w:cstheme="minorHAnsi"/>
          <w:lang w:bidi="ar-EG"/>
        </w:rPr>
        <w:t>): void</w:t>
      </w:r>
    </w:p>
    <w:p w14:paraId="6E0C1FD9" w14:textId="2C0EFE2F" w:rsidR="00995478" w:rsidRPr="00574023" w:rsidRDefault="00995478">
      <w:pPr>
        <w:pStyle w:val="ListParagraph"/>
        <w:numPr>
          <w:ilvl w:val="0"/>
          <w:numId w:val="159"/>
        </w:numPr>
        <w:rPr>
          <w:rFonts w:cstheme="minorHAnsi"/>
          <w:lang w:bidi="ar-EG"/>
        </w:rPr>
      </w:pPr>
      <w:proofErr w:type="spellStart"/>
      <w:proofErr w:type="gramStart"/>
      <w:r w:rsidRPr="00574023">
        <w:rPr>
          <w:rFonts w:cstheme="minorHAnsi"/>
          <w:lang w:bidi="ar-EG"/>
        </w:rPr>
        <w:t>getOrderDetails</w:t>
      </w:r>
      <w:proofErr w:type="spellEnd"/>
      <w:r w:rsidRPr="00574023">
        <w:rPr>
          <w:rFonts w:cstheme="minorHAnsi"/>
          <w:lang w:bidi="ar-EG"/>
        </w:rPr>
        <w:t>(</w:t>
      </w:r>
      <w:proofErr w:type="gramEnd"/>
      <w:r w:rsidRPr="00574023">
        <w:rPr>
          <w:rFonts w:cstheme="minorHAnsi"/>
          <w:lang w:bidi="ar-EG"/>
        </w:rPr>
        <w:t>): void</w:t>
      </w:r>
    </w:p>
    <w:p w14:paraId="622EC509" w14:textId="764A45D9" w:rsidR="00995478" w:rsidRPr="00574023" w:rsidRDefault="00995478">
      <w:pPr>
        <w:pStyle w:val="ListParagraph"/>
        <w:numPr>
          <w:ilvl w:val="0"/>
          <w:numId w:val="160"/>
        </w:numPr>
        <w:rPr>
          <w:rStyle w:val="IntenseEmphasis"/>
          <w:b/>
          <w:bCs/>
          <w:sz w:val="26"/>
          <w:szCs w:val="26"/>
          <w:lang w:bidi="ar-EG"/>
        </w:rPr>
      </w:pPr>
      <w:r w:rsidRPr="00574023">
        <w:rPr>
          <w:rStyle w:val="IntenseEmphasis"/>
          <w:b/>
          <w:bCs/>
          <w:sz w:val="26"/>
          <w:szCs w:val="26"/>
          <w:lang w:bidi="ar-EG"/>
        </w:rPr>
        <w:t xml:space="preserve">Class: </w:t>
      </w:r>
      <w:proofErr w:type="spellStart"/>
      <w:r w:rsidRPr="00574023">
        <w:rPr>
          <w:rStyle w:val="IntenseEmphasis"/>
          <w:b/>
          <w:bCs/>
          <w:sz w:val="26"/>
          <w:szCs w:val="26"/>
          <w:lang w:bidi="ar-EG"/>
        </w:rPr>
        <w:t>OrderItem</w:t>
      </w:r>
      <w:proofErr w:type="spellEnd"/>
    </w:p>
    <w:p w14:paraId="3749D831" w14:textId="4EE5AFA9" w:rsidR="00995478" w:rsidRPr="00574023" w:rsidRDefault="00995478">
      <w:pPr>
        <w:pStyle w:val="ListParagraph"/>
        <w:numPr>
          <w:ilvl w:val="0"/>
          <w:numId w:val="161"/>
        </w:numPr>
        <w:rPr>
          <w:rStyle w:val="Strong"/>
          <w:lang w:bidi="ar-EG"/>
        </w:rPr>
      </w:pPr>
      <w:r w:rsidRPr="00574023">
        <w:rPr>
          <w:rStyle w:val="Strong"/>
          <w:lang w:bidi="ar-EG"/>
        </w:rPr>
        <w:t>Attributes:</w:t>
      </w:r>
    </w:p>
    <w:p w14:paraId="26F79530" w14:textId="00A9B44E" w:rsidR="00995478" w:rsidRPr="00574023" w:rsidRDefault="00995478">
      <w:pPr>
        <w:pStyle w:val="ListParagraph"/>
        <w:numPr>
          <w:ilvl w:val="1"/>
          <w:numId w:val="162"/>
        </w:numPr>
        <w:rPr>
          <w:rFonts w:cstheme="minorHAnsi"/>
          <w:lang w:bidi="ar-EG"/>
        </w:rPr>
      </w:pPr>
      <w:r w:rsidRPr="00574023">
        <w:rPr>
          <w:rFonts w:cstheme="minorHAnsi"/>
          <w:lang w:bidi="ar-EG"/>
        </w:rPr>
        <w:t>id: int</w:t>
      </w:r>
    </w:p>
    <w:p w14:paraId="03230D8F" w14:textId="2692ECA2" w:rsidR="00995478" w:rsidRPr="00574023" w:rsidRDefault="00995478">
      <w:pPr>
        <w:pStyle w:val="ListParagraph"/>
        <w:numPr>
          <w:ilvl w:val="1"/>
          <w:numId w:val="162"/>
        </w:numPr>
        <w:rPr>
          <w:rFonts w:cstheme="minorHAnsi"/>
          <w:lang w:bidi="ar-EG"/>
        </w:rPr>
      </w:pPr>
      <w:proofErr w:type="spellStart"/>
      <w:r w:rsidRPr="00574023">
        <w:rPr>
          <w:rFonts w:cstheme="minorHAnsi"/>
          <w:lang w:bidi="ar-EG"/>
        </w:rPr>
        <w:t>order_id</w:t>
      </w:r>
      <w:proofErr w:type="spellEnd"/>
      <w:r w:rsidRPr="00574023">
        <w:rPr>
          <w:rFonts w:cstheme="minorHAnsi"/>
          <w:lang w:bidi="ar-EG"/>
        </w:rPr>
        <w:t>: int</w:t>
      </w:r>
    </w:p>
    <w:p w14:paraId="72CBE67C" w14:textId="6880F1FF" w:rsidR="00995478" w:rsidRPr="00574023" w:rsidRDefault="00995478">
      <w:pPr>
        <w:pStyle w:val="ListParagraph"/>
        <w:numPr>
          <w:ilvl w:val="1"/>
          <w:numId w:val="162"/>
        </w:numPr>
        <w:rPr>
          <w:rFonts w:cstheme="minorHAnsi"/>
          <w:lang w:bidi="ar-EG"/>
        </w:rPr>
      </w:pPr>
      <w:proofErr w:type="spellStart"/>
      <w:r w:rsidRPr="00574023">
        <w:rPr>
          <w:rFonts w:cstheme="minorHAnsi"/>
          <w:lang w:bidi="ar-EG"/>
        </w:rPr>
        <w:t>product_id</w:t>
      </w:r>
      <w:proofErr w:type="spellEnd"/>
      <w:r w:rsidRPr="00574023">
        <w:rPr>
          <w:rFonts w:cstheme="minorHAnsi"/>
          <w:lang w:bidi="ar-EG"/>
        </w:rPr>
        <w:t>: int</w:t>
      </w:r>
    </w:p>
    <w:p w14:paraId="13562474" w14:textId="2A8166F2" w:rsidR="00995478" w:rsidRPr="00574023" w:rsidRDefault="00995478">
      <w:pPr>
        <w:pStyle w:val="ListParagraph"/>
        <w:numPr>
          <w:ilvl w:val="1"/>
          <w:numId w:val="162"/>
        </w:numPr>
        <w:rPr>
          <w:rFonts w:cstheme="minorHAnsi"/>
          <w:lang w:bidi="ar-EG"/>
        </w:rPr>
      </w:pPr>
      <w:r w:rsidRPr="00574023">
        <w:rPr>
          <w:rFonts w:cstheme="minorHAnsi"/>
          <w:lang w:bidi="ar-EG"/>
        </w:rPr>
        <w:t>quantity: int</w:t>
      </w:r>
    </w:p>
    <w:p w14:paraId="6AC134DA" w14:textId="661D12FA" w:rsidR="00995478" w:rsidRPr="00574023" w:rsidRDefault="00995478">
      <w:pPr>
        <w:pStyle w:val="ListParagraph"/>
        <w:numPr>
          <w:ilvl w:val="1"/>
          <w:numId w:val="162"/>
        </w:numPr>
        <w:rPr>
          <w:rFonts w:cstheme="minorHAnsi"/>
          <w:lang w:bidi="ar-EG"/>
        </w:rPr>
      </w:pPr>
      <w:r w:rsidRPr="00574023">
        <w:rPr>
          <w:rFonts w:cstheme="minorHAnsi"/>
          <w:lang w:bidi="ar-EG"/>
        </w:rPr>
        <w:t>price: float</w:t>
      </w:r>
    </w:p>
    <w:p w14:paraId="035BEB88" w14:textId="666DAF68" w:rsidR="00995478" w:rsidRPr="00574023" w:rsidRDefault="00995478">
      <w:pPr>
        <w:pStyle w:val="ListParagraph"/>
        <w:numPr>
          <w:ilvl w:val="0"/>
          <w:numId w:val="163"/>
        </w:numPr>
        <w:rPr>
          <w:rStyle w:val="IntenseEmphasis"/>
          <w:b/>
          <w:bCs/>
          <w:sz w:val="26"/>
          <w:szCs w:val="26"/>
          <w:lang w:bidi="ar-EG"/>
        </w:rPr>
      </w:pPr>
      <w:r w:rsidRPr="00574023">
        <w:rPr>
          <w:rStyle w:val="IntenseEmphasis"/>
          <w:b/>
          <w:bCs/>
          <w:sz w:val="26"/>
          <w:szCs w:val="26"/>
          <w:lang w:bidi="ar-EG"/>
        </w:rPr>
        <w:t>Class: Feedback</w:t>
      </w:r>
    </w:p>
    <w:p w14:paraId="78677A19" w14:textId="393E01D9" w:rsidR="00995478" w:rsidRPr="00574023" w:rsidRDefault="00995478">
      <w:pPr>
        <w:pStyle w:val="ListParagraph"/>
        <w:numPr>
          <w:ilvl w:val="0"/>
          <w:numId w:val="164"/>
        </w:numPr>
        <w:rPr>
          <w:rStyle w:val="Strong"/>
          <w:lang w:bidi="ar-EG"/>
        </w:rPr>
      </w:pPr>
      <w:r w:rsidRPr="00574023">
        <w:rPr>
          <w:rStyle w:val="Strong"/>
          <w:lang w:bidi="ar-EG"/>
        </w:rPr>
        <w:t>Attributes:</w:t>
      </w:r>
    </w:p>
    <w:p w14:paraId="34C40C0A" w14:textId="0E4437A5" w:rsidR="00995478" w:rsidRPr="00574023" w:rsidRDefault="00995478">
      <w:pPr>
        <w:pStyle w:val="ListParagraph"/>
        <w:numPr>
          <w:ilvl w:val="1"/>
          <w:numId w:val="165"/>
        </w:numPr>
        <w:rPr>
          <w:rFonts w:cstheme="minorHAnsi"/>
          <w:lang w:bidi="ar-EG"/>
        </w:rPr>
      </w:pPr>
      <w:r w:rsidRPr="00574023">
        <w:rPr>
          <w:rFonts w:cstheme="minorHAnsi"/>
          <w:lang w:bidi="ar-EG"/>
        </w:rPr>
        <w:t>id: int</w:t>
      </w:r>
    </w:p>
    <w:p w14:paraId="600EB851" w14:textId="08405905" w:rsidR="00995478" w:rsidRPr="00574023" w:rsidRDefault="00995478">
      <w:pPr>
        <w:pStyle w:val="ListParagraph"/>
        <w:numPr>
          <w:ilvl w:val="1"/>
          <w:numId w:val="165"/>
        </w:numPr>
        <w:rPr>
          <w:rFonts w:cstheme="minorHAnsi"/>
          <w:lang w:bidi="ar-EG"/>
        </w:rPr>
      </w:pPr>
      <w:proofErr w:type="spellStart"/>
      <w:r w:rsidRPr="00574023">
        <w:rPr>
          <w:rFonts w:cstheme="minorHAnsi"/>
          <w:lang w:bidi="ar-EG"/>
        </w:rPr>
        <w:t>user_id</w:t>
      </w:r>
      <w:proofErr w:type="spellEnd"/>
      <w:r w:rsidRPr="00574023">
        <w:rPr>
          <w:rFonts w:cstheme="minorHAnsi"/>
          <w:lang w:bidi="ar-EG"/>
        </w:rPr>
        <w:t>: int</w:t>
      </w:r>
    </w:p>
    <w:p w14:paraId="2FC1EFB7" w14:textId="0AA721EA" w:rsidR="00995478" w:rsidRPr="00574023" w:rsidRDefault="00995478">
      <w:pPr>
        <w:pStyle w:val="ListParagraph"/>
        <w:numPr>
          <w:ilvl w:val="1"/>
          <w:numId w:val="165"/>
        </w:numPr>
        <w:rPr>
          <w:rFonts w:cstheme="minorHAnsi"/>
          <w:lang w:bidi="ar-EG"/>
        </w:rPr>
      </w:pPr>
      <w:proofErr w:type="spellStart"/>
      <w:r w:rsidRPr="00574023">
        <w:rPr>
          <w:rFonts w:cstheme="minorHAnsi"/>
          <w:lang w:bidi="ar-EG"/>
        </w:rPr>
        <w:t>product_id</w:t>
      </w:r>
      <w:proofErr w:type="spellEnd"/>
      <w:r w:rsidRPr="00574023">
        <w:rPr>
          <w:rFonts w:cstheme="minorHAnsi"/>
          <w:lang w:bidi="ar-EG"/>
        </w:rPr>
        <w:t>: int</w:t>
      </w:r>
    </w:p>
    <w:p w14:paraId="3E1615B9" w14:textId="6C51AB08" w:rsidR="00995478" w:rsidRPr="00574023" w:rsidRDefault="00995478">
      <w:pPr>
        <w:pStyle w:val="ListParagraph"/>
        <w:numPr>
          <w:ilvl w:val="1"/>
          <w:numId w:val="165"/>
        </w:numPr>
        <w:rPr>
          <w:rFonts w:cstheme="minorHAnsi"/>
          <w:lang w:bidi="ar-EG"/>
        </w:rPr>
      </w:pPr>
      <w:r w:rsidRPr="00574023">
        <w:rPr>
          <w:rFonts w:cstheme="minorHAnsi"/>
          <w:lang w:bidi="ar-EG"/>
        </w:rPr>
        <w:t>rating: int</w:t>
      </w:r>
    </w:p>
    <w:p w14:paraId="704C36AA" w14:textId="0E1C722A" w:rsidR="00995478" w:rsidRPr="00574023" w:rsidRDefault="00995478">
      <w:pPr>
        <w:pStyle w:val="ListParagraph"/>
        <w:numPr>
          <w:ilvl w:val="1"/>
          <w:numId w:val="165"/>
        </w:numPr>
        <w:rPr>
          <w:rFonts w:cstheme="minorHAnsi"/>
          <w:lang w:bidi="ar-EG"/>
        </w:rPr>
      </w:pPr>
      <w:r w:rsidRPr="00574023">
        <w:rPr>
          <w:rFonts w:cstheme="minorHAnsi"/>
          <w:lang w:bidi="ar-EG"/>
        </w:rPr>
        <w:t>comment: string</w:t>
      </w:r>
    </w:p>
    <w:p w14:paraId="36DA1D81" w14:textId="5E1AB585" w:rsidR="00995478" w:rsidRPr="00574023" w:rsidRDefault="00995478">
      <w:pPr>
        <w:pStyle w:val="ListParagraph"/>
        <w:numPr>
          <w:ilvl w:val="0"/>
          <w:numId w:val="166"/>
        </w:numPr>
        <w:rPr>
          <w:rStyle w:val="Strong"/>
          <w:lang w:bidi="ar-EG"/>
        </w:rPr>
      </w:pPr>
      <w:r w:rsidRPr="00574023">
        <w:rPr>
          <w:rStyle w:val="Strong"/>
          <w:lang w:bidi="ar-EG"/>
        </w:rPr>
        <w:t>Methods:</w:t>
      </w:r>
    </w:p>
    <w:p w14:paraId="68AAC08B" w14:textId="70A9AB2F" w:rsidR="00995478" w:rsidRDefault="00995478">
      <w:pPr>
        <w:pStyle w:val="ListParagraph"/>
        <w:numPr>
          <w:ilvl w:val="1"/>
          <w:numId w:val="167"/>
        </w:numPr>
        <w:rPr>
          <w:rFonts w:cstheme="minorHAnsi"/>
          <w:lang w:bidi="ar-EG"/>
        </w:rPr>
      </w:pPr>
      <w:proofErr w:type="spellStart"/>
      <w:proofErr w:type="gramStart"/>
      <w:r w:rsidRPr="00574023">
        <w:rPr>
          <w:rFonts w:cstheme="minorHAnsi"/>
          <w:lang w:bidi="ar-EG"/>
        </w:rPr>
        <w:t>leaveFeedback</w:t>
      </w:r>
      <w:proofErr w:type="spellEnd"/>
      <w:r w:rsidRPr="00574023">
        <w:rPr>
          <w:rFonts w:cstheme="minorHAnsi"/>
          <w:lang w:bidi="ar-EG"/>
        </w:rPr>
        <w:t>(</w:t>
      </w:r>
      <w:proofErr w:type="gramEnd"/>
      <w:r w:rsidRPr="00574023">
        <w:rPr>
          <w:rFonts w:cstheme="minorHAnsi"/>
          <w:lang w:bidi="ar-EG"/>
        </w:rPr>
        <w:t>): void</w:t>
      </w:r>
    </w:p>
    <w:p w14:paraId="19191692" w14:textId="77777777" w:rsidR="00574023" w:rsidRDefault="00574023" w:rsidP="00574023">
      <w:pPr>
        <w:rPr>
          <w:rFonts w:cstheme="minorHAnsi"/>
          <w:lang w:bidi="ar-EG"/>
        </w:rPr>
      </w:pPr>
    </w:p>
    <w:p w14:paraId="714E940D" w14:textId="77777777" w:rsidR="00574023" w:rsidRDefault="00574023" w:rsidP="00574023">
      <w:pPr>
        <w:rPr>
          <w:rFonts w:cstheme="minorHAnsi"/>
          <w:lang w:bidi="ar-EG"/>
        </w:rPr>
      </w:pPr>
    </w:p>
    <w:p w14:paraId="08F4484D" w14:textId="77777777" w:rsidR="00574023" w:rsidRDefault="00574023" w:rsidP="00574023">
      <w:pPr>
        <w:rPr>
          <w:rFonts w:cstheme="minorHAnsi"/>
          <w:lang w:bidi="ar-EG"/>
        </w:rPr>
      </w:pPr>
    </w:p>
    <w:p w14:paraId="241FC7C3" w14:textId="77777777" w:rsidR="00574023" w:rsidRPr="00574023" w:rsidRDefault="00574023" w:rsidP="00574023">
      <w:pPr>
        <w:rPr>
          <w:rFonts w:cstheme="minorHAnsi"/>
          <w:lang w:bidi="ar-EG"/>
        </w:rPr>
      </w:pPr>
    </w:p>
    <w:p w14:paraId="79A976CC" w14:textId="61406C5D" w:rsidR="00995478" w:rsidRPr="00574023" w:rsidRDefault="00995478">
      <w:pPr>
        <w:pStyle w:val="ListParagraph"/>
        <w:numPr>
          <w:ilvl w:val="0"/>
          <w:numId w:val="168"/>
        </w:numPr>
        <w:rPr>
          <w:rStyle w:val="IntenseEmphasis"/>
          <w:b/>
          <w:bCs/>
          <w:sz w:val="26"/>
          <w:szCs w:val="26"/>
          <w:lang w:bidi="ar-EG"/>
        </w:rPr>
      </w:pPr>
      <w:r w:rsidRPr="00574023">
        <w:rPr>
          <w:rStyle w:val="IntenseEmphasis"/>
          <w:b/>
          <w:bCs/>
          <w:sz w:val="26"/>
          <w:szCs w:val="26"/>
          <w:lang w:bidi="ar-EG"/>
        </w:rPr>
        <w:t>Class: Product</w:t>
      </w:r>
    </w:p>
    <w:p w14:paraId="753F7C4C" w14:textId="4679D8D6" w:rsidR="00995478" w:rsidRPr="00574023" w:rsidRDefault="00995478">
      <w:pPr>
        <w:pStyle w:val="ListParagraph"/>
        <w:numPr>
          <w:ilvl w:val="0"/>
          <w:numId w:val="169"/>
        </w:numPr>
        <w:rPr>
          <w:rStyle w:val="Strong"/>
          <w:lang w:bidi="ar-EG"/>
        </w:rPr>
      </w:pPr>
      <w:r w:rsidRPr="00574023">
        <w:rPr>
          <w:rStyle w:val="Strong"/>
          <w:lang w:bidi="ar-EG"/>
        </w:rPr>
        <w:t>Attributes:</w:t>
      </w:r>
    </w:p>
    <w:p w14:paraId="1F906A1F" w14:textId="5D213ED4" w:rsidR="00995478" w:rsidRPr="00574023" w:rsidRDefault="00995478">
      <w:pPr>
        <w:pStyle w:val="ListParagraph"/>
        <w:numPr>
          <w:ilvl w:val="1"/>
          <w:numId w:val="170"/>
        </w:numPr>
        <w:rPr>
          <w:rFonts w:cstheme="minorHAnsi"/>
          <w:lang w:bidi="ar-EG"/>
        </w:rPr>
      </w:pPr>
      <w:r w:rsidRPr="00574023">
        <w:rPr>
          <w:rFonts w:cstheme="minorHAnsi"/>
          <w:lang w:bidi="ar-EG"/>
        </w:rPr>
        <w:t>id: int</w:t>
      </w:r>
    </w:p>
    <w:p w14:paraId="0243DA24" w14:textId="74E44CC6" w:rsidR="00995478" w:rsidRPr="00574023" w:rsidRDefault="00995478">
      <w:pPr>
        <w:pStyle w:val="ListParagraph"/>
        <w:numPr>
          <w:ilvl w:val="1"/>
          <w:numId w:val="170"/>
        </w:numPr>
        <w:rPr>
          <w:rFonts w:cstheme="minorHAnsi"/>
          <w:lang w:bidi="ar-EG"/>
        </w:rPr>
      </w:pPr>
      <w:r w:rsidRPr="00574023">
        <w:rPr>
          <w:rFonts w:cstheme="minorHAnsi"/>
          <w:lang w:bidi="ar-EG"/>
        </w:rPr>
        <w:t>name: string</w:t>
      </w:r>
    </w:p>
    <w:p w14:paraId="0014575F" w14:textId="7C83E454" w:rsidR="00995478" w:rsidRPr="00574023" w:rsidRDefault="00995478">
      <w:pPr>
        <w:pStyle w:val="ListParagraph"/>
        <w:numPr>
          <w:ilvl w:val="1"/>
          <w:numId w:val="170"/>
        </w:numPr>
        <w:rPr>
          <w:rFonts w:cstheme="minorHAnsi"/>
          <w:lang w:bidi="ar-EG"/>
        </w:rPr>
      </w:pPr>
      <w:r w:rsidRPr="00574023">
        <w:rPr>
          <w:rFonts w:cstheme="minorHAnsi"/>
          <w:lang w:bidi="ar-EG"/>
        </w:rPr>
        <w:t>description: string</w:t>
      </w:r>
    </w:p>
    <w:p w14:paraId="27688526" w14:textId="1E62698A" w:rsidR="00995478" w:rsidRPr="00574023" w:rsidRDefault="00995478">
      <w:pPr>
        <w:pStyle w:val="ListParagraph"/>
        <w:numPr>
          <w:ilvl w:val="1"/>
          <w:numId w:val="170"/>
        </w:numPr>
        <w:rPr>
          <w:rFonts w:cstheme="minorHAnsi"/>
          <w:lang w:bidi="ar-EG"/>
        </w:rPr>
      </w:pPr>
      <w:r w:rsidRPr="00574023">
        <w:rPr>
          <w:rFonts w:cstheme="minorHAnsi"/>
          <w:lang w:bidi="ar-EG"/>
        </w:rPr>
        <w:t>price: float</w:t>
      </w:r>
    </w:p>
    <w:p w14:paraId="6FC8BEAA" w14:textId="66532397" w:rsidR="00995478" w:rsidRPr="00574023" w:rsidRDefault="00995478">
      <w:pPr>
        <w:pStyle w:val="ListParagraph"/>
        <w:numPr>
          <w:ilvl w:val="1"/>
          <w:numId w:val="170"/>
        </w:numPr>
        <w:rPr>
          <w:rFonts w:cstheme="minorHAnsi"/>
          <w:lang w:bidi="ar-EG"/>
        </w:rPr>
      </w:pPr>
      <w:r w:rsidRPr="00574023">
        <w:rPr>
          <w:rFonts w:cstheme="minorHAnsi"/>
          <w:lang w:bidi="ar-EG"/>
        </w:rPr>
        <w:t>quantity: int</w:t>
      </w:r>
    </w:p>
    <w:p w14:paraId="03477403" w14:textId="2D4102C0" w:rsidR="00995478" w:rsidRPr="00574023" w:rsidRDefault="00995478">
      <w:pPr>
        <w:pStyle w:val="ListParagraph"/>
        <w:numPr>
          <w:ilvl w:val="1"/>
          <w:numId w:val="170"/>
        </w:numPr>
        <w:rPr>
          <w:rFonts w:cstheme="minorHAnsi"/>
          <w:lang w:bidi="ar-EG"/>
        </w:rPr>
      </w:pPr>
      <w:proofErr w:type="spellStart"/>
      <w:r w:rsidRPr="00574023">
        <w:rPr>
          <w:rFonts w:cstheme="minorHAnsi"/>
          <w:lang w:bidi="ar-EG"/>
        </w:rPr>
        <w:t>user_id</w:t>
      </w:r>
      <w:proofErr w:type="spellEnd"/>
      <w:r w:rsidRPr="00574023">
        <w:rPr>
          <w:rFonts w:cstheme="minorHAnsi"/>
          <w:lang w:bidi="ar-EG"/>
        </w:rPr>
        <w:t>: int</w:t>
      </w:r>
    </w:p>
    <w:p w14:paraId="673A56B4" w14:textId="1F2C8048" w:rsidR="00995478" w:rsidRPr="00574023" w:rsidRDefault="00995478">
      <w:pPr>
        <w:pStyle w:val="ListParagraph"/>
        <w:numPr>
          <w:ilvl w:val="1"/>
          <w:numId w:val="170"/>
        </w:numPr>
        <w:rPr>
          <w:rFonts w:cstheme="minorHAnsi"/>
          <w:lang w:bidi="ar-EG"/>
        </w:rPr>
      </w:pPr>
      <w:proofErr w:type="spellStart"/>
      <w:r w:rsidRPr="00574023">
        <w:rPr>
          <w:rFonts w:cstheme="minorHAnsi"/>
          <w:lang w:bidi="ar-EG"/>
        </w:rPr>
        <w:t>category_id</w:t>
      </w:r>
      <w:proofErr w:type="spellEnd"/>
      <w:r w:rsidRPr="00574023">
        <w:rPr>
          <w:rFonts w:cstheme="minorHAnsi"/>
          <w:lang w:bidi="ar-EG"/>
        </w:rPr>
        <w:t>: int</w:t>
      </w:r>
    </w:p>
    <w:p w14:paraId="441D1966" w14:textId="3D5FDB44" w:rsidR="00995478" w:rsidRPr="00574023" w:rsidRDefault="00995478">
      <w:pPr>
        <w:pStyle w:val="ListParagraph"/>
        <w:numPr>
          <w:ilvl w:val="1"/>
          <w:numId w:val="171"/>
        </w:numPr>
        <w:rPr>
          <w:rStyle w:val="Strong"/>
          <w:lang w:bidi="ar-EG"/>
        </w:rPr>
      </w:pPr>
      <w:r w:rsidRPr="00574023">
        <w:rPr>
          <w:rStyle w:val="Strong"/>
          <w:lang w:bidi="ar-EG"/>
        </w:rPr>
        <w:t>Methods:</w:t>
      </w:r>
    </w:p>
    <w:p w14:paraId="2B643F03" w14:textId="73CC82E4" w:rsidR="00995478" w:rsidRPr="00574023" w:rsidRDefault="00995478">
      <w:pPr>
        <w:pStyle w:val="ListParagraph"/>
        <w:numPr>
          <w:ilvl w:val="1"/>
          <w:numId w:val="172"/>
        </w:numPr>
        <w:rPr>
          <w:rFonts w:cstheme="minorHAnsi"/>
          <w:lang w:bidi="ar-EG"/>
        </w:rPr>
      </w:pPr>
      <w:proofErr w:type="gramStart"/>
      <w:r w:rsidRPr="00574023">
        <w:rPr>
          <w:rFonts w:cstheme="minorHAnsi"/>
          <w:lang w:bidi="ar-EG"/>
        </w:rPr>
        <w:t>upload(</w:t>
      </w:r>
      <w:proofErr w:type="gramEnd"/>
      <w:r w:rsidRPr="00574023">
        <w:rPr>
          <w:rFonts w:cstheme="minorHAnsi"/>
          <w:lang w:bidi="ar-EG"/>
        </w:rPr>
        <w:t>): void</w:t>
      </w:r>
    </w:p>
    <w:p w14:paraId="3FD23194" w14:textId="35B4F57E" w:rsidR="00995478" w:rsidRPr="00574023" w:rsidRDefault="00995478">
      <w:pPr>
        <w:pStyle w:val="ListParagraph"/>
        <w:numPr>
          <w:ilvl w:val="1"/>
          <w:numId w:val="172"/>
        </w:numPr>
        <w:rPr>
          <w:rFonts w:cstheme="minorHAnsi"/>
          <w:lang w:bidi="ar-EG"/>
        </w:rPr>
      </w:pPr>
      <w:proofErr w:type="gramStart"/>
      <w:r w:rsidRPr="00574023">
        <w:rPr>
          <w:rFonts w:cstheme="minorHAnsi"/>
          <w:lang w:bidi="ar-EG"/>
        </w:rPr>
        <w:t>update(</w:t>
      </w:r>
      <w:proofErr w:type="gramEnd"/>
      <w:r w:rsidRPr="00574023">
        <w:rPr>
          <w:rFonts w:cstheme="minorHAnsi"/>
          <w:lang w:bidi="ar-EG"/>
        </w:rPr>
        <w:t>): void</w:t>
      </w:r>
    </w:p>
    <w:p w14:paraId="7DC4CC49" w14:textId="5F200198" w:rsidR="00995478" w:rsidRPr="00574023" w:rsidRDefault="00995478">
      <w:pPr>
        <w:pStyle w:val="ListParagraph"/>
        <w:numPr>
          <w:ilvl w:val="1"/>
          <w:numId w:val="172"/>
        </w:numPr>
        <w:rPr>
          <w:rFonts w:cstheme="minorHAnsi"/>
          <w:lang w:bidi="ar-EG"/>
        </w:rPr>
      </w:pPr>
      <w:proofErr w:type="gramStart"/>
      <w:r w:rsidRPr="00574023">
        <w:rPr>
          <w:rFonts w:cstheme="minorHAnsi"/>
          <w:lang w:bidi="ar-EG"/>
        </w:rPr>
        <w:t>delete(</w:t>
      </w:r>
      <w:proofErr w:type="gramEnd"/>
      <w:r w:rsidRPr="00574023">
        <w:rPr>
          <w:rFonts w:cstheme="minorHAnsi"/>
          <w:lang w:bidi="ar-EG"/>
        </w:rPr>
        <w:t>): void</w:t>
      </w:r>
    </w:p>
    <w:p w14:paraId="01DDFE57" w14:textId="67AE00B8" w:rsidR="00995478" w:rsidRPr="00574023" w:rsidRDefault="00995478">
      <w:pPr>
        <w:pStyle w:val="ListParagraph"/>
        <w:numPr>
          <w:ilvl w:val="0"/>
          <w:numId w:val="173"/>
        </w:numPr>
        <w:rPr>
          <w:rStyle w:val="IntenseEmphasis"/>
          <w:b/>
          <w:bCs/>
          <w:sz w:val="26"/>
          <w:szCs w:val="26"/>
          <w:lang w:bidi="ar-EG"/>
        </w:rPr>
      </w:pPr>
      <w:r w:rsidRPr="00574023">
        <w:rPr>
          <w:rStyle w:val="IntenseEmphasis"/>
          <w:b/>
          <w:bCs/>
          <w:sz w:val="26"/>
          <w:szCs w:val="26"/>
          <w:lang w:bidi="ar-EG"/>
        </w:rPr>
        <w:t>Class: Category</w:t>
      </w:r>
    </w:p>
    <w:p w14:paraId="3C72FFC9" w14:textId="42B28CF5" w:rsidR="00995478" w:rsidRPr="00995478" w:rsidRDefault="00995478">
      <w:pPr>
        <w:pStyle w:val="ListParagraph"/>
        <w:numPr>
          <w:ilvl w:val="0"/>
          <w:numId w:val="174"/>
        </w:numPr>
        <w:rPr>
          <w:rStyle w:val="Strong"/>
          <w:lang w:bidi="ar-EG"/>
        </w:rPr>
      </w:pPr>
      <w:r w:rsidRPr="00995478">
        <w:rPr>
          <w:rStyle w:val="Strong"/>
          <w:lang w:bidi="ar-EG"/>
        </w:rPr>
        <w:t>Attributes:</w:t>
      </w:r>
    </w:p>
    <w:p w14:paraId="22CB93FF" w14:textId="4DBD31AE" w:rsidR="00995478" w:rsidRPr="00574023" w:rsidRDefault="00995478">
      <w:pPr>
        <w:pStyle w:val="ListParagraph"/>
        <w:numPr>
          <w:ilvl w:val="1"/>
          <w:numId w:val="175"/>
        </w:numPr>
        <w:rPr>
          <w:rFonts w:cstheme="minorHAnsi"/>
          <w:lang w:bidi="ar-EG"/>
        </w:rPr>
      </w:pPr>
      <w:r w:rsidRPr="00574023">
        <w:rPr>
          <w:rFonts w:cstheme="minorHAnsi"/>
          <w:lang w:bidi="ar-EG"/>
        </w:rPr>
        <w:t>id: int</w:t>
      </w:r>
    </w:p>
    <w:p w14:paraId="76F95D2C" w14:textId="2A6660AC" w:rsidR="00995478" w:rsidRPr="00574023" w:rsidRDefault="00995478">
      <w:pPr>
        <w:pStyle w:val="ListParagraph"/>
        <w:numPr>
          <w:ilvl w:val="1"/>
          <w:numId w:val="175"/>
        </w:numPr>
        <w:rPr>
          <w:rFonts w:cstheme="minorHAnsi"/>
          <w:lang w:bidi="ar-EG"/>
        </w:rPr>
      </w:pPr>
      <w:r w:rsidRPr="00574023">
        <w:rPr>
          <w:rFonts w:cstheme="minorHAnsi"/>
          <w:lang w:bidi="ar-EG"/>
        </w:rPr>
        <w:t>name: string</w:t>
      </w:r>
    </w:p>
    <w:p w14:paraId="57786262" w14:textId="4182E09D" w:rsidR="00995478" w:rsidRPr="00574023" w:rsidRDefault="00995478">
      <w:pPr>
        <w:pStyle w:val="ListParagraph"/>
        <w:numPr>
          <w:ilvl w:val="0"/>
          <w:numId w:val="176"/>
        </w:numPr>
        <w:rPr>
          <w:rStyle w:val="Strong"/>
          <w:lang w:bidi="ar-EG"/>
        </w:rPr>
      </w:pPr>
      <w:r w:rsidRPr="00574023">
        <w:rPr>
          <w:rStyle w:val="Strong"/>
          <w:lang w:bidi="ar-EG"/>
        </w:rPr>
        <w:t>Methods:</w:t>
      </w:r>
    </w:p>
    <w:p w14:paraId="40633E1E" w14:textId="01A57130" w:rsidR="00995478" w:rsidRPr="00574023" w:rsidRDefault="00995478">
      <w:pPr>
        <w:pStyle w:val="ListParagraph"/>
        <w:numPr>
          <w:ilvl w:val="1"/>
          <w:numId w:val="177"/>
        </w:numPr>
        <w:rPr>
          <w:rFonts w:cstheme="minorHAnsi"/>
          <w:lang w:bidi="ar-EG"/>
        </w:rPr>
      </w:pPr>
      <w:proofErr w:type="spellStart"/>
      <w:proofErr w:type="gramStart"/>
      <w:r w:rsidRPr="00574023">
        <w:rPr>
          <w:rFonts w:cstheme="minorHAnsi"/>
          <w:lang w:bidi="ar-EG"/>
        </w:rPr>
        <w:t>getAllCategories</w:t>
      </w:r>
      <w:proofErr w:type="spellEnd"/>
      <w:r w:rsidRPr="00574023">
        <w:rPr>
          <w:rFonts w:cstheme="minorHAnsi"/>
          <w:lang w:bidi="ar-EG"/>
        </w:rPr>
        <w:t>(</w:t>
      </w:r>
      <w:proofErr w:type="gramEnd"/>
      <w:r w:rsidRPr="00574023">
        <w:rPr>
          <w:rFonts w:cstheme="minorHAnsi"/>
          <w:lang w:bidi="ar-EG"/>
        </w:rPr>
        <w:t>): void</w:t>
      </w:r>
    </w:p>
    <w:p w14:paraId="3A52C9AF" w14:textId="08447DA2" w:rsidR="00995478" w:rsidRPr="00574023" w:rsidRDefault="00995478">
      <w:pPr>
        <w:pStyle w:val="ListParagraph"/>
        <w:numPr>
          <w:ilvl w:val="0"/>
          <w:numId w:val="178"/>
        </w:numPr>
        <w:rPr>
          <w:rStyle w:val="IntenseEmphasis"/>
          <w:b/>
          <w:bCs/>
          <w:sz w:val="26"/>
          <w:szCs w:val="26"/>
          <w:lang w:bidi="ar-EG"/>
        </w:rPr>
      </w:pPr>
      <w:r w:rsidRPr="00574023">
        <w:rPr>
          <w:rStyle w:val="IntenseEmphasis"/>
          <w:b/>
          <w:bCs/>
          <w:sz w:val="26"/>
          <w:szCs w:val="26"/>
          <w:lang w:bidi="ar-EG"/>
        </w:rPr>
        <w:t>Class: Image</w:t>
      </w:r>
    </w:p>
    <w:p w14:paraId="15100EAD" w14:textId="60591996" w:rsidR="00995478" w:rsidRPr="00574023" w:rsidRDefault="00995478">
      <w:pPr>
        <w:pStyle w:val="ListParagraph"/>
        <w:numPr>
          <w:ilvl w:val="0"/>
          <w:numId w:val="179"/>
        </w:numPr>
        <w:rPr>
          <w:rStyle w:val="Strong"/>
          <w:lang w:bidi="ar-EG"/>
        </w:rPr>
      </w:pPr>
      <w:r w:rsidRPr="00574023">
        <w:rPr>
          <w:rStyle w:val="Strong"/>
          <w:lang w:bidi="ar-EG"/>
        </w:rPr>
        <w:t>Attributes:</w:t>
      </w:r>
    </w:p>
    <w:p w14:paraId="240FBCFE" w14:textId="6CF5319E" w:rsidR="00995478" w:rsidRPr="00574023" w:rsidRDefault="00995478">
      <w:pPr>
        <w:pStyle w:val="ListParagraph"/>
        <w:numPr>
          <w:ilvl w:val="1"/>
          <w:numId w:val="180"/>
        </w:numPr>
        <w:rPr>
          <w:rFonts w:cstheme="minorHAnsi"/>
          <w:lang w:bidi="ar-EG"/>
        </w:rPr>
      </w:pPr>
      <w:r w:rsidRPr="00574023">
        <w:rPr>
          <w:rFonts w:cstheme="minorHAnsi"/>
          <w:lang w:bidi="ar-EG"/>
        </w:rPr>
        <w:t>id: int</w:t>
      </w:r>
    </w:p>
    <w:p w14:paraId="0AD23451" w14:textId="519DB859" w:rsidR="00995478" w:rsidRPr="00574023" w:rsidRDefault="00995478">
      <w:pPr>
        <w:pStyle w:val="ListParagraph"/>
        <w:numPr>
          <w:ilvl w:val="1"/>
          <w:numId w:val="180"/>
        </w:numPr>
        <w:rPr>
          <w:rFonts w:cstheme="minorHAnsi"/>
          <w:lang w:bidi="ar-EG"/>
        </w:rPr>
      </w:pPr>
      <w:proofErr w:type="spellStart"/>
      <w:r w:rsidRPr="00574023">
        <w:rPr>
          <w:rFonts w:cstheme="minorHAnsi"/>
          <w:lang w:bidi="ar-EG"/>
        </w:rPr>
        <w:t>product_id</w:t>
      </w:r>
      <w:proofErr w:type="spellEnd"/>
      <w:r w:rsidRPr="00574023">
        <w:rPr>
          <w:rFonts w:cstheme="minorHAnsi"/>
          <w:lang w:bidi="ar-EG"/>
        </w:rPr>
        <w:t>: int</w:t>
      </w:r>
    </w:p>
    <w:p w14:paraId="3D2DCB50" w14:textId="3AC7ABDC" w:rsidR="00995478" w:rsidRDefault="00995478">
      <w:pPr>
        <w:pStyle w:val="ListParagraph"/>
        <w:numPr>
          <w:ilvl w:val="1"/>
          <w:numId w:val="180"/>
        </w:numPr>
        <w:rPr>
          <w:rFonts w:cstheme="minorHAnsi"/>
          <w:lang w:bidi="ar-EG"/>
        </w:rPr>
      </w:pPr>
      <w:proofErr w:type="spellStart"/>
      <w:r w:rsidRPr="00574023">
        <w:rPr>
          <w:rFonts w:cstheme="minorHAnsi"/>
          <w:lang w:bidi="ar-EG"/>
        </w:rPr>
        <w:t>image_url</w:t>
      </w:r>
      <w:proofErr w:type="spellEnd"/>
      <w:r w:rsidRPr="00574023">
        <w:rPr>
          <w:rFonts w:cstheme="minorHAnsi"/>
          <w:lang w:bidi="ar-EG"/>
        </w:rPr>
        <w:t>: string</w:t>
      </w:r>
    </w:p>
    <w:p w14:paraId="27F61448" w14:textId="77777777" w:rsidR="00E649B7" w:rsidRDefault="00E649B7" w:rsidP="00E649B7">
      <w:pPr>
        <w:rPr>
          <w:rFonts w:cstheme="minorHAnsi"/>
          <w:lang w:bidi="ar-EG"/>
        </w:rPr>
      </w:pPr>
    </w:p>
    <w:p w14:paraId="404FEE51" w14:textId="77777777" w:rsidR="00E649B7" w:rsidRDefault="00E649B7" w:rsidP="00E649B7">
      <w:pPr>
        <w:rPr>
          <w:rFonts w:cstheme="minorHAnsi"/>
          <w:lang w:bidi="ar-EG"/>
        </w:rPr>
      </w:pPr>
    </w:p>
    <w:p w14:paraId="14B35095" w14:textId="77777777" w:rsidR="00E649B7" w:rsidRDefault="00E649B7" w:rsidP="00E649B7">
      <w:pPr>
        <w:rPr>
          <w:rFonts w:cstheme="minorHAnsi"/>
          <w:lang w:bidi="ar-EG"/>
        </w:rPr>
      </w:pPr>
    </w:p>
    <w:p w14:paraId="7E8D5249" w14:textId="77777777" w:rsidR="00E649B7" w:rsidRPr="00E649B7" w:rsidRDefault="00E649B7" w:rsidP="00E649B7">
      <w:pPr>
        <w:rPr>
          <w:rFonts w:cstheme="minorHAnsi"/>
          <w:lang w:bidi="ar-EG"/>
        </w:rPr>
      </w:pPr>
    </w:p>
    <w:p w14:paraId="2111721F" w14:textId="5F9C4EEC" w:rsidR="00E649B7" w:rsidRPr="00E649B7" w:rsidRDefault="00E649B7">
      <w:pPr>
        <w:pStyle w:val="ListParagraph"/>
        <w:numPr>
          <w:ilvl w:val="0"/>
          <w:numId w:val="286"/>
        </w:numPr>
        <w:rPr>
          <w:rStyle w:val="IntenseEmphasis"/>
          <w:b/>
          <w:bCs/>
          <w:sz w:val="26"/>
          <w:szCs w:val="26"/>
        </w:rPr>
      </w:pPr>
      <w:proofErr w:type="spellStart"/>
      <w:proofErr w:type="gramStart"/>
      <w:r w:rsidRPr="00E649B7">
        <w:rPr>
          <w:rStyle w:val="IntenseEmphasis"/>
          <w:b/>
          <w:bCs/>
          <w:sz w:val="26"/>
          <w:szCs w:val="26"/>
        </w:rPr>
        <w:t>Class:Bot</w:t>
      </w:r>
      <w:proofErr w:type="spellEnd"/>
      <w:proofErr w:type="gramEnd"/>
    </w:p>
    <w:p w14:paraId="75A6F095" w14:textId="77777777" w:rsidR="00F022BD" w:rsidRPr="00F022BD" w:rsidRDefault="00F022BD" w:rsidP="00F022BD">
      <w:pPr>
        <w:pStyle w:val="ListParagraph"/>
        <w:numPr>
          <w:ilvl w:val="0"/>
          <w:numId w:val="304"/>
        </w:numPr>
        <w:rPr>
          <w:rStyle w:val="Strong"/>
          <w:lang w:bidi="ar-EG"/>
        </w:rPr>
      </w:pPr>
      <w:r w:rsidRPr="00F022BD">
        <w:rPr>
          <w:rStyle w:val="Strong"/>
          <w:lang w:bidi="ar-EG"/>
        </w:rPr>
        <w:t>Attributes:</w:t>
      </w:r>
    </w:p>
    <w:p w14:paraId="206876D9" w14:textId="77777777" w:rsidR="00F022BD" w:rsidRPr="00F022BD" w:rsidRDefault="00F022BD" w:rsidP="00F022BD">
      <w:pPr>
        <w:pStyle w:val="ListParagraph"/>
        <w:numPr>
          <w:ilvl w:val="0"/>
          <w:numId w:val="305"/>
        </w:numPr>
        <w:rPr>
          <w:rFonts w:cstheme="minorHAnsi"/>
          <w:lang w:bidi="ar-EG"/>
        </w:rPr>
      </w:pPr>
      <w:r w:rsidRPr="00F022BD">
        <w:rPr>
          <w:rFonts w:cstheme="minorHAnsi"/>
          <w:lang w:bidi="ar-EG"/>
        </w:rPr>
        <w:t>None</w:t>
      </w:r>
    </w:p>
    <w:p w14:paraId="62A419E7" w14:textId="77777777" w:rsidR="00F022BD" w:rsidRPr="00F022BD" w:rsidRDefault="00F022BD" w:rsidP="00F022BD">
      <w:pPr>
        <w:pStyle w:val="ListParagraph"/>
        <w:numPr>
          <w:ilvl w:val="0"/>
          <w:numId w:val="306"/>
        </w:numPr>
        <w:rPr>
          <w:rStyle w:val="Strong"/>
          <w:lang w:bidi="ar-EG"/>
        </w:rPr>
      </w:pPr>
      <w:r w:rsidRPr="00F022BD">
        <w:rPr>
          <w:rStyle w:val="Strong"/>
          <w:lang w:bidi="ar-EG"/>
        </w:rPr>
        <w:t>Methods:</w:t>
      </w:r>
    </w:p>
    <w:p w14:paraId="4C82A02A" w14:textId="77777777" w:rsidR="00F022BD" w:rsidRPr="00F022BD" w:rsidRDefault="00F022BD" w:rsidP="00F022BD">
      <w:pPr>
        <w:pStyle w:val="ListParagraph"/>
        <w:numPr>
          <w:ilvl w:val="0"/>
          <w:numId w:val="307"/>
        </w:numPr>
        <w:rPr>
          <w:rFonts w:cstheme="minorHAnsi"/>
          <w:lang w:bidi="ar-EG"/>
        </w:rPr>
      </w:pPr>
      <w:r w:rsidRPr="00F022BD">
        <w:rPr>
          <w:rFonts w:cstheme="minorHAnsi"/>
          <w:lang w:bidi="ar-EG"/>
        </w:rPr>
        <w:t>chat(</w:t>
      </w:r>
      <w:proofErr w:type="spellStart"/>
      <w:proofErr w:type="gramStart"/>
      <w:r w:rsidRPr="00F022BD">
        <w:rPr>
          <w:rFonts w:cstheme="minorHAnsi"/>
          <w:lang w:bidi="ar-EG"/>
        </w:rPr>
        <w:t>message:sting</w:t>
      </w:r>
      <w:proofErr w:type="spellEnd"/>
      <w:proofErr w:type="gramEnd"/>
      <w:r w:rsidRPr="00F022BD">
        <w:rPr>
          <w:rFonts w:cstheme="minorHAnsi"/>
          <w:lang w:bidi="ar-EG"/>
        </w:rPr>
        <w:t>): string</w:t>
      </w:r>
    </w:p>
    <w:p w14:paraId="4A473EA7" w14:textId="77777777" w:rsidR="00F022BD" w:rsidRPr="00F022BD" w:rsidRDefault="00F022BD" w:rsidP="00F022BD">
      <w:pPr>
        <w:pStyle w:val="ListParagraph"/>
        <w:numPr>
          <w:ilvl w:val="0"/>
          <w:numId w:val="307"/>
        </w:numPr>
        <w:rPr>
          <w:rFonts w:cstheme="minorHAnsi"/>
          <w:lang w:bidi="ar-EG"/>
        </w:rPr>
      </w:pPr>
      <w:proofErr w:type="spellStart"/>
      <w:r w:rsidRPr="00F022BD">
        <w:rPr>
          <w:rFonts w:cstheme="minorHAnsi"/>
          <w:lang w:bidi="ar-EG"/>
        </w:rPr>
        <w:t>recommendedProduct</w:t>
      </w:r>
      <w:proofErr w:type="spellEnd"/>
      <w:r w:rsidRPr="00F022BD">
        <w:rPr>
          <w:rFonts w:cstheme="minorHAnsi"/>
          <w:lang w:bidi="ar-EG"/>
        </w:rPr>
        <w:t>(</w:t>
      </w:r>
      <w:proofErr w:type="spellStart"/>
      <w:r w:rsidRPr="00F022BD">
        <w:rPr>
          <w:rFonts w:cstheme="minorHAnsi"/>
          <w:lang w:bidi="ar-EG"/>
        </w:rPr>
        <w:t>user_id:int</w:t>
      </w:r>
      <w:proofErr w:type="spellEnd"/>
      <w:r w:rsidRPr="00F022BD">
        <w:rPr>
          <w:rFonts w:cstheme="minorHAnsi"/>
          <w:lang w:bidi="ar-EG"/>
        </w:rPr>
        <w:t>): Product</w:t>
      </w:r>
    </w:p>
    <w:p w14:paraId="12436865" w14:textId="2A3B6CE1" w:rsidR="00E649B7" w:rsidRPr="00E649B7" w:rsidRDefault="00F022BD" w:rsidP="00F022BD">
      <w:pPr>
        <w:pStyle w:val="ListParagraph"/>
        <w:numPr>
          <w:ilvl w:val="0"/>
          <w:numId w:val="307"/>
        </w:numPr>
        <w:rPr>
          <w:rFonts w:cstheme="minorHAnsi"/>
          <w:sz w:val="26"/>
          <w:szCs w:val="26"/>
          <w:lang w:bidi="ar-EG"/>
        </w:rPr>
      </w:pPr>
      <w:proofErr w:type="spellStart"/>
      <w:proofErr w:type="gramStart"/>
      <w:r w:rsidRPr="00F022BD">
        <w:rPr>
          <w:rFonts w:cstheme="minorHAnsi"/>
          <w:lang w:bidi="ar-EG"/>
        </w:rPr>
        <w:t>answerFAQ</w:t>
      </w:r>
      <w:proofErr w:type="spellEnd"/>
      <w:r w:rsidRPr="00F022BD">
        <w:rPr>
          <w:rFonts w:cstheme="minorHAnsi"/>
          <w:lang w:bidi="ar-EG"/>
        </w:rPr>
        <w:t>(</w:t>
      </w:r>
      <w:proofErr w:type="gramEnd"/>
      <w:r w:rsidRPr="00F022BD">
        <w:rPr>
          <w:rFonts w:cstheme="minorHAnsi"/>
          <w:lang w:bidi="ar-EG"/>
        </w:rPr>
        <w:t>question: string</w:t>
      </w:r>
      <w:proofErr w:type="gramStart"/>
      <w:r w:rsidRPr="00F022BD">
        <w:rPr>
          <w:rFonts w:cstheme="minorHAnsi"/>
          <w:lang w:bidi="ar-EG"/>
        </w:rPr>
        <w:t>):string</w:t>
      </w:r>
      <w:proofErr w:type="gramEnd"/>
    </w:p>
    <w:p w14:paraId="1283E69F" w14:textId="45A4FABB" w:rsidR="00BE1D3D" w:rsidRPr="00BE1D3D" w:rsidRDefault="00BE1D3D">
      <w:pPr>
        <w:pStyle w:val="ListParagraph"/>
        <w:numPr>
          <w:ilvl w:val="0"/>
          <w:numId w:val="181"/>
        </w:numPr>
        <w:rPr>
          <w:rStyle w:val="IntenseEmphasis"/>
          <w:b/>
          <w:bCs/>
          <w:sz w:val="26"/>
          <w:szCs w:val="26"/>
          <w:lang w:bidi="ar-EG"/>
        </w:rPr>
      </w:pPr>
      <w:r w:rsidRPr="00BE1D3D">
        <w:rPr>
          <w:rStyle w:val="IntenseEmphasis"/>
          <w:b/>
          <w:bCs/>
          <w:sz w:val="26"/>
          <w:szCs w:val="26"/>
          <w:lang w:bidi="ar-EG"/>
        </w:rPr>
        <w:t>Relationships Between Classes:</w:t>
      </w:r>
    </w:p>
    <w:p w14:paraId="66F95FE2" w14:textId="12B1FE8E"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Admin inherits User</w:t>
      </w:r>
    </w:p>
    <w:p w14:paraId="432D5F99" w14:textId="0F0BB70C"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User (1) to (many) Order</w:t>
      </w:r>
    </w:p>
    <w:p w14:paraId="65BF1F06" w14:textId="00B25224"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User (1) to (many) Feedback</w:t>
      </w:r>
    </w:p>
    <w:p w14:paraId="1BE575CC" w14:textId="6F921265"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User (1) to (1) Cart</w:t>
      </w:r>
    </w:p>
    <w:p w14:paraId="7EF6C1EC" w14:textId="580CDE22"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 xml:space="preserve">Order (1) to (many) </w:t>
      </w:r>
      <w:proofErr w:type="spellStart"/>
      <w:r w:rsidRPr="00BE1D3D">
        <w:rPr>
          <w:rFonts w:cstheme="minorHAnsi"/>
          <w:sz w:val="26"/>
          <w:szCs w:val="26"/>
          <w:lang w:bidi="ar-EG"/>
        </w:rPr>
        <w:t>OrderItem</w:t>
      </w:r>
      <w:proofErr w:type="spellEnd"/>
    </w:p>
    <w:p w14:paraId="01898071" w14:textId="38FC69C5" w:rsidR="00BE1D3D" w:rsidRPr="00BE1D3D" w:rsidRDefault="00BE1D3D">
      <w:pPr>
        <w:pStyle w:val="ListParagraph"/>
        <w:numPr>
          <w:ilvl w:val="1"/>
          <w:numId w:val="182"/>
        </w:numPr>
        <w:rPr>
          <w:rFonts w:cstheme="minorHAnsi"/>
          <w:sz w:val="26"/>
          <w:szCs w:val="26"/>
          <w:lang w:bidi="ar-EG"/>
        </w:rPr>
      </w:pPr>
      <w:proofErr w:type="spellStart"/>
      <w:r w:rsidRPr="00BE1D3D">
        <w:rPr>
          <w:rFonts w:cstheme="minorHAnsi"/>
          <w:sz w:val="26"/>
          <w:szCs w:val="26"/>
          <w:lang w:bidi="ar-EG"/>
        </w:rPr>
        <w:t>OrderItem</w:t>
      </w:r>
      <w:proofErr w:type="spellEnd"/>
      <w:r w:rsidRPr="00BE1D3D">
        <w:rPr>
          <w:rFonts w:cstheme="minorHAnsi"/>
          <w:sz w:val="26"/>
          <w:szCs w:val="26"/>
          <w:lang w:bidi="ar-EG"/>
        </w:rPr>
        <w:t xml:space="preserve"> (many) to (1) Product</w:t>
      </w:r>
    </w:p>
    <w:p w14:paraId="1540B161" w14:textId="5FCF696D"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Feedback (many) to (1) Product</w:t>
      </w:r>
    </w:p>
    <w:p w14:paraId="03AA4DD9" w14:textId="27F53261"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Cart (many) to (1) Product</w:t>
      </w:r>
    </w:p>
    <w:p w14:paraId="3C85967B" w14:textId="2CC5C92D"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Product (many) to (1) Category</w:t>
      </w:r>
    </w:p>
    <w:p w14:paraId="25DDB63D" w14:textId="1DFD1F4B" w:rsidR="00BE1D3D" w:rsidRPr="00BE1D3D" w:rsidRDefault="00BE1D3D">
      <w:pPr>
        <w:pStyle w:val="ListParagraph"/>
        <w:numPr>
          <w:ilvl w:val="1"/>
          <w:numId w:val="182"/>
        </w:numPr>
        <w:rPr>
          <w:rFonts w:cstheme="minorHAnsi"/>
          <w:sz w:val="26"/>
          <w:szCs w:val="26"/>
          <w:lang w:bidi="ar-EG"/>
        </w:rPr>
      </w:pPr>
      <w:r w:rsidRPr="00BE1D3D">
        <w:rPr>
          <w:rFonts w:cstheme="minorHAnsi"/>
          <w:sz w:val="26"/>
          <w:szCs w:val="26"/>
          <w:lang w:bidi="ar-EG"/>
        </w:rPr>
        <w:t>Product (1) to (many) Image</w:t>
      </w:r>
    </w:p>
    <w:p w14:paraId="2F7D5B35" w14:textId="470B6FB4" w:rsidR="00995478" w:rsidRDefault="00BE1D3D">
      <w:pPr>
        <w:pStyle w:val="ListParagraph"/>
        <w:numPr>
          <w:ilvl w:val="1"/>
          <w:numId w:val="182"/>
        </w:numPr>
        <w:rPr>
          <w:rFonts w:cstheme="minorHAnsi"/>
          <w:sz w:val="26"/>
          <w:szCs w:val="26"/>
          <w:lang w:bidi="ar-EG"/>
        </w:rPr>
      </w:pPr>
      <w:r w:rsidRPr="00BE1D3D">
        <w:rPr>
          <w:rFonts w:cstheme="minorHAnsi"/>
          <w:sz w:val="26"/>
          <w:szCs w:val="26"/>
          <w:lang w:bidi="ar-EG"/>
        </w:rPr>
        <w:t>User (1) to (many) Produc</w:t>
      </w:r>
      <w:r w:rsidR="008C3B67">
        <w:rPr>
          <w:rFonts w:cstheme="minorHAnsi"/>
          <w:sz w:val="26"/>
          <w:szCs w:val="26"/>
          <w:lang w:bidi="ar-EG"/>
        </w:rPr>
        <w:t>t</w:t>
      </w:r>
    </w:p>
    <w:p w14:paraId="69B8AF07" w14:textId="71BDE6A2" w:rsidR="008C3B67" w:rsidRPr="00BE1D3D" w:rsidRDefault="00F022BD" w:rsidP="00F022BD">
      <w:pPr>
        <w:pStyle w:val="ListParagraph"/>
        <w:numPr>
          <w:ilvl w:val="1"/>
          <w:numId w:val="182"/>
        </w:numPr>
        <w:rPr>
          <w:rFonts w:cstheme="minorHAnsi"/>
          <w:sz w:val="26"/>
          <w:szCs w:val="26"/>
          <w:lang w:bidi="ar-EG"/>
        </w:rPr>
      </w:pPr>
      <w:r w:rsidRPr="00F022BD">
        <w:rPr>
          <w:rFonts w:cstheme="minorHAnsi"/>
          <w:sz w:val="26"/>
          <w:szCs w:val="26"/>
          <w:lang w:bidi="ar-EG"/>
        </w:rPr>
        <w:t xml:space="preserve">One to one relationship with User </w:t>
      </w:r>
      <w:proofErr w:type="gramStart"/>
      <w:r w:rsidRPr="00F022BD">
        <w:rPr>
          <w:rFonts w:cstheme="minorHAnsi"/>
          <w:sz w:val="26"/>
          <w:szCs w:val="26"/>
          <w:lang w:bidi="ar-EG"/>
        </w:rPr>
        <w:t>class(</w:t>
      </w:r>
      <w:proofErr w:type="gramEnd"/>
      <w:r w:rsidRPr="00F022BD">
        <w:rPr>
          <w:rFonts w:cstheme="minorHAnsi"/>
          <w:sz w:val="26"/>
          <w:szCs w:val="26"/>
          <w:lang w:bidi="ar-EG"/>
        </w:rPr>
        <w:t>Each user interacts with one bot instance)</w:t>
      </w:r>
    </w:p>
    <w:p w14:paraId="41674762" w14:textId="77777777" w:rsidR="00995478" w:rsidRPr="00995478" w:rsidRDefault="00995478" w:rsidP="00B25368">
      <w:pPr>
        <w:rPr>
          <w:rFonts w:cstheme="minorHAnsi"/>
          <w:sz w:val="26"/>
          <w:szCs w:val="26"/>
          <w:lang w:bidi="ar-EG"/>
        </w:rPr>
      </w:pPr>
    </w:p>
    <w:p w14:paraId="1DA87CB5" w14:textId="77777777" w:rsidR="00995478" w:rsidRPr="00995478" w:rsidRDefault="00995478" w:rsidP="00B25368">
      <w:pPr>
        <w:rPr>
          <w:rFonts w:cstheme="minorHAnsi"/>
          <w:sz w:val="26"/>
          <w:szCs w:val="26"/>
          <w:lang w:bidi="ar-EG"/>
        </w:rPr>
      </w:pPr>
    </w:p>
    <w:p w14:paraId="14979662" w14:textId="77777777" w:rsidR="00995478" w:rsidRPr="00995478" w:rsidRDefault="00995478" w:rsidP="00B25368">
      <w:pPr>
        <w:rPr>
          <w:rFonts w:cstheme="minorHAnsi"/>
          <w:sz w:val="26"/>
          <w:szCs w:val="26"/>
          <w:lang w:bidi="ar-EG"/>
        </w:rPr>
      </w:pPr>
    </w:p>
    <w:p w14:paraId="032151D2" w14:textId="77777777" w:rsidR="00995478" w:rsidRDefault="00995478" w:rsidP="00B25368">
      <w:pPr>
        <w:rPr>
          <w:rFonts w:cstheme="minorHAnsi"/>
          <w:b/>
          <w:bCs/>
          <w:sz w:val="26"/>
          <w:szCs w:val="26"/>
          <w:lang w:bidi="ar-EG"/>
        </w:rPr>
      </w:pPr>
    </w:p>
    <w:p w14:paraId="49DC3B74" w14:textId="77777777" w:rsidR="00E649B7" w:rsidRDefault="00E649B7" w:rsidP="00B25368">
      <w:pPr>
        <w:rPr>
          <w:rFonts w:cstheme="minorHAnsi"/>
          <w:b/>
          <w:bCs/>
          <w:sz w:val="26"/>
          <w:szCs w:val="26"/>
          <w:rtl/>
          <w:lang w:bidi="ar-EG"/>
        </w:rPr>
      </w:pPr>
    </w:p>
    <w:p w14:paraId="07C5B0B2" w14:textId="77777777" w:rsidR="00F022BD" w:rsidRDefault="00F022BD" w:rsidP="00B25368">
      <w:pPr>
        <w:rPr>
          <w:sz w:val="26"/>
          <w:szCs w:val="26"/>
          <w:rtl/>
          <w:lang w:bidi="ar-EG"/>
        </w:rPr>
      </w:pPr>
    </w:p>
    <w:p w14:paraId="4406DE0F" w14:textId="37FD732E" w:rsidR="00AD473D" w:rsidRDefault="00AD473D" w:rsidP="00AD473D">
      <w:pPr>
        <w:pStyle w:val="Style1"/>
        <w:numPr>
          <w:ilvl w:val="0"/>
          <w:numId w:val="0"/>
        </w:numPr>
      </w:pPr>
      <w:r w:rsidRPr="00AD473D">
        <w:rPr>
          <w:rFonts w:asciiTheme="majorBidi" w:hAnsiTheme="majorBidi" w:cstheme="majorBidi"/>
        </w:rPr>
        <w:t>3</w:t>
      </w:r>
      <w:r>
        <w:t>.</w:t>
      </w:r>
      <w:r w:rsidRPr="00AD473D">
        <w:rPr>
          <w:rFonts w:asciiTheme="majorBidi" w:hAnsiTheme="majorBidi" w:cstheme="majorBidi"/>
        </w:rPr>
        <w:t>3 Algorithms and Frameworks Used</w:t>
      </w:r>
      <w:r w:rsidR="000F7F14">
        <w:rPr>
          <w:rFonts w:asciiTheme="majorBidi" w:hAnsiTheme="majorBidi" w:cstheme="majorBidi" w:hint="cs"/>
          <w:rtl/>
        </w:rPr>
        <w:t>:</w:t>
      </w:r>
    </w:p>
    <w:p w14:paraId="1345E32B" w14:textId="7338B6C1" w:rsidR="00AD473D" w:rsidRPr="00AD473D" w:rsidRDefault="00AD473D" w:rsidP="00AD473D">
      <w:pPr>
        <w:rPr>
          <w:sz w:val="26"/>
          <w:szCs w:val="26"/>
        </w:rPr>
      </w:pPr>
      <w:r w:rsidRPr="00AD473D">
        <w:rPr>
          <w:sz w:val="26"/>
          <w:szCs w:val="26"/>
        </w:rPr>
        <w:t xml:space="preserve">To implement the proposed artisan marketplace platform, the following algorithms and frameworks will be utilized to ensure robust functionality and a smooth user </w:t>
      </w:r>
      <w:proofErr w:type="gramStart"/>
      <w:r w:rsidRPr="00AD473D">
        <w:rPr>
          <w:sz w:val="26"/>
          <w:szCs w:val="26"/>
        </w:rPr>
        <w:t>experience .</w:t>
      </w:r>
      <w:proofErr w:type="gramEnd"/>
    </w:p>
    <w:p w14:paraId="6083368B" w14:textId="69D3A6F0" w:rsidR="00AD473D" w:rsidRPr="00AD473D" w:rsidRDefault="00AD473D">
      <w:pPr>
        <w:pStyle w:val="ListParagraph"/>
        <w:numPr>
          <w:ilvl w:val="0"/>
          <w:numId w:val="77"/>
        </w:numPr>
        <w:rPr>
          <w:b/>
          <w:bCs/>
          <w:sz w:val="28"/>
          <w:szCs w:val="28"/>
        </w:rPr>
      </w:pPr>
      <w:r w:rsidRPr="00AD473D">
        <w:rPr>
          <w:rStyle w:val="Strong"/>
          <w:sz w:val="28"/>
          <w:szCs w:val="28"/>
        </w:rPr>
        <w:t>Algorithms:</w:t>
      </w:r>
    </w:p>
    <w:p w14:paraId="24D06C68" w14:textId="77777777" w:rsidR="00AD473D" w:rsidRPr="00AD473D" w:rsidRDefault="00AD473D" w:rsidP="00AD473D">
      <w:pPr>
        <w:rPr>
          <w:rStyle w:val="IntenseReference"/>
          <w:sz w:val="26"/>
          <w:szCs w:val="26"/>
        </w:rPr>
      </w:pPr>
      <w:r w:rsidRPr="00AD473D">
        <w:rPr>
          <w:rStyle w:val="IntenseReference"/>
          <w:sz w:val="26"/>
          <w:szCs w:val="26"/>
        </w:rPr>
        <w:t>1. Recommendation Algorithm</w:t>
      </w:r>
    </w:p>
    <w:p w14:paraId="6ADB998F" w14:textId="2476636B" w:rsidR="00AD473D" w:rsidRPr="00AD473D" w:rsidRDefault="00AD473D">
      <w:pPr>
        <w:pStyle w:val="ListParagraph"/>
        <w:numPr>
          <w:ilvl w:val="0"/>
          <w:numId w:val="78"/>
        </w:numPr>
      </w:pPr>
      <w:r w:rsidRPr="00AD473D">
        <w:t>A content-based filtering algorithm will be used to generate personalized product recommendations. This algorithm analyzes user preferences, browsing behavior, and product characteristics such as style and origin to suggest relevant handcrafted items.</w:t>
      </w:r>
    </w:p>
    <w:p w14:paraId="1BF40E79" w14:textId="77777777" w:rsidR="00AD473D" w:rsidRPr="00AD473D" w:rsidRDefault="00AD473D" w:rsidP="00AD473D">
      <w:pPr>
        <w:rPr>
          <w:rStyle w:val="IntenseReference"/>
          <w:sz w:val="28"/>
          <w:szCs w:val="28"/>
        </w:rPr>
      </w:pPr>
      <w:r w:rsidRPr="00AD473D">
        <w:rPr>
          <w:rStyle w:val="IntenseReference"/>
          <w:sz w:val="28"/>
          <w:szCs w:val="28"/>
        </w:rPr>
        <w:t>2. Inventory Management Algorithm</w:t>
      </w:r>
    </w:p>
    <w:p w14:paraId="7CDBEEF3" w14:textId="0535D56F" w:rsidR="00AD473D" w:rsidRDefault="00AD473D">
      <w:pPr>
        <w:pStyle w:val="ListParagraph"/>
        <w:numPr>
          <w:ilvl w:val="0"/>
          <w:numId w:val="79"/>
        </w:numPr>
        <w:rPr>
          <w:rStyle w:val="Strong"/>
          <w:b w:val="0"/>
          <w:bCs w:val="0"/>
        </w:rPr>
      </w:pPr>
      <w:r w:rsidRPr="00AD473D">
        <w:rPr>
          <w:rStyle w:val="Strong"/>
          <w:b w:val="0"/>
          <w:bCs w:val="0"/>
        </w:rPr>
        <w:t>Algorithms will be developed to automatically update stock levels, track orders, and notify artisans when inventory is low, helping to streamline order processing and inventory control.</w:t>
      </w:r>
    </w:p>
    <w:p w14:paraId="09FA2FAC" w14:textId="77777777" w:rsidR="00AD473D" w:rsidRPr="00AD473D" w:rsidRDefault="00AD473D" w:rsidP="00AD473D">
      <w:pPr>
        <w:pStyle w:val="ListParagraph"/>
        <w:ind w:left="900"/>
        <w:rPr>
          <w:rStyle w:val="Strong"/>
          <w:b w:val="0"/>
          <w:bCs w:val="0"/>
        </w:rPr>
      </w:pPr>
    </w:p>
    <w:p w14:paraId="5B94EE8D" w14:textId="77777777" w:rsidR="00AD473D" w:rsidRDefault="00AD473D">
      <w:pPr>
        <w:pStyle w:val="ListParagraph"/>
        <w:numPr>
          <w:ilvl w:val="0"/>
          <w:numId w:val="80"/>
        </w:numPr>
        <w:rPr>
          <w:rStyle w:val="Strong"/>
          <w:sz w:val="28"/>
          <w:szCs w:val="28"/>
        </w:rPr>
      </w:pPr>
      <w:r w:rsidRPr="00AD473D">
        <w:rPr>
          <w:rStyle w:val="Strong"/>
          <w:sz w:val="28"/>
          <w:szCs w:val="28"/>
        </w:rPr>
        <w:t>Frameworks and Technologies:</w:t>
      </w:r>
    </w:p>
    <w:p w14:paraId="4D11408B" w14:textId="4675CD5B" w:rsidR="00AD473D" w:rsidRPr="006B7BE8" w:rsidRDefault="00AD473D">
      <w:pPr>
        <w:pStyle w:val="ListParagraph"/>
        <w:numPr>
          <w:ilvl w:val="0"/>
          <w:numId w:val="81"/>
        </w:numPr>
        <w:rPr>
          <w:rStyle w:val="IntenseReference"/>
          <w:sz w:val="28"/>
          <w:szCs w:val="28"/>
        </w:rPr>
      </w:pPr>
      <w:r w:rsidRPr="006B7BE8">
        <w:rPr>
          <w:rStyle w:val="IntenseReference"/>
          <w:sz w:val="28"/>
          <w:szCs w:val="28"/>
        </w:rPr>
        <w:t>Backend Development:</w:t>
      </w:r>
    </w:p>
    <w:p w14:paraId="29E5FEAC" w14:textId="2E491263" w:rsidR="00AD473D" w:rsidRPr="006B7BE8" w:rsidRDefault="00AD473D">
      <w:pPr>
        <w:pStyle w:val="ListParagraph"/>
        <w:numPr>
          <w:ilvl w:val="0"/>
          <w:numId w:val="82"/>
        </w:numPr>
        <w:rPr>
          <w:rStyle w:val="Strong"/>
          <w:b w:val="0"/>
          <w:bCs w:val="0"/>
        </w:rPr>
      </w:pPr>
      <w:r w:rsidRPr="006B7BE8">
        <w:rPr>
          <w:rStyle w:val="Strong"/>
          <w:b w:val="0"/>
          <w:bCs w:val="0"/>
        </w:rPr>
        <w:t>The backend is developed using **PHP** to handle server-side logic, database interactions, and API endpoints. PHP is chosen for its simplicity, wide support, and ease of integration with MySQL databases.</w:t>
      </w:r>
    </w:p>
    <w:p w14:paraId="6472588F" w14:textId="2C0146CE" w:rsidR="00AD473D" w:rsidRPr="006B7BE8" w:rsidRDefault="00AD473D">
      <w:pPr>
        <w:pStyle w:val="ListParagraph"/>
        <w:numPr>
          <w:ilvl w:val="0"/>
          <w:numId w:val="81"/>
        </w:numPr>
        <w:rPr>
          <w:rStyle w:val="IntenseReference"/>
          <w:sz w:val="28"/>
          <w:szCs w:val="28"/>
        </w:rPr>
      </w:pPr>
      <w:r w:rsidRPr="006B7BE8">
        <w:rPr>
          <w:rStyle w:val="IntenseReference"/>
          <w:sz w:val="28"/>
          <w:szCs w:val="28"/>
        </w:rPr>
        <w:t>Database Management:</w:t>
      </w:r>
    </w:p>
    <w:p w14:paraId="02AAC339" w14:textId="5B53DBCC" w:rsidR="00AD473D" w:rsidRDefault="00AD473D">
      <w:pPr>
        <w:pStyle w:val="ListParagraph"/>
        <w:numPr>
          <w:ilvl w:val="0"/>
          <w:numId w:val="83"/>
        </w:numPr>
        <w:rPr>
          <w:rStyle w:val="Strong"/>
          <w:b w:val="0"/>
          <w:bCs w:val="0"/>
        </w:rPr>
      </w:pPr>
      <w:r w:rsidRPr="006B7BE8">
        <w:rPr>
          <w:rStyle w:val="Strong"/>
          <w:b w:val="0"/>
          <w:bCs w:val="0"/>
        </w:rPr>
        <w:t>MySQL</w:t>
      </w:r>
      <w:r w:rsidR="006B7BE8" w:rsidRPr="006B7BE8">
        <w:rPr>
          <w:rStyle w:val="Strong"/>
          <w:b w:val="0"/>
          <w:bCs w:val="0"/>
        </w:rPr>
        <w:t xml:space="preserve"> </w:t>
      </w:r>
      <w:r w:rsidRPr="006B7BE8">
        <w:rPr>
          <w:rStyle w:val="Strong"/>
          <w:b w:val="0"/>
          <w:bCs w:val="0"/>
        </w:rPr>
        <w:t>is used as the relational database management system to store data related to artisans, products, courses, user profiles, and orders. The database schema is designed to ensure efficient querying and data integrity.</w:t>
      </w:r>
    </w:p>
    <w:p w14:paraId="727DFE7C" w14:textId="77777777" w:rsidR="006B7BE8" w:rsidRDefault="006B7BE8" w:rsidP="006B7BE8">
      <w:pPr>
        <w:rPr>
          <w:rStyle w:val="Strong"/>
          <w:b w:val="0"/>
          <w:bCs w:val="0"/>
        </w:rPr>
      </w:pPr>
    </w:p>
    <w:p w14:paraId="2BEC443D" w14:textId="77777777" w:rsidR="006B7BE8" w:rsidRDefault="006B7BE8" w:rsidP="006B7BE8">
      <w:pPr>
        <w:rPr>
          <w:rStyle w:val="Strong"/>
          <w:b w:val="0"/>
          <w:bCs w:val="0"/>
        </w:rPr>
      </w:pPr>
    </w:p>
    <w:p w14:paraId="5B1A8B31" w14:textId="77777777" w:rsidR="006B7BE8" w:rsidRPr="006B7BE8" w:rsidRDefault="006B7BE8" w:rsidP="006B7BE8">
      <w:pPr>
        <w:rPr>
          <w:rStyle w:val="Strong"/>
          <w:b w:val="0"/>
          <w:bCs w:val="0"/>
        </w:rPr>
      </w:pPr>
    </w:p>
    <w:p w14:paraId="6C10261D" w14:textId="5A4DB423" w:rsidR="00AD473D" w:rsidRPr="006B7BE8" w:rsidRDefault="00AD473D">
      <w:pPr>
        <w:pStyle w:val="ListParagraph"/>
        <w:numPr>
          <w:ilvl w:val="0"/>
          <w:numId w:val="81"/>
        </w:numPr>
        <w:rPr>
          <w:rStyle w:val="IntenseReference"/>
          <w:sz w:val="28"/>
          <w:szCs w:val="28"/>
        </w:rPr>
      </w:pPr>
      <w:r w:rsidRPr="006B7BE8">
        <w:rPr>
          <w:rStyle w:val="IntenseReference"/>
          <w:sz w:val="28"/>
          <w:szCs w:val="28"/>
        </w:rPr>
        <w:t>Chatbot Implementation:</w:t>
      </w:r>
    </w:p>
    <w:p w14:paraId="42932085" w14:textId="77777777" w:rsidR="00AD473D" w:rsidRPr="006B7BE8" w:rsidRDefault="00AD473D" w:rsidP="006B7BE8">
      <w:pPr>
        <w:rPr>
          <w:rStyle w:val="Strong"/>
          <w:sz w:val="28"/>
          <w:szCs w:val="28"/>
        </w:rPr>
      </w:pPr>
      <w:r w:rsidRPr="006B7BE8">
        <w:rPr>
          <w:rStyle w:val="Strong"/>
          <w:sz w:val="28"/>
          <w:szCs w:val="28"/>
        </w:rPr>
        <w:t>The chatbot is implemented as a simple API-based system. This means:</w:t>
      </w:r>
    </w:p>
    <w:p w14:paraId="49140B05" w14:textId="77777777" w:rsidR="006B7BE8" w:rsidRPr="006B7BE8" w:rsidRDefault="00AD473D">
      <w:pPr>
        <w:pStyle w:val="ListParagraph"/>
        <w:numPr>
          <w:ilvl w:val="0"/>
          <w:numId w:val="84"/>
        </w:numPr>
        <w:rPr>
          <w:rStyle w:val="Strong"/>
          <w:b w:val="0"/>
          <w:bCs w:val="0"/>
        </w:rPr>
      </w:pPr>
      <w:r w:rsidRPr="006B7BE8">
        <w:rPr>
          <w:rStyle w:val="Strong"/>
          <w:b w:val="0"/>
          <w:bCs w:val="0"/>
        </w:rPr>
        <w:t>The chatbot processes user inputs using predefined rules and keyword matching.</w:t>
      </w:r>
    </w:p>
    <w:p w14:paraId="7E110AC8" w14:textId="0E2C004C" w:rsidR="00AD473D" w:rsidRPr="006B7BE8" w:rsidRDefault="00AD473D">
      <w:pPr>
        <w:pStyle w:val="ListParagraph"/>
        <w:numPr>
          <w:ilvl w:val="0"/>
          <w:numId w:val="84"/>
        </w:numPr>
        <w:rPr>
          <w:rStyle w:val="Strong"/>
          <w:b w:val="0"/>
          <w:bCs w:val="0"/>
        </w:rPr>
      </w:pPr>
      <w:r w:rsidRPr="006B7BE8">
        <w:rPr>
          <w:rStyle w:val="Strong"/>
          <w:b w:val="0"/>
          <w:bCs w:val="0"/>
        </w:rPr>
        <w:t>Responses are generated based on specific commands or queries related to product selection, course information, and common customer inquiries.</w:t>
      </w:r>
    </w:p>
    <w:p w14:paraId="6ED7A4D2" w14:textId="16AAA175" w:rsidR="00AD473D" w:rsidRPr="006B7BE8" w:rsidRDefault="00AD473D">
      <w:pPr>
        <w:pStyle w:val="ListParagraph"/>
        <w:numPr>
          <w:ilvl w:val="0"/>
          <w:numId w:val="84"/>
        </w:numPr>
        <w:rPr>
          <w:rStyle w:val="Strong"/>
          <w:b w:val="0"/>
          <w:bCs w:val="0"/>
        </w:rPr>
      </w:pPr>
      <w:r w:rsidRPr="006B7BE8">
        <w:rPr>
          <w:rStyle w:val="Strong"/>
          <w:b w:val="0"/>
          <w:bCs w:val="0"/>
        </w:rPr>
        <w:t>This approach simplifies the chatbot development while providing effective personalized assistance tailored to the handcrafted product context.</w:t>
      </w:r>
    </w:p>
    <w:p w14:paraId="61DB0A64" w14:textId="2B00C904" w:rsidR="00AD473D" w:rsidRPr="006B7BE8" w:rsidRDefault="00AD473D">
      <w:pPr>
        <w:pStyle w:val="ListParagraph"/>
        <w:numPr>
          <w:ilvl w:val="0"/>
          <w:numId w:val="84"/>
        </w:numPr>
        <w:rPr>
          <w:rStyle w:val="Strong"/>
          <w:b w:val="0"/>
          <w:bCs w:val="0"/>
        </w:rPr>
      </w:pPr>
      <w:r w:rsidRPr="006B7BE8">
        <w:rPr>
          <w:rStyle w:val="Strong"/>
          <w:b w:val="0"/>
          <w:bCs w:val="0"/>
        </w:rPr>
        <w:t>The chatbot API integrates smoothly with the website, allowing real-time interaction without complex language understanding.</w:t>
      </w:r>
    </w:p>
    <w:p w14:paraId="1B5BACBD" w14:textId="1EED28D2" w:rsidR="00AD473D" w:rsidRPr="006B7BE8" w:rsidRDefault="00AD473D">
      <w:pPr>
        <w:pStyle w:val="ListParagraph"/>
        <w:numPr>
          <w:ilvl w:val="0"/>
          <w:numId w:val="81"/>
        </w:numPr>
        <w:rPr>
          <w:rStyle w:val="IntenseReference"/>
          <w:sz w:val="28"/>
          <w:szCs w:val="28"/>
        </w:rPr>
      </w:pPr>
      <w:r w:rsidRPr="006B7BE8">
        <w:rPr>
          <w:rStyle w:val="IntenseReference"/>
          <w:sz w:val="28"/>
          <w:szCs w:val="28"/>
        </w:rPr>
        <w:t>Frontend Technologies:</w:t>
      </w:r>
    </w:p>
    <w:p w14:paraId="2EE9C7C8" w14:textId="26FE8E47" w:rsidR="00ED7EDF" w:rsidRPr="006B7BE8" w:rsidRDefault="00AD473D">
      <w:pPr>
        <w:pStyle w:val="ListParagraph"/>
        <w:numPr>
          <w:ilvl w:val="0"/>
          <w:numId w:val="85"/>
        </w:numPr>
        <w:rPr>
          <w:rStyle w:val="Strong"/>
          <w:b w:val="0"/>
          <w:bCs w:val="0"/>
        </w:rPr>
      </w:pPr>
      <w:r w:rsidRPr="006B7BE8">
        <w:rPr>
          <w:rStyle w:val="Strong"/>
          <w:b w:val="0"/>
          <w:bCs w:val="0"/>
        </w:rPr>
        <w:t>The frontend is built using basic HTML and CSS and plain JavaScript for interactivity.</w:t>
      </w:r>
      <w:r w:rsidR="00ED7EDF" w:rsidRPr="006B7BE8">
        <w:rPr>
          <w:rStyle w:val="Strong"/>
          <w:b w:val="0"/>
          <w:bCs w:val="0"/>
        </w:rPr>
        <w:br w:type="page"/>
      </w:r>
    </w:p>
    <w:p w14:paraId="59A20CB6" w14:textId="77777777" w:rsidR="00ED7EDF" w:rsidRDefault="00ED7EDF" w:rsidP="00ED7EDF">
      <w:pPr>
        <w:pStyle w:val="Title"/>
        <w:jc w:val="center"/>
      </w:pPr>
    </w:p>
    <w:p w14:paraId="38CE7FC7" w14:textId="77777777" w:rsidR="00ED7EDF" w:rsidRDefault="00ED7EDF" w:rsidP="00ED7EDF">
      <w:pPr>
        <w:pStyle w:val="Title"/>
        <w:jc w:val="center"/>
      </w:pPr>
    </w:p>
    <w:p w14:paraId="6508D114" w14:textId="77777777" w:rsidR="00ED7EDF" w:rsidRDefault="00ED7EDF" w:rsidP="00ED7EDF">
      <w:pPr>
        <w:pStyle w:val="Title"/>
        <w:jc w:val="center"/>
      </w:pPr>
    </w:p>
    <w:p w14:paraId="1E49D9AA" w14:textId="77777777" w:rsidR="00ED7EDF" w:rsidRDefault="00ED7EDF" w:rsidP="00ED7EDF">
      <w:pPr>
        <w:pStyle w:val="Title"/>
        <w:jc w:val="center"/>
      </w:pPr>
    </w:p>
    <w:p w14:paraId="2D8E4411" w14:textId="77777777" w:rsidR="006B7BE8" w:rsidRDefault="006B7BE8" w:rsidP="006B7BE8"/>
    <w:p w14:paraId="15D9C624" w14:textId="77777777" w:rsidR="006B7BE8" w:rsidRDefault="006B7BE8" w:rsidP="006B7BE8"/>
    <w:p w14:paraId="4C8003F4" w14:textId="77777777" w:rsidR="006B7BE8" w:rsidRPr="006B7BE8" w:rsidRDefault="006B7BE8" w:rsidP="006B7BE8"/>
    <w:p w14:paraId="123009BB" w14:textId="77777777" w:rsidR="00ED7EDF" w:rsidRDefault="00ED7EDF" w:rsidP="00ED7EDF">
      <w:pPr>
        <w:pStyle w:val="Title"/>
        <w:jc w:val="center"/>
      </w:pPr>
    </w:p>
    <w:p w14:paraId="57F1FC89" w14:textId="77777777" w:rsidR="00ED7EDF" w:rsidRPr="00520B41" w:rsidRDefault="00ED7EDF" w:rsidP="00ED7EDF">
      <w:pPr>
        <w:pStyle w:val="Chaptertitle1"/>
      </w:pPr>
      <w:r w:rsidRPr="00520B41">
        <w:t xml:space="preserve">Chapter </w:t>
      </w:r>
      <w:r w:rsidR="00AF3499">
        <w:t>4</w:t>
      </w:r>
    </w:p>
    <w:p w14:paraId="7971F70C" w14:textId="77777777" w:rsidR="00ED7EDF" w:rsidRDefault="00AF3499" w:rsidP="00650CB5">
      <w:pPr>
        <w:pStyle w:val="Chaptertitle"/>
      </w:pPr>
      <w:bookmarkStart w:id="5" w:name="_Toc197463975"/>
      <w:r w:rsidRPr="00AF3499">
        <w:t>Implementation</w:t>
      </w:r>
      <w:bookmarkEnd w:id="5"/>
      <w:r w:rsidRPr="00AF3499">
        <w:t xml:space="preserve"> </w:t>
      </w:r>
      <w:r w:rsidR="00ED7EDF">
        <w:br w:type="page"/>
      </w:r>
    </w:p>
    <w:p w14:paraId="241F7B0D" w14:textId="77777777" w:rsidR="00ED7EDF" w:rsidRDefault="00ED7EDF" w:rsidP="00ED7EDF"/>
    <w:p w14:paraId="66C06694" w14:textId="77777777" w:rsidR="00963023" w:rsidRPr="00963023" w:rsidRDefault="00963023">
      <w:pPr>
        <w:pStyle w:val="ListParagraph"/>
        <w:numPr>
          <w:ilvl w:val="1"/>
          <w:numId w:val="4"/>
        </w:numPr>
        <w:jc w:val="left"/>
      </w:pPr>
      <w:r w:rsidRPr="00963023">
        <w:t xml:space="preserve">Technologies, tools, and programming languages used.  </w:t>
      </w:r>
    </w:p>
    <w:p w14:paraId="7E2C3931" w14:textId="77777777" w:rsidR="00ED7EDF" w:rsidRDefault="00963023">
      <w:pPr>
        <w:pStyle w:val="ListParagraph"/>
        <w:numPr>
          <w:ilvl w:val="1"/>
          <w:numId w:val="4"/>
        </w:numPr>
      </w:pPr>
      <w:r w:rsidRPr="00963023">
        <w:t>Key components/modules of the system.</w:t>
      </w:r>
      <w:r w:rsidR="00ED7EDF">
        <w:t xml:space="preserve">  </w:t>
      </w:r>
    </w:p>
    <w:p w14:paraId="019B0F8E" w14:textId="77777777" w:rsidR="00963023" w:rsidRDefault="00963023">
      <w:pPr>
        <w:pStyle w:val="ListParagraph"/>
        <w:numPr>
          <w:ilvl w:val="1"/>
          <w:numId w:val="4"/>
        </w:numPr>
      </w:pPr>
      <w:r w:rsidRPr="00963023">
        <w:t>Challenges faced and how they were resolved.</w:t>
      </w:r>
    </w:p>
    <w:p w14:paraId="4C10769D" w14:textId="41E08DC1" w:rsidR="006B7BE8" w:rsidRDefault="00ED7EDF" w:rsidP="00D53144">
      <w:pPr>
        <w:spacing w:line="278" w:lineRule="auto"/>
        <w:jc w:val="left"/>
        <w:rPr>
          <w:rtl/>
        </w:rPr>
      </w:pPr>
      <w:r>
        <w:br w:type="page"/>
      </w:r>
    </w:p>
    <w:p w14:paraId="6062AF8E" w14:textId="77777777" w:rsidR="00D53144" w:rsidRDefault="00D53144" w:rsidP="00D53144">
      <w:pPr>
        <w:spacing w:line="278" w:lineRule="auto"/>
        <w:jc w:val="left"/>
        <w:rPr>
          <w:rtl/>
        </w:rPr>
      </w:pPr>
    </w:p>
    <w:p w14:paraId="4B1F8179" w14:textId="64A8B287" w:rsidR="006B7BE8" w:rsidRDefault="002D18C4">
      <w:pPr>
        <w:pStyle w:val="Style1"/>
        <w:numPr>
          <w:ilvl w:val="1"/>
          <w:numId w:val="81"/>
        </w:numPr>
        <w:rPr>
          <w:rtl/>
        </w:rPr>
      </w:pPr>
      <w:proofErr w:type="gramStart"/>
      <w:r w:rsidRPr="002D18C4">
        <w:rPr>
          <w:rFonts w:asciiTheme="majorBidi" w:hAnsiTheme="majorBidi" w:cstheme="majorBidi"/>
        </w:rPr>
        <w:t>Technologies ,</w:t>
      </w:r>
      <w:proofErr w:type="gramEnd"/>
      <w:r w:rsidRPr="002D18C4">
        <w:rPr>
          <w:rFonts w:asciiTheme="majorBidi" w:hAnsiTheme="majorBidi" w:cstheme="majorBidi"/>
        </w:rPr>
        <w:t xml:space="preserve"> tools and programming</w:t>
      </w:r>
      <w:r>
        <w:t xml:space="preserve"> </w:t>
      </w:r>
      <w:r w:rsidRPr="002D18C4">
        <w:rPr>
          <w:rFonts w:asciiTheme="majorBidi" w:hAnsiTheme="majorBidi" w:cstheme="majorBidi"/>
        </w:rPr>
        <w:t>languages used:</w:t>
      </w:r>
    </w:p>
    <w:p w14:paraId="07827CA6" w14:textId="666C140D" w:rsidR="002D18C4" w:rsidRPr="002D18C4" w:rsidRDefault="002D18C4" w:rsidP="002D18C4">
      <w:pPr>
        <w:rPr>
          <w:rStyle w:val="Strong"/>
          <w:b w:val="0"/>
          <w:bCs w:val="0"/>
          <w:sz w:val="26"/>
          <w:szCs w:val="26"/>
        </w:rPr>
      </w:pPr>
      <w:r w:rsidRPr="002D18C4">
        <w:rPr>
          <w:rStyle w:val="Strong"/>
          <w:b w:val="0"/>
          <w:bCs w:val="0"/>
          <w:sz w:val="26"/>
          <w:szCs w:val="26"/>
        </w:rPr>
        <w:t>In the implementation of the project, several technologies, tools, and programming languages were utilized to build a functional, user-friendly platform that connects artisans with customers. The main technologies used include:</w:t>
      </w:r>
    </w:p>
    <w:p w14:paraId="4C96B6D3" w14:textId="4EA2464A" w:rsidR="002D18C4" w:rsidRDefault="002D18C4">
      <w:pPr>
        <w:pStyle w:val="ListParagraph"/>
        <w:numPr>
          <w:ilvl w:val="0"/>
          <w:numId w:val="86"/>
        </w:numPr>
        <w:spacing w:line="278" w:lineRule="auto"/>
        <w:jc w:val="left"/>
      </w:pPr>
      <w:r w:rsidRPr="002D18C4">
        <w:rPr>
          <w:b/>
          <w:bCs/>
        </w:rPr>
        <w:t xml:space="preserve">HTML and CSS: </w:t>
      </w:r>
      <w:r>
        <w:t>Used for designing and structuring the website’s front-end interface, ensuring it is visually appealing and responsive across different devices.</w:t>
      </w:r>
    </w:p>
    <w:p w14:paraId="4CF0A1E1" w14:textId="69403DF3" w:rsidR="002D18C4" w:rsidRDefault="002D18C4">
      <w:pPr>
        <w:pStyle w:val="ListParagraph"/>
        <w:numPr>
          <w:ilvl w:val="0"/>
          <w:numId w:val="87"/>
        </w:numPr>
        <w:spacing w:line="278" w:lineRule="auto"/>
        <w:jc w:val="left"/>
      </w:pPr>
      <w:r w:rsidRPr="002D18C4">
        <w:rPr>
          <w:b/>
          <w:bCs/>
        </w:rPr>
        <w:t>JavaScript:</w:t>
      </w:r>
      <w:r>
        <w:t xml:space="preserve"> Applied to add interactivity and dynamic features on the client side, such as handling user inputs and enhancing the user experience.</w:t>
      </w:r>
    </w:p>
    <w:p w14:paraId="467F1DCA" w14:textId="1CDA3885" w:rsidR="002D18C4" w:rsidRDefault="002D18C4">
      <w:pPr>
        <w:pStyle w:val="ListParagraph"/>
        <w:numPr>
          <w:ilvl w:val="0"/>
          <w:numId w:val="88"/>
        </w:numPr>
        <w:spacing w:line="278" w:lineRule="auto"/>
        <w:jc w:val="left"/>
      </w:pPr>
      <w:r w:rsidRPr="002D18C4">
        <w:rPr>
          <w:b/>
          <w:bCs/>
        </w:rPr>
        <w:t>PHP:</w:t>
      </w:r>
      <w:r>
        <w:rPr>
          <w:b/>
          <w:bCs/>
        </w:rPr>
        <w:t xml:space="preserve"> </w:t>
      </w:r>
      <w:r>
        <w:t>Employed on the server side to manage backend logic, handle database operations, and process user requests securely.</w:t>
      </w:r>
    </w:p>
    <w:p w14:paraId="15A69B30" w14:textId="407522CD" w:rsidR="002D18C4" w:rsidRDefault="002D18C4">
      <w:pPr>
        <w:pStyle w:val="ListParagraph"/>
        <w:numPr>
          <w:ilvl w:val="0"/>
          <w:numId w:val="89"/>
        </w:numPr>
        <w:spacing w:line="278" w:lineRule="auto"/>
        <w:jc w:val="left"/>
      </w:pPr>
      <w:r w:rsidRPr="002D18C4">
        <w:rPr>
          <w:b/>
          <w:bCs/>
        </w:rPr>
        <w:t>MySQL:</w:t>
      </w:r>
      <w:r>
        <w:t xml:space="preserve"> Used as the database management system to store and retrieve artisan profiles, product information, orders, and course data.</w:t>
      </w:r>
    </w:p>
    <w:p w14:paraId="339C3AE2" w14:textId="711AA134" w:rsidR="002D18C4" w:rsidRDefault="002D18C4">
      <w:pPr>
        <w:pStyle w:val="ListParagraph"/>
        <w:numPr>
          <w:ilvl w:val="0"/>
          <w:numId w:val="90"/>
        </w:numPr>
        <w:spacing w:line="278" w:lineRule="auto"/>
        <w:jc w:val="left"/>
      </w:pPr>
      <w:r w:rsidRPr="002D18C4">
        <w:rPr>
          <w:b/>
          <w:bCs/>
        </w:rPr>
        <w:t>Chatbot API:</w:t>
      </w:r>
      <w:r>
        <w:t xml:space="preserve"> An external chatbot API was integrated to assist customers with personalized product recommendations and queries.</w:t>
      </w:r>
    </w:p>
    <w:p w14:paraId="0AF78970" w14:textId="5C2804A3" w:rsidR="002D18C4" w:rsidRDefault="002D18C4">
      <w:pPr>
        <w:pStyle w:val="ListParagraph"/>
        <w:numPr>
          <w:ilvl w:val="0"/>
          <w:numId w:val="91"/>
        </w:numPr>
        <w:spacing w:line="278" w:lineRule="auto"/>
        <w:jc w:val="left"/>
      </w:pPr>
      <w:r w:rsidRPr="002D18C4">
        <w:rPr>
          <w:b/>
          <w:bCs/>
        </w:rPr>
        <w:t>Development Tools:</w:t>
      </w:r>
      <w:r>
        <w:t xml:space="preserve"> The project was developed using Visual Studio Code as the main integrated development environment (IDE), and Git for version control to manage code changes collaboratively and maintain project history.</w:t>
      </w:r>
    </w:p>
    <w:p w14:paraId="55603207" w14:textId="77777777" w:rsidR="002D18C4" w:rsidRPr="002D18C4" w:rsidRDefault="002D18C4" w:rsidP="002D18C4">
      <w:pPr>
        <w:rPr>
          <w:sz w:val="26"/>
          <w:szCs w:val="26"/>
        </w:rPr>
      </w:pPr>
      <w:r w:rsidRPr="002D18C4">
        <w:rPr>
          <w:sz w:val="26"/>
          <w:szCs w:val="26"/>
        </w:rPr>
        <w:t>These technologies were chosen for their compatibility, scalability, and ability to create a seamless experience for both artisans and customers.</w:t>
      </w:r>
    </w:p>
    <w:p w14:paraId="63403B13" w14:textId="77777777" w:rsidR="006B7BE8" w:rsidRPr="002D18C4" w:rsidRDefault="006B7BE8" w:rsidP="002D18C4">
      <w:pPr>
        <w:rPr>
          <w:sz w:val="26"/>
          <w:szCs w:val="26"/>
          <w:rtl/>
        </w:rPr>
      </w:pPr>
    </w:p>
    <w:p w14:paraId="26739797" w14:textId="77777777" w:rsidR="006B7BE8" w:rsidRDefault="006B7BE8" w:rsidP="00ED7EDF">
      <w:pPr>
        <w:spacing w:line="278" w:lineRule="auto"/>
        <w:jc w:val="left"/>
        <w:rPr>
          <w:rtl/>
        </w:rPr>
      </w:pPr>
    </w:p>
    <w:p w14:paraId="65CBDFBD" w14:textId="77777777" w:rsidR="006B7BE8" w:rsidRDefault="006B7BE8" w:rsidP="00ED7EDF">
      <w:pPr>
        <w:spacing w:line="278" w:lineRule="auto"/>
        <w:jc w:val="left"/>
        <w:rPr>
          <w:rtl/>
        </w:rPr>
      </w:pPr>
    </w:p>
    <w:p w14:paraId="6A1AF319" w14:textId="77777777" w:rsidR="006B7BE8" w:rsidRDefault="006B7BE8" w:rsidP="00ED7EDF">
      <w:pPr>
        <w:spacing w:line="278" w:lineRule="auto"/>
        <w:jc w:val="left"/>
        <w:rPr>
          <w:rtl/>
        </w:rPr>
      </w:pPr>
    </w:p>
    <w:p w14:paraId="6A56DB62" w14:textId="77777777" w:rsidR="006B7BE8" w:rsidRDefault="006B7BE8" w:rsidP="00ED7EDF">
      <w:pPr>
        <w:spacing w:line="278" w:lineRule="auto"/>
        <w:jc w:val="left"/>
        <w:rPr>
          <w:rtl/>
        </w:rPr>
      </w:pPr>
    </w:p>
    <w:p w14:paraId="1EB26D99" w14:textId="77777777" w:rsidR="00211E43" w:rsidRDefault="00211E43" w:rsidP="00ED7EDF">
      <w:pPr>
        <w:spacing w:line="278" w:lineRule="auto"/>
        <w:jc w:val="left"/>
      </w:pPr>
    </w:p>
    <w:p w14:paraId="68C4BFA1" w14:textId="77777777" w:rsidR="00211E43" w:rsidRDefault="00211E43" w:rsidP="00ED7EDF">
      <w:pPr>
        <w:spacing w:line="278" w:lineRule="auto"/>
        <w:jc w:val="left"/>
        <w:rPr>
          <w:rtl/>
          <w:lang w:bidi="ar-EG"/>
        </w:rPr>
      </w:pPr>
    </w:p>
    <w:p w14:paraId="0B464D36" w14:textId="77777777" w:rsidR="002D18C4" w:rsidRDefault="002D18C4" w:rsidP="00ED7EDF">
      <w:pPr>
        <w:spacing w:line="278" w:lineRule="auto"/>
        <w:jc w:val="left"/>
        <w:rPr>
          <w:rtl/>
        </w:rPr>
      </w:pPr>
    </w:p>
    <w:p w14:paraId="211D4B03" w14:textId="77777777" w:rsidR="00D53144" w:rsidRDefault="00D53144" w:rsidP="00ED7EDF">
      <w:pPr>
        <w:spacing w:line="278" w:lineRule="auto"/>
        <w:jc w:val="left"/>
        <w:rPr>
          <w:rtl/>
        </w:rPr>
      </w:pPr>
    </w:p>
    <w:p w14:paraId="60D8B78C" w14:textId="6CE6EBB5" w:rsidR="006B7BE8" w:rsidRPr="00211E43" w:rsidRDefault="00211E43">
      <w:pPr>
        <w:pStyle w:val="Style1"/>
        <w:numPr>
          <w:ilvl w:val="1"/>
          <w:numId w:val="81"/>
        </w:numPr>
        <w:rPr>
          <w:rFonts w:asciiTheme="majorBidi" w:hAnsiTheme="majorBidi" w:cstheme="majorBidi"/>
          <w:rtl/>
        </w:rPr>
      </w:pPr>
      <w:r w:rsidRPr="00211E43">
        <w:rPr>
          <w:rFonts w:asciiTheme="majorBidi" w:hAnsiTheme="majorBidi" w:cstheme="majorBidi"/>
        </w:rPr>
        <w:t>Key components/modules of the system:</w:t>
      </w:r>
    </w:p>
    <w:p w14:paraId="2AF48A44" w14:textId="59979D84" w:rsidR="002D18C4" w:rsidRPr="00211E43" w:rsidRDefault="002D18C4" w:rsidP="00211E43">
      <w:pPr>
        <w:rPr>
          <w:sz w:val="26"/>
          <w:szCs w:val="26"/>
        </w:rPr>
      </w:pPr>
      <w:r w:rsidRPr="00211E43">
        <w:rPr>
          <w:sz w:val="26"/>
          <w:szCs w:val="26"/>
        </w:rPr>
        <w:t>The system is designed with several key components and modules that work together to provide a comprehensive platform for artisans and customers. These modules ensure smooth functionality and a seamless user experience:</w:t>
      </w:r>
    </w:p>
    <w:p w14:paraId="0269117F" w14:textId="2C1C6D3E" w:rsidR="002D18C4" w:rsidRPr="00211E43" w:rsidRDefault="002D18C4" w:rsidP="002D18C4">
      <w:pPr>
        <w:spacing w:line="278" w:lineRule="auto"/>
        <w:jc w:val="left"/>
        <w:rPr>
          <w:rStyle w:val="IntenseReference"/>
          <w:sz w:val="26"/>
          <w:szCs w:val="26"/>
        </w:rPr>
      </w:pPr>
      <w:r w:rsidRPr="00211E43">
        <w:rPr>
          <w:rStyle w:val="IntenseReference"/>
          <w:sz w:val="26"/>
          <w:szCs w:val="26"/>
        </w:rPr>
        <w:t>1. User Management Module:</w:t>
      </w:r>
    </w:p>
    <w:p w14:paraId="51B4D27C" w14:textId="2C8F8BF0" w:rsidR="002D18C4" w:rsidRDefault="002D18C4">
      <w:pPr>
        <w:pStyle w:val="ListParagraph"/>
        <w:numPr>
          <w:ilvl w:val="0"/>
          <w:numId w:val="92"/>
        </w:numPr>
      </w:pPr>
      <w:r>
        <w:t>Handles user registration, login, profile management, and role-based access control for artisans and customers. Artisans can create and update their profiles, while customers manage their accounts and preferences.</w:t>
      </w:r>
    </w:p>
    <w:p w14:paraId="20FBB01F" w14:textId="4067BC90" w:rsidR="002D18C4" w:rsidRPr="00211E43" w:rsidRDefault="002D18C4" w:rsidP="002D18C4">
      <w:pPr>
        <w:spacing w:line="278" w:lineRule="auto"/>
        <w:jc w:val="left"/>
        <w:rPr>
          <w:rStyle w:val="IntenseReference"/>
          <w:sz w:val="26"/>
          <w:szCs w:val="26"/>
        </w:rPr>
      </w:pPr>
      <w:r w:rsidRPr="00211E43">
        <w:rPr>
          <w:rStyle w:val="IntenseReference"/>
          <w:sz w:val="26"/>
          <w:szCs w:val="26"/>
        </w:rPr>
        <w:t>2. Product Management Module:</w:t>
      </w:r>
    </w:p>
    <w:p w14:paraId="0D26E8E6" w14:textId="6737CB5F" w:rsidR="002D18C4" w:rsidRDefault="002D18C4">
      <w:pPr>
        <w:pStyle w:val="ListParagraph"/>
        <w:numPr>
          <w:ilvl w:val="0"/>
          <w:numId w:val="93"/>
        </w:numPr>
      </w:pPr>
      <w:r>
        <w:t>Allows artisans to add, update, and delete handmade product listings, including images, detailed descriptions, prices, and inventory levels. This module also supports categorization and search functionality for easy browsing.</w:t>
      </w:r>
    </w:p>
    <w:p w14:paraId="28C18850" w14:textId="57366E6E" w:rsidR="002D18C4" w:rsidRPr="00211E43" w:rsidRDefault="002D18C4" w:rsidP="002D18C4">
      <w:pPr>
        <w:spacing w:line="278" w:lineRule="auto"/>
        <w:jc w:val="left"/>
        <w:rPr>
          <w:rStyle w:val="IntenseReference"/>
          <w:sz w:val="26"/>
          <w:szCs w:val="26"/>
        </w:rPr>
      </w:pPr>
      <w:r w:rsidRPr="00211E43">
        <w:rPr>
          <w:rStyle w:val="IntenseReference"/>
          <w:sz w:val="26"/>
          <w:szCs w:val="26"/>
        </w:rPr>
        <w:t>3. Course and Tutorial Management Module:</w:t>
      </w:r>
    </w:p>
    <w:p w14:paraId="78BA3F1A" w14:textId="5FE0A314" w:rsidR="002D18C4" w:rsidRDefault="002D18C4">
      <w:pPr>
        <w:pStyle w:val="ListParagraph"/>
        <w:numPr>
          <w:ilvl w:val="0"/>
          <w:numId w:val="94"/>
        </w:numPr>
      </w:pPr>
      <w:r>
        <w:t>Enables artisans to create and manage educational content such as virtual courses and tutorials related to craft techniques. Customers can enroll, access course materials, and provide feedback.</w:t>
      </w:r>
    </w:p>
    <w:p w14:paraId="1C13B458" w14:textId="4011E83D" w:rsidR="002D18C4" w:rsidRPr="00211E43" w:rsidRDefault="002D18C4" w:rsidP="002D18C4">
      <w:pPr>
        <w:spacing w:line="278" w:lineRule="auto"/>
        <w:jc w:val="left"/>
        <w:rPr>
          <w:rStyle w:val="IntenseReference"/>
          <w:sz w:val="26"/>
          <w:szCs w:val="26"/>
        </w:rPr>
      </w:pPr>
      <w:r w:rsidRPr="00211E43">
        <w:rPr>
          <w:rStyle w:val="IntenseReference"/>
          <w:sz w:val="26"/>
          <w:szCs w:val="26"/>
        </w:rPr>
        <w:t>4. Chatbot Integration Module:</w:t>
      </w:r>
    </w:p>
    <w:p w14:paraId="31CF8CD7" w14:textId="20DABE58" w:rsidR="002D18C4" w:rsidRDefault="002D18C4">
      <w:pPr>
        <w:pStyle w:val="ListParagraph"/>
        <w:numPr>
          <w:ilvl w:val="0"/>
          <w:numId w:val="95"/>
        </w:numPr>
      </w:pPr>
      <w:r>
        <w:t>Integrates an AI-powered chatbot API that assists customers by answering queries, guiding product selection based on preferences, and providing personalized recommendations to enhance the shopping experience.</w:t>
      </w:r>
    </w:p>
    <w:p w14:paraId="025AEFE6" w14:textId="6AD484EC" w:rsidR="002D18C4" w:rsidRPr="00211E43" w:rsidRDefault="002D18C4" w:rsidP="002D18C4">
      <w:pPr>
        <w:spacing w:line="278" w:lineRule="auto"/>
        <w:jc w:val="left"/>
        <w:rPr>
          <w:rStyle w:val="IntenseReference"/>
          <w:sz w:val="26"/>
          <w:szCs w:val="26"/>
        </w:rPr>
      </w:pPr>
      <w:r w:rsidRPr="00211E43">
        <w:rPr>
          <w:rStyle w:val="IntenseReference"/>
          <w:sz w:val="26"/>
          <w:szCs w:val="26"/>
        </w:rPr>
        <w:t>5. Order and Inventory Management Module:</w:t>
      </w:r>
    </w:p>
    <w:p w14:paraId="75B1EB38" w14:textId="1CE2F078" w:rsidR="002D18C4" w:rsidRDefault="002D18C4">
      <w:pPr>
        <w:pStyle w:val="ListParagraph"/>
        <w:numPr>
          <w:ilvl w:val="0"/>
          <w:numId w:val="96"/>
        </w:numPr>
      </w:pPr>
      <w:r>
        <w:t>Facilitates order placement, tracking, and fulfillment. Artisans can manage their inventory and update product availability in real time.</w:t>
      </w:r>
    </w:p>
    <w:p w14:paraId="4599CB0B" w14:textId="77777777" w:rsidR="002D18C4" w:rsidRDefault="002D18C4" w:rsidP="002D18C4">
      <w:pPr>
        <w:spacing w:line="278" w:lineRule="auto"/>
        <w:jc w:val="left"/>
        <w:rPr>
          <w:rtl/>
        </w:rPr>
      </w:pPr>
    </w:p>
    <w:p w14:paraId="7FCD55E7" w14:textId="77777777" w:rsidR="00211E43" w:rsidRDefault="00211E43" w:rsidP="002D18C4">
      <w:pPr>
        <w:spacing w:line="278" w:lineRule="auto"/>
        <w:jc w:val="left"/>
        <w:rPr>
          <w:rtl/>
        </w:rPr>
      </w:pPr>
    </w:p>
    <w:p w14:paraId="68F86C5A" w14:textId="77777777" w:rsidR="00211E43" w:rsidRDefault="00211E43" w:rsidP="002D18C4">
      <w:pPr>
        <w:spacing w:line="278" w:lineRule="auto"/>
        <w:jc w:val="left"/>
      </w:pPr>
    </w:p>
    <w:p w14:paraId="380F2D9A" w14:textId="03B0D9E2" w:rsidR="002D18C4" w:rsidRPr="00211E43" w:rsidRDefault="002D18C4" w:rsidP="002D18C4">
      <w:pPr>
        <w:spacing w:line="278" w:lineRule="auto"/>
        <w:jc w:val="left"/>
        <w:rPr>
          <w:rStyle w:val="IntenseReference"/>
          <w:sz w:val="26"/>
          <w:szCs w:val="26"/>
        </w:rPr>
      </w:pPr>
      <w:r w:rsidRPr="00211E43">
        <w:rPr>
          <w:rStyle w:val="IntenseReference"/>
          <w:sz w:val="26"/>
          <w:szCs w:val="26"/>
        </w:rPr>
        <w:t>6. Payment and Transaction Module:</w:t>
      </w:r>
    </w:p>
    <w:p w14:paraId="1797BE0C" w14:textId="52B584D1" w:rsidR="002D18C4" w:rsidRDefault="002D18C4">
      <w:pPr>
        <w:pStyle w:val="ListParagraph"/>
        <w:numPr>
          <w:ilvl w:val="0"/>
          <w:numId w:val="97"/>
        </w:numPr>
      </w:pPr>
      <w:r>
        <w:t>Supports secure payment processing, including order payments, refunds, and transaction history for both artisans and customers.</w:t>
      </w:r>
    </w:p>
    <w:p w14:paraId="33629725" w14:textId="3B3A8AA9" w:rsidR="002D18C4" w:rsidRPr="00211E43" w:rsidRDefault="002D18C4" w:rsidP="002D18C4">
      <w:pPr>
        <w:spacing w:line="278" w:lineRule="auto"/>
        <w:jc w:val="left"/>
        <w:rPr>
          <w:rStyle w:val="IntenseReference"/>
          <w:sz w:val="26"/>
          <w:szCs w:val="26"/>
        </w:rPr>
      </w:pPr>
      <w:r w:rsidRPr="00211E43">
        <w:rPr>
          <w:rStyle w:val="IntenseReference"/>
          <w:sz w:val="26"/>
          <w:szCs w:val="26"/>
        </w:rPr>
        <w:t>7. Review and Feedback Module:</w:t>
      </w:r>
    </w:p>
    <w:p w14:paraId="75322CA3" w14:textId="7B4397F8" w:rsidR="002D18C4" w:rsidRDefault="002D18C4">
      <w:pPr>
        <w:pStyle w:val="ListParagraph"/>
        <w:numPr>
          <w:ilvl w:val="0"/>
          <w:numId w:val="98"/>
        </w:numPr>
      </w:pPr>
      <w:r>
        <w:t>Allows customers to rate and review products and courses, helping build trust and improve quality through community feedback</w:t>
      </w:r>
      <w:r w:rsidR="00211E43">
        <w:rPr>
          <w:rFonts w:hint="cs"/>
          <w:rtl/>
        </w:rPr>
        <w:t>.</w:t>
      </w:r>
    </w:p>
    <w:p w14:paraId="20E7679F" w14:textId="09BCE618" w:rsidR="002D18C4" w:rsidRPr="00211E43" w:rsidRDefault="002D18C4" w:rsidP="002D18C4">
      <w:pPr>
        <w:spacing w:line="278" w:lineRule="auto"/>
        <w:jc w:val="left"/>
        <w:rPr>
          <w:rStyle w:val="IntenseReference"/>
          <w:sz w:val="26"/>
          <w:szCs w:val="26"/>
        </w:rPr>
      </w:pPr>
      <w:r w:rsidRPr="00211E43">
        <w:rPr>
          <w:rStyle w:val="IntenseReference"/>
          <w:sz w:val="26"/>
          <w:szCs w:val="26"/>
        </w:rPr>
        <w:t>8. Administration Module:</w:t>
      </w:r>
    </w:p>
    <w:p w14:paraId="6B984361" w14:textId="3703D8BC" w:rsidR="002D18C4" w:rsidRDefault="002D18C4">
      <w:pPr>
        <w:pStyle w:val="ListParagraph"/>
        <w:numPr>
          <w:ilvl w:val="0"/>
          <w:numId w:val="99"/>
        </w:numPr>
      </w:pPr>
      <w:r>
        <w:t>Provides site administrators with tools to monitor system performance, manage users, moderate content, and generate reports.</w:t>
      </w:r>
    </w:p>
    <w:p w14:paraId="210EA6AF" w14:textId="4A1D550D" w:rsidR="00805BED" w:rsidRDefault="002D18C4" w:rsidP="00805BED">
      <w:pPr>
        <w:pBdr>
          <w:bottom w:val="single" w:sz="6" w:space="1" w:color="auto"/>
        </w:pBdr>
        <w:rPr>
          <w:sz w:val="26"/>
          <w:szCs w:val="26"/>
        </w:rPr>
      </w:pPr>
      <w:r w:rsidRPr="00211E43">
        <w:rPr>
          <w:sz w:val="26"/>
          <w:szCs w:val="26"/>
        </w:rPr>
        <w:t>These modules are integrated to create a robust, scalable, and user-friendly platform, empowering artisans while offering customers a rich and personalized shopping and learning experience.</w:t>
      </w:r>
    </w:p>
    <w:p w14:paraId="32638039" w14:textId="19B452AE" w:rsidR="00805BED" w:rsidRPr="00805BED" w:rsidRDefault="00805BED" w:rsidP="00805BED">
      <w:pPr>
        <w:pStyle w:val="Style1"/>
        <w:numPr>
          <w:ilvl w:val="0"/>
          <w:numId w:val="0"/>
        </w:numPr>
        <w:rPr>
          <w:rFonts w:asciiTheme="majorBidi" w:hAnsiTheme="majorBidi" w:cstheme="majorBidi"/>
        </w:rPr>
      </w:pPr>
      <w:r w:rsidRPr="00805BED">
        <w:rPr>
          <w:rFonts w:asciiTheme="majorBidi" w:hAnsiTheme="majorBidi" w:cstheme="majorBidi"/>
        </w:rPr>
        <w:t>4.3 Challenges faced and how they were resolved:</w:t>
      </w:r>
    </w:p>
    <w:p w14:paraId="49830561" w14:textId="7C1FFAF2" w:rsidR="00805BED" w:rsidRPr="00805BED" w:rsidRDefault="00805BED" w:rsidP="00805BED">
      <w:pPr>
        <w:rPr>
          <w:sz w:val="26"/>
          <w:szCs w:val="26"/>
        </w:rPr>
      </w:pPr>
      <w:r w:rsidRPr="00805BED">
        <w:rPr>
          <w:sz w:val="26"/>
          <w:szCs w:val="26"/>
        </w:rPr>
        <w:t>During the development and implementation of the system, several challenges arose. Below are the main obstacles encountered along with the solutions applied</w:t>
      </w:r>
      <w:r>
        <w:rPr>
          <w:sz w:val="26"/>
          <w:szCs w:val="26"/>
        </w:rPr>
        <w:t>:</w:t>
      </w:r>
    </w:p>
    <w:p w14:paraId="427238CC" w14:textId="77777777" w:rsidR="00805BED" w:rsidRPr="00805BED" w:rsidRDefault="00805BED" w:rsidP="00805BED">
      <w:pPr>
        <w:rPr>
          <w:rStyle w:val="IntenseReference"/>
          <w:sz w:val="26"/>
          <w:szCs w:val="26"/>
        </w:rPr>
      </w:pPr>
      <w:r w:rsidRPr="00805BED">
        <w:rPr>
          <w:rStyle w:val="IntenseReference"/>
          <w:sz w:val="26"/>
          <w:szCs w:val="26"/>
        </w:rPr>
        <w:t xml:space="preserve">1. Integration of AI Chatbot </w:t>
      </w:r>
    </w:p>
    <w:p w14:paraId="32F9CCCB" w14:textId="18255B06" w:rsidR="00805BED" w:rsidRDefault="00805BED">
      <w:pPr>
        <w:pStyle w:val="ListParagraph"/>
        <w:numPr>
          <w:ilvl w:val="0"/>
          <w:numId w:val="100"/>
        </w:numPr>
      </w:pPr>
      <w:r w:rsidRPr="00805BED">
        <w:rPr>
          <w:b/>
          <w:bCs/>
        </w:rPr>
        <w:t>Challenge:</w:t>
      </w:r>
      <w:r>
        <w:t xml:space="preserve"> The project required an AI chatbot to assist users, but the system avoided using complex NLP libraries due to resource constraints and project scope.</w:t>
      </w:r>
    </w:p>
    <w:p w14:paraId="343243B1" w14:textId="4AE01413" w:rsidR="00805BED" w:rsidRDefault="00805BED">
      <w:pPr>
        <w:pStyle w:val="ListParagraph"/>
        <w:numPr>
          <w:ilvl w:val="0"/>
          <w:numId w:val="101"/>
        </w:numPr>
      </w:pPr>
      <w:r w:rsidRPr="00805BED">
        <w:rPr>
          <w:b/>
          <w:bCs/>
        </w:rPr>
        <w:t xml:space="preserve">Resolution: </w:t>
      </w:r>
      <w:r>
        <w:t>We utilized a lightweight API-based chatbot service that handles user queries via predefined intents and responses. This approach allowed efficient chatbot integration without heavy NLP processing, ensuring quick response times and reduced computational load.</w:t>
      </w:r>
    </w:p>
    <w:p w14:paraId="075B9CC5" w14:textId="77777777" w:rsidR="00805BED" w:rsidRDefault="00805BED" w:rsidP="00805BED"/>
    <w:p w14:paraId="6ECF833E" w14:textId="77777777" w:rsidR="00805BED" w:rsidRDefault="00805BED" w:rsidP="00805BED"/>
    <w:p w14:paraId="2FF15034" w14:textId="77777777" w:rsidR="00805BED" w:rsidRDefault="00805BED" w:rsidP="00805BED"/>
    <w:p w14:paraId="6099DF45" w14:textId="77777777" w:rsidR="00805BED" w:rsidRPr="00805BED" w:rsidRDefault="00805BED" w:rsidP="00805BED">
      <w:pPr>
        <w:rPr>
          <w:rStyle w:val="IntenseReference"/>
          <w:sz w:val="26"/>
          <w:szCs w:val="26"/>
        </w:rPr>
      </w:pPr>
      <w:r w:rsidRPr="00805BED">
        <w:rPr>
          <w:rStyle w:val="IntenseReference"/>
          <w:sz w:val="26"/>
          <w:szCs w:val="26"/>
        </w:rPr>
        <w:t>2. Ensuring Scalability and Performance with Limited Technologies</w:t>
      </w:r>
    </w:p>
    <w:p w14:paraId="0A1752A1" w14:textId="7770CF85" w:rsidR="00805BED" w:rsidRDefault="00805BED">
      <w:pPr>
        <w:pStyle w:val="ListParagraph"/>
        <w:numPr>
          <w:ilvl w:val="0"/>
          <w:numId w:val="102"/>
        </w:numPr>
      </w:pPr>
      <w:r w:rsidRPr="00805BED">
        <w:rPr>
          <w:b/>
          <w:bCs/>
        </w:rPr>
        <w:t>Challenge:</w:t>
      </w:r>
      <w:r>
        <w:t xml:space="preserve"> The system needed to support multiple users and handle real-time interactions, but frameworks like Laravel, React.js, and advanced CSS were not used.</w:t>
      </w:r>
    </w:p>
    <w:p w14:paraId="423C2D34" w14:textId="22B890BD" w:rsidR="00805BED" w:rsidRPr="00805BED" w:rsidRDefault="00805BED">
      <w:pPr>
        <w:pStyle w:val="ListParagraph"/>
        <w:numPr>
          <w:ilvl w:val="0"/>
          <w:numId w:val="103"/>
        </w:numPr>
        <w:rPr>
          <w:rStyle w:val="IntenseReference"/>
          <w:b w:val="0"/>
          <w:bCs w:val="0"/>
          <w:smallCaps w:val="0"/>
          <w:color w:val="auto"/>
          <w:spacing w:val="0"/>
        </w:rPr>
      </w:pPr>
      <w:r w:rsidRPr="00805BED">
        <w:rPr>
          <w:b/>
          <w:bCs/>
        </w:rPr>
        <w:t>Resolution:</w:t>
      </w:r>
      <w:r>
        <w:t xml:space="preserve"> We optimized the PHP backend by implementing efficient database queries, caching mechanisms, and modular code architecture. On the frontend, vanilla HTML, CSS, and JavaScript were carefully structured to provide responsiveness and performance.</w:t>
      </w:r>
    </w:p>
    <w:p w14:paraId="199EF245" w14:textId="77777777" w:rsidR="00805BED" w:rsidRPr="00805BED" w:rsidRDefault="00805BED" w:rsidP="00805BED">
      <w:pPr>
        <w:rPr>
          <w:rStyle w:val="IntenseReference"/>
          <w:sz w:val="26"/>
          <w:szCs w:val="26"/>
        </w:rPr>
      </w:pPr>
      <w:r w:rsidRPr="00805BED">
        <w:rPr>
          <w:rStyle w:val="IntenseReference"/>
          <w:sz w:val="26"/>
          <w:szCs w:val="26"/>
        </w:rPr>
        <w:t>3. User Experience for Artisans with Varying Technical Skills</w:t>
      </w:r>
    </w:p>
    <w:p w14:paraId="01C0F465" w14:textId="4CC75086" w:rsidR="00805BED" w:rsidRDefault="00805BED">
      <w:pPr>
        <w:pStyle w:val="ListParagraph"/>
        <w:numPr>
          <w:ilvl w:val="0"/>
          <w:numId w:val="104"/>
        </w:numPr>
      </w:pPr>
      <w:r w:rsidRPr="00805BED">
        <w:rPr>
          <w:b/>
          <w:bCs/>
        </w:rPr>
        <w:t xml:space="preserve">Challenge: </w:t>
      </w:r>
      <w:r>
        <w:t>Many artisans had limited experience with digital platforms, requiring an intuitive and simple interface.</w:t>
      </w:r>
    </w:p>
    <w:p w14:paraId="626C8A6D" w14:textId="68E30C41" w:rsidR="00805BED" w:rsidRDefault="00805BED">
      <w:pPr>
        <w:pStyle w:val="ListParagraph"/>
        <w:numPr>
          <w:ilvl w:val="0"/>
          <w:numId w:val="105"/>
        </w:numPr>
      </w:pPr>
      <w:r w:rsidRPr="00805BED">
        <w:rPr>
          <w:b/>
          <w:bCs/>
        </w:rPr>
        <w:t>Resolution:</w:t>
      </w:r>
      <w:r>
        <w:t xml:space="preserve"> We designed the UI/UX with minimal complexity, focusing on clear navigation and step-by-step workflows. User feedback sessions were conducted to refine usability and reduce learning curves.</w:t>
      </w:r>
    </w:p>
    <w:p w14:paraId="7907593A" w14:textId="77777777" w:rsidR="00805BED" w:rsidRPr="00805BED" w:rsidRDefault="00805BED" w:rsidP="00805BED">
      <w:pPr>
        <w:rPr>
          <w:rStyle w:val="IntenseReference"/>
          <w:sz w:val="26"/>
          <w:szCs w:val="26"/>
        </w:rPr>
      </w:pPr>
      <w:r w:rsidRPr="00805BED">
        <w:rPr>
          <w:rStyle w:val="IntenseReference"/>
          <w:sz w:val="26"/>
          <w:szCs w:val="26"/>
        </w:rPr>
        <w:t>4. Maintaining Data Consistency Across Modules</w:t>
      </w:r>
    </w:p>
    <w:p w14:paraId="29F710EA" w14:textId="122F862A" w:rsidR="00805BED" w:rsidRDefault="00805BED">
      <w:pPr>
        <w:pStyle w:val="ListParagraph"/>
        <w:numPr>
          <w:ilvl w:val="0"/>
          <w:numId w:val="106"/>
        </w:numPr>
      </w:pPr>
      <w:r w:rsidRPr="00805BED">
        <w:rPr>
          <w:b/>
          <w:bCs/>
        </w:rPr>
        <w:t>Challenge:</w:t>
      </w:r>
      <w:r>
        <w:t xml:space="preserve"> Synchronizing product inventories, orders, and user data across multiple modules presented data consistency risks.</w:t>
      </w:r>
    </w:p>
    <w:p w14:paraId="5FB5C42E" w14:textId="74E50FB8" w:rsidR="00805BED" w:rsidRDefault="00805BED">
      <w:pPr>
        <w:pStyle w:val="ListParagraph"/>
        <w:numPr>
          <w:ilvl w:val="0"/>
          <w:numId w:val="107"/>
        </w:numPr>
      </w:pPr>
      <w:r w:rsidRPr="00805BED">
        <w:rPr>
          <w:b/>
          <w:bCs/>
        </w:rPr>
        <w:t>Resolution:</w:t>
      </w:r>
      <w:r>
        <w:t xml:space="preserve"> Transactional database operations and robust error handling mechanisms were employed. Regular data validation and backup processes were also established to prevent data loss or corruption.</w:t>
      </w:r>
    </w:p>
    <w:p w14:paraId="5B33F1A6" w14:textId="77777777" w:rsidR="00805BED" w:rsidRPr="00805BED" w:rsidRDefault="00805BED" w:rsidP="00805BED">
      <w:pPr>
        <w:rPr>
          <w:sz w:val="26"/>
          <w:szCs w:val="26"/>
        </w:rPr>
      </w:pPr>
      <w:r w:rsidRPr="00805BED">
        <w:rPr>
          <w:sz w:val="26"/>
          <w:szCs w:val="26"/>
        </w:rPr>
        <w:t>Through these solutions, the system was able to overcome key challenges while maintaining reliability, security, and a positive user experience for both artisans and customers.</w:t>
      </w:r>
    </w:p>
    <w:p w14:paraId="7809F1C6" w14:textId="1A0CE36D" w:rsidR="00805BED" w:rsidRPr="00805BED" w:rsidRDefault="00805BED" w:rsidP="00805BED">
      <w:pPr>
        <w:rPr>
          <w:sz w:val="26"/>
          <w:szCs w:val="26"/>
        </w:rPr>
      </w:pPr>
    </w:p>
    <w:p w14:paraId="67C38B79" w14:textId="77777777" w:rsidR="002D18C4" w:rsidRPr="00211E43" w:rsidRDefault="002D18C4" w:rsidP="00211E43">
      <w:pPr>
        <w:rPr>
          <w:sz w:val="26"/>
          <w:szCs w:val="26"/>
        </w:rPr>
      </w:pPr>
    </w:p>
    <w:p w14:paraId="12932502" w14:textId="77777777" w:rsidR="006B7BE8" w:rsidRDefault="006B7BE8" w:rsidP="00ED7EDF">
      <w:pPr>
        <w:spacing w:line="278" w:lineRule="auto"/>
        <w:jc w:val="left"/>
        <w:rPr>
          <w:rtl/>
        </w:rPr>
      </w:pPr>
    </w:p>
    <w:p w14:paraId="2EFA3153" w14:textId="77777777" w:rsidR="006B7BE8" w:rsidRDefault="006B7BE8" w:rsidP="00ED7EDF">
      <w:pPr>
        <w:spacing w:line="278" w:lineRule="auto"/>
        <w:jc w:val="left"/>
        <w:rPr>
          <w:rtl/>
        </w:rPr>
      </w:pPr>
    </w:p>
    <w:p w14:paraId="58944573" w14:textId="77777777" w:rsidR="006B7BE8" w:rsidRDefault="006B7BE8" w:rsidP="00ED7EDF">
      <w:pPr>
        <w:spacing w:line="278" w:lineRule="auto"/>
        <w:jc w:val="left"/>
        <w:rPr>
          <w:rtl/>
        </w:rPr>
      </w:pPr>
    </w:p>
    <w:p w14:paraId="6B5A43C2" w14:textId="77777777" w:rsidR="006B7BE8" w:rsidRDefault="006B7BE8" w:rsidP="00ED7EDF">
      <w:pPr>
        <w:spacing w:line="278" w:lineRule="auto"/>
        <w:jc w:val="left"/>
        <w:rPr>
          <w:rtl/>
        </w:rPr>
      </w:pPr>
    </w:p>
    <w:p w14:paraId="1E26FB5D" w14:textId="77777777" w:rsidR="006B7BE8" w:rsidRDefault="006B7BE8" w:rsidP="00ED7EDF">
      <w:pPr>
        <w:spacing w:line="278" w:lineRule="auto"/>
        <w:jc w:val="left"/>
      </w:pPr>
    </w:p>
    <w:p w14:paraId="6F476FD0" w14:textId="77777777" w:rsidR="00ED7EDF" w:rsidRDefault="00ED7EDF" w:rsidP="00ED7EDF">
      <w:pPr>
        <w:pStyle w:val="Title"/>
        <w:jc w:val="center"/>
      </w:pPr>
    </w:p>
    <w:p w14:paraId="229960E8" w14:textId="77777777" w:rsidR="00ED7EDF" w:rsidRDefault="00ED7EDF" w:rsidP="00ED7EDF">
      <w:pPr>
        <w:pStyle w:val="Title"/>
        <w:jc w:val="center"/>
      </w:pPr>
    </w:p>
    <w:p w14:paraId="71277A85" w14:textId="77777777" w:rsidR="00ED7EDF" w:rsidRDefault="00ED7EDF" w:rsidP="00ED7EDF">
      <w:pPr>
        <w:pStyle w:val="Title"/>
        <w:jc w:val="center"/>
      </w:pPr>
    </w:p>
    <w:p w14:paraId="12944325" w14:textId="77777777" w:rsidR="00ED7EDF" w:rsidRDefault="00ED7EDF" w:rsidP="00ED7EDF">
      <w:pPr>
        <w:pStyle w:val="Title"/>
        <w:jc w:val="center"/>
      </w:pPr>
    </w:p>
    <w:p w14:paraId="5CE09B9C" w14:textId="77777777" w:rsidR="00ED7EDF" w:rsidRDefault="00ED7EDF" w:rsidP="00ED7EDF">
      <w:pPr>
        <w:pStyle w:val="Title"/>
        <w:jc w:val="center"/>
      </w:pPr>
    </w:p>
    <w:p w14:paraId="2FBEA037" w14:textId="77777777" w:rsidR="00ED7EDF" w:rsidRPr="00520B41" w:rsidRDefault="00ED7EDF" w:rsidP="00ED7EDF">
      <w:pPr>
        <w:pStyle w:val="Chaptertitle1"/>
      </w:pPr>
      <w:r w:rsidRPr="00520B41">
        <w:t xml:space="preserve">Chapter </w:t>
      </w:r>
      <w:r w:rsidR="00963023">
        <w:t>5</w:t>
      </w:r>
    </w:p>
    <w:p w14:paraId="3F153114" w14:textId="77777777" w:rsidR="00ED7EDF" w:rsidRPr="00520B41" w:rsidRDefault="00963023" w:rsidP="00650CB5">
      <w:pPr>
        <w:pStyle w:val="Chaptertitle"/>
      </w:pPr>
      <w:bookmarkStart w:id="6" w:name="_Toc197463976"/>
      <w:r w:rsidRPr="00963023">
        <w:t>Testing &amp; Evaluation</w:t>
      </w:r>
      <w:bookmarkEnd w:id="6"/>
    </w:p>
    <w:p w14:paraId="2B08909A" w14:textId="77777777" w:rsidR="00ED7EDF" w:rsidRDefault="00ED7EDF" w:rsidP="00ED7EDF">
      <w:pPr>
        <w:spacing w:line="278" w:lineRule="auto"/>
        <w:jc w:val="left"/>
      </w:pPr>
      <w:r>
        <w:br w:type="page"/>
      </w:r>
    </w:p>
    <w:p w14:paraId="02A0309A" w14:textId="77777777" w:rsidR="00ED7EDF" w:rsidRDefault="00ED7EDF" w:rsidP="00ED7EDF"/>
    <w:p w14:paraId="56753074" w14:textId="77777777" w:rsidR="00ED7EDF" w:rsidRDefault="00963023">
      <w:pPr>
        <w:pStyle w:val="ListParagraph"/>
        <w:numPr>
          <w:ilvl w:val="1"/>
          <w:numId w:val="5"/>
        </w:numPr>
      </w:pPr>
      <w:r w:rsidRPr="00963023">
        <w:t>Testing strategies (unit testing, integration testing, user testing).</w:t>
      </w:r>
      <w:r w:rsidR="00ED7EDF">
        <w:t xml:space="preserve">  </w:t>
      </w:r>
    </w:p>
    <w:p w14:paraId="68D0A7EF" w14:textId="77777777" w:rsidR="00963023" w:rsidRDefault="00963023">
      <w:pPr>
        <w:pStyle w:val="ListParagraph"/>
        <w:numPr>
          <w:ilvl w:val="1"/>
          <w:numId w:val="5"/>
        </w:numPr>
      </w:pPr>
      <w:r w:rsidRPr="00963023">
        <w:t>Performance metrics (accuracy, speed, scalability, etc.).</w:t>
      </w:r>
    </w:p>
    <w:p w14:paraId="27C76BD8" w14:textId="77777777" w:rsidR="00ED7EDF" w:rsidRDefault="00963023">
      <w:pPr>
        <w:pStyle w:val="ListParagraph"/>
        <w:numPr>
          <w:ilvl w:val="1"/>
          <w:numId w:val="5"/>
        </w:numPr>
      </w:pPr>
      <w:r w:rsidRPr="00963023">
        <w:t>Comparison with existing solutions (if applicable).</w:t>
      </w:r>
    </w:p>
    <w:p w14:paraId="28810627" w14:textId="77777777" w:rsidR="00963023" w:rsidRDefault="00963023" w:rsidP="00963023"/>
    <w:p w14:paraId="78D5C0FC" w14:textId="77777777" w:rsidR="00963023" w:rsidRDefault="00963023" w:rsidP="00963023"/>
    <w:p w14:paraId="3B5973F1" w14:textId="77777777" w:rsidR="00963023" w:rsidRDefault="00963023" w:rsidP="00963023">
      <w:pPr>
        <w:rPr>
          <w:rtl/>
        </w:rPr>
      </w:pPr>
    </w:p>
    <w:p w14:paraId="2357DA22" w14:textId="77777777" w:rsidR="00DB2FB9" w:rsidRDefault="00DB2FB9" w:rsidP="00963023">
      <w:pPr>
        <w:rPr>
          <w:rtl/>
        </w:rPr>
      </w:pPr>
    </w:p>
    <w:p w14:paraId="575B238F" w14:textId="77777777" w:rsidR="00DB2FB9" w:rsidRDefault="00DB2FB9" w:rsidP="00963023">
      <w:pPr>
        <w:rPr>
          <w:rtl/>
        </w:rPr>
      </w:pPr>
    </w:p>
    <w:p w14:paraId="09C21ABB" w14:textId="77777777" w:rsidR="00DB2FB9" w:rsidRDefault="00DB2FB9" w:rsidP="00963023">
      <w:pPr>
        <w:rPr>
          <w:rtl/>
        </w:rPr>
      </w:pPr>
    </w:p>
    <w:p w14:paraId="6146A932" w14:textId="77777777" w:rsidR="00DB2FB9" w:rsidRDefault="00DB2FB9" w:rsidP="00963023">
      <w:pPr>
        <w:rPr>
          <w:rtl/>
        </w:rPr>
      </w:pPr>
    </w:p>
    <w:p w14:paraId="18A9A213" w14:textId="77777777" w:rsidR="00DB2FB9" w:rsidRDefault="00DB2FB9" w:rsidP="00963023">
      <w:pPr>
        <w:rPr>
          <w:rtl/>
        </w:rPr>
      </w:pPr>
    </w:p>
    <w:p w14:paraId="3578F2BD" w14:textId="77777777" w:rsidR="00DB2FB9" w:rsidRDefault="00DB2FB9" w:rsidP="00963023">
      <w:pPr>
        <w:rPr>
          <w:rtl/>
        </w:rPr>
      </w:pPr>
    </w:p>
    <w:p w14:paraId="6B1D3415" w14:textId="77777777" w:rsidR="00DB2FB9" w:rsidRDefault="00DB2FB9" w:rsidP="00963023">
      <w:pPr>
        <w:rPr>
          <w:rtl/>
        </w:rPr>
      </w:pPr>
    </w:p>
    <w:p w14:paraId="489B1BFE" w14:textId="77777777" w:rsidR="00DB2FB9" w:rsidRDefault="00DB2FB9" w:rsidP="00963023">
      <w:pPr>
        <w:rPr>
          <w:rtl/>
        </w:rPr>
      </w:pPr>
    </w:p>
    <w:p w14:paraId="33069619" w14:textId="77777777" w:rsidR="00DB2FB9" w:rsidRDefault="00DB2FB9" w:rsidP="00963023">
      <w:pPr>
        <w:rPr>
          <w:rtl/>
        </w:rPr>
      </w:pPr>
    </w:p>
    <w:p w14:paraId="3DB418C7" w14:textId="77777777" w:rsidR="00DB2FB9" w:rsidRDefault="00DB2FB9" w:rsidP="00963023">
      <w:pPr>
        <w:rPr>
          <w:rtl/>
        </w:rPr>
      </w:pPr>
    </w:p>
    <w:p w14:paraId="20BBDC98" w14:textId="77777777" w:rsidR="00DB2FB9" w:rsidRDefault="00DB2FB9" w:rsidP="00963023">
      <w:pPr>
        <w:rPr>
          <w:rtl/>
        </w:rPr>
      </w:pPr>
    </w:p>
    <w:p w14:paraId="46A7AE97" w14:textId="77777777" w:rsidR="00DB2FB9" w:rsidRDefault="00DB2FB9" w:rsidP="00963023">
      <w:pPr>
        <w:rPr>
          <w:rtl/>
        </w:rPr>
      </w:pPr>
    </w:p>
    <w:p w14:paraId="53E25BB6" w14:textId="77777777" w:rsidR="00DB2FB9" w:rsidRDefault="00DB2FB9" w:rsidP="00963023">
      <w:pPr>
        <w:rPr>
          <w:rtl/>
        </w:rPr>
      </w:pPr>
    </w:p>
    <w:p w14:paraId="4F43DC46" w14:textId="77777777" w:rsidR="00DB2FB9" w:rsidRDefault="00DB2FB9" w:rsidP="00963023">
      <w:pPr>
        <w:rPr>
          <w:rtl/>
        </w:rPr>
      </w:pPr>
    </w:p>
    <w:p w14:paraId="6590E452" w14:textId="77777777" w:rsidR="00DB2FB9" w:rsidRDefault="00DB2FB9" w:rsidP="00963023">
      <w:pPr>
        <w:rPr>
          <w:rtl/>
        </w:rPr>
      </w:pPr>
    </w:p>
    <w:p w14:paraId="139D0775" w14:textId="77777777" w:rsidR="00DB2FB9" w:rsidRDefault="00DB2FB9" w:rsidP="00963023">
      <w:pPr>
        <w:rPr>
          <w:rtl/>
        </w:rPr>
      </w:pPr>
    </w:p>
    <w:p w14:paraId="7C5E8A22" w14:textId="77777777" w:rsidR="00D53144" w:rsidRDefault="00D53144" w:rsidP="00963023">
      <w:pPr>
        <w:rPr>
          <w:rtl/>
        </w:rPr>
      </w:pPr>
    </w:p>
    <w:p w14:paraId="192BAF13" w14:textId="5CC2E77E" w:rsidR="00DB2FB9" w:rsidRPr="00DB2FB9" w:rsidRDefault="00DB2FB9">
      <w:pPr>
        <w:pStyle w:val="Style1"/>
        <w:numPr>
          <w:ilvl w:val="1"/>
          <w:numId w:val="39"/>
        </w:numPr>
        <w:rPr>
          <w:rFonts w:asciiTheme="majorBidi" w:hAnsiTheme="majorBidi" w:cstheme="majorBidi"/>
          <w:rtl/>
        </w:rPr>
      </w:pPr>
      <w:r w:rsidRPr="00DB2FB9">
        <w:rPr>
          <w:rFonts w:asciiTheme="majorBidi" w:hAnsiTheme="majorBidi" w:cstheme="majorBidi"/>
        </w:rPr>
        <w:t>Testing strategies:</w:t>
      </w:r>
    </w:p>
    <w:p w14:paraId="41E918C1" w14:textId="77777777" w:rsidR="00DB2FB9" w:rsidRPr="00DB2FB9" w:rsidRDefault="00DB2FB9" w:rsidP="00DB2FB9">
      <w:pPr>
        <w:rPr>
          <w:sz w:val="26"/>
          <w:szCs w:val="26"/>
        </w:rPr>
      </w:pPr>
      <w:r w:rsidRPr="00DB2FB9">
        <w:rPr>
          <w:sz w:val="26"/>
          <w:szCs w:val="26"/>
        </w:rPr>
        <w:t>To ensure the quality, reliability, and usability of the proposed system, multiple testing strategies were employed during the development process:</w:t>
      </w:r>
    </w:p>
    <w:p w14:paraId="693E437F" w14:textId="2C19FAA4" w:rsidR="00DB2FB9" w:rsidRDefault="00DB2FB9">
      <w:pPr>
        <w:pStyle w:val="ListParagraph"/>
        <w:numPr>
          <w:ilvl w:val="0"/>
          <w:numId w:val="108"/>
        </w:numPr>
      </w:pPr>
      <w:r w:rsidRPr="00DB2FB9">
        <w:rPr>
          <w:b/>
          <w:bCs/>
          <w:sz w:val="26"/>
          <w:szCs w:val="26"/>
        </w:rPr>
        <w:t>Unit Testing</w:t>
      </w:r>
      <w:r>
        <w:t>: Each individual component and module of the system, including backend functions (such as database operations and API calls) and frontend elements (such as form validations and UI interactions), were tested separately. This helped to identify and fix errors early in the development cycle and ensured that each part worked correctly in isolation.</w:t>
      </w:r>
    </w:p>
    <w:p w14:paraId="47F6BB73" w14:textId="4669EDF6" w:rsidR="00DB2FB9" w:rsidRDefault="00DB2FB9">
      <w:pPr>
        <w:pStyle w:val="ListParagraph"/>
        <w:numPr>
          <w:ilvl w:val="0"/>
          <w:numId w:val="108"/>
        </w:numPr>
      </w:pPr>
      <w:r w:rsidRPr="00DB2FB9">
        <w:rPr>
          <w:b/>
          <w:bCs/>
          <w:sz w:val="26"/>
          <w:szCs w:val="26"/>
        </w:rPr>
        <w:t>Integration Testing:</w:t>
      </w:r>
      <w:r>
        <w:t xml:space="preserve"> After unit testing, integration tests were conducted to verify that different modules and components worked seamlessly together. For example, the communication between the frontend and backend, database connectivity, and the integration of the AI chatbot API were thoroughly tested to detect any issues in the data flow or interaction between components.</w:t>
      </w:r>
    </w:p>
    <w:p w14:paraId="79E03830" w14:textId="19110049" w:rsidR="00DB2FB9" w:rsidRDefault="00DB2FB9">
      <w:pPr>
        <w:pStyle w:val="ListParagraph"/>
        <w:numPr>
          <w:ilvl w:val="0"/>
          <w:numId w:val="108"/>
        </w:numPr>
      </w:pPr>
      <w:r w:rsidRPr="00DB2FB9">
        <w:rPr>
          <w:b/>
          <w:bCs/>
          <w:sz w:val="26"/>
          <w:szCs w:val="26"/>
        </w:rPr>
        <w:t>User Testing:</w:t>
      </w:r>
      <w:r>
        <w:t xml:space="preserve"> To evaluate the system from the end-user perspective, usability tests were carried out with a group of artisans and potential customers. Feedback was collected regarding the user interface, navigation ease, and overall user experience. This testing phase was essential to refine the platform’s design and functionality, especially considering that many artisans had limited experience with digital technologies.</w:t>
      </w:r>
    </w:p>
    <w:p w14:paraId="29D87DCE" w14:textId="77777777" w:rsidR="00DB2FB9" w:rsidRPr="00DB2FB9" w:rsidRDefault="00DB2FB9" w:rsidP="00DB2FB9">
      <w:pPr>
        <w:rPr>
          <w:sz w:val="26"/>
          <w:szCs w:val="26"/>
        </w:rPr>
      </w:pPr>
      <w:r w:rsidRPr="00DB2FB9">
        <w:rPr>
          <w:sz w:val="26"/>
          <w:szCs w:val="26"/>
        </w:rPr>
        <w:t>Together, these testing strategies helped to deliver a robust, user-friendly system that meets the project’s goals and user needs effectively.</w:t>
      </w:r>
    </w:p>
    <w:p w14:paraId="715EFEC1" w14:textId="77777777" w:rsidR="00DB2FB9" w:rsidRPr="00DB2FB9" w:rsidRDefault="00DB2FB9" w:rsidP="00DB2FB9">
      <w:pPr>
        <w:rPr>
          <w:sz w:val="26"/>
          <w:szCs w:val="26"/>
        </w:rPr>
      </w:pPr>
    </w:p>
    <w:p w14:paraId="7EE9C26A" w14:textId="21E9254E" w:rsidR="00DB2FB9" w:rsidRDefault="00DB2FB9" w:rsidP="00963023">
      <w:pPr>
        <w:rPr>
          <w:rtl/>
        </w:rPr>
      </w:pPr>
    </w:p>
    <w:p w14:paraId="33B3BDEF" w14:textId="77777777" w:rsidR="00DB2FB9" w:rsidRDefault="00DB2FB9" w:rsidP="00963023">
      <w:pPr>
        <w:rPr>
          <w:rtl/>
        </w:rPr>
      </w:pPr>
    </w:p>
    <w:p w14:paraId="0265162F" w14:textId="77777777" w:rsidR="00DB2FB9" w:rsidRDefault="00DB2FB9" w:rsidP="00963023">
      <w:pPr>
        <w:rPr>
          <w:rtl/>
        </w:rPr>
      </w:pPr>
    </w:p>
    <w:p w14:paraId="4CB6980B" w14:textId="77777777" w:rsidR="00DB2FB9" w:rsidRDefault="00DB2FB9" w:rsidP="00963023">
      <w:pPr>
        <w:rPr>
          <w:rtl/>
        </w:rPr>
      </w:pPr>
    </w:p>
    <w:p w14:paraId="2E44F8D0" w14:textId="77777777" w:rsidR="00DB2FB9" w:rsidRDefault="00DB2FB9" w:rsidP="00963023">
      <w:pPr>
        <w:rPr>
          <w:rtl/>
        </w:rPr>
      </w:pPr>
    </w:p>
    <w:p w14:paraId="053C4F8C" w14:textId="77777777" w:rsidR="00D53144" w:rsidRDefault="00D53144" w:rsidP="00963023">
      <w:pPr>
        <w:rPr>
          <w:rtl/>
        </w:rPr>
      </w:pPr>
    </w:p>
    <w:p w14:paraId="54E0482D" w14:textId="0D488AD3" w:rsidR="00DB2FB9" w:rsidRDefault="00DB2FB9">
      <w:pPr>
        <w:pStyle w:val="Style1"/>
        <w:numPr>
          <w:ilvl w:val="1"/>
          <w:numId w:val="39"/>
        </w:numPr>
        <w:rPr>
          <w:rtl/>
        </w:rPr>
      </w:pPr>
      <w:r>
        <w:t>Performance metrics:</w:t>
      </w:r>
    </w:p>
    <w:p w14:paraId="24901C3B" w14:textId="77777777" w:rsidR="00D44498" w:rsidRPr="00D44498" w:rsidRDefault="00D44498" w:rsidP="00D44498">
      <w:pPr>
        <w:rPr>
          <w:sz w:val="26"/>
          <w:szCs w:val="26"/>
        </w:rPr>
      </w:pPr>
      <w:r w:rsidRPr="00D44498">
        <w:rPr>
          <w:sz w:val="26"/>
          <w:szCs w:val="26"/>
        </w:rPr>
        <w:t>To evaluate the effectiveness and efficiency of the proposed system, several key performance metrics were monitored and analyzed:</w:t>
      </w:r>
    </w:p>
    <w:p w14:paraId="2428451C" w14:textId="53BA7C82" w:rsidR="00D44498" w:rsidRDefault="00D44498">
      <w:pPr>
        <w:pStyle w:val="ListParagraph"/>
        <w:numPr>
          <w:ilvl w:val="0"/>
          <w:numId w:val="109"/>
        </w:numPr>
      </w:pPr>
      <w:r w:rsidRPr="00D44498">
        <w:rPr>
          <w:b/>
          <w:bCs/>
          <w:sz w:val="26"/>
          <w:szCs w:val="26"/>
        </w:rPr>
        <w:t>Accuracy:</w:t>
      </w:r>
      <w:r>
        <w:t xml:space="preserve"> This metric measures how correctly the system processes user inputs and returns relevant results, especially in product recommendations and AI chatbot responses. Accuracy was assessed by comparing chatbot replies and search results against expected outcomes to ensure user satisfaction.</w:t>
      </w:r>
    </w:p>
    <w:p w14:paraId="0DF83768" w14:textId="7716B9C0" w:rsidR="00D44498" w:rsidRDefault="00D44498">
      <w:pPr>
        <w:pStyle w:val="ListParagraph"/>
        <w:numPr>
          <w:ilvl w:val="0"/>
          <w:numId w:val="110"/>
        </w:numPr>
      </w:pPr>
      <w:r w:rsidRPr="00D44498">
        <w:rPr>
          <w:b/>
          <w:bCs/>
          <w:sz w:val="26"/>
          <w:szCs w:val="26"/>
        </w:rPr>
        <w:t>Speed:</w:t>
      </w:r>
      <w:r>
        <w:t xml:space="preserve"> The response time of the system, including page load times, database query processing, and chatbot interaction latency, was closely monitored. Optimizing speed is critical for maintaining user engagement and providing a smooth experience, particularly for users with limited internet bandwidth.</w:t>
      </w:r>
    </w:p>
    <w:p w14:paraId="6C04435E" w14:textId="7405B03E" w:rsidR="00D44498" w:rsidRDefault="00D44498">
      <w:pPr>
        <w:pStyle w:val="ListParagraph"/>
        <w:numPr>
          <w:ilvl w:val="0"/>
          <w:numId w:val="111"/>
        </w:numPr>
      </w:pPr>
      <w:r w:rsidRPr="00D44498">
        <w:rPr>
          <w:b/>
          <w:bCs/>
          <w:sz w:val="26"/>
          <w:szCs w:val="26"/>
        </w:rPr>
        <w:t>Scalability:</w:t>
      </w:r>
      <w:r w:rsidRPr="00D44498">
        <w:rPr>
          <w:rFonts w:hint="cs"/>
          <w:sz w:val="26"/>
          <w:szCs w:val="26"/>
          <w:rtl/>
        </w:rPr>
        <w:t xml:space="preserve"> </w:t>
      </w:r>
      <w:r>
        <w:t>The system’s ability to handle an increasing number of users, products, and simultaneous interactions was tested. Scalability ensures that as the artisan platform grows, performance remains stable without significant delays or failures.</w:t>
      </w:r>
    </w:p>
    <w:p w14:paraId="665EDCFB" w14:textId="5533FB7A" w:rsidR="00D44498" w:rsidRDefault="00D44498">
      <w:pPr>
        <w:pStyle w:val="ListParagraph"/>
        <w:numPr>
          <w:ilvl w:val="0"/>
          <w:numId w:val="112"/>
        </w:numPr>
      </w:pPr>
      <w:r w:rsidRPr="00D44498">
        <w:rPr>
          <w:b/>
          <w:bCs/>
          <w:sz w:val="26"/>
          <w:szCs w:val="26"/>
        </w:rPr>
        <w:t>Reliability:</w:t>
      </w:r>
      <w:r>
        <w:t xml:space="preserve"> This refers to the system’s stability and uptime during continuous use. Regular monitoring was conducted to detect and fix bugs or crashes promptly, ensuring consistent availability for artisans and customers.</w:t>
      </w:r>
    </w:p>
    <w:p w14:paraId="0AA8442D" w14:textId="3E7C749F" w:rsidR="00D44498" w:rsidRDefault="00D44498">
      <w:pPr>
        <w:pStyle w:val="ListParagraph"/>
        <w:numPr>
          <w:ilvl w:val="0"/>
          <w:numId w:val="113"/>
        </w:numPr>
      </w:pPr>
      <w:r w:rsidRPr="00D44498">
        <w:rPr>
          <w:b/>
          <w:bCs/>
          <w:sz w:val="26"/>
          <w:szCs w:val="26"/>
        </w:rPr>
        <w:t>Usability:</w:t>
      </w:r>
      <w:r>
        <w:t xml:space="preserve"> Though qualitative, usability was considered an important metric through user feedback on ease of navigation, clarity of information, and overall satisfaction. Usability directly impacts adoption rates and long-term success of the platform.</w:t>
      </w:r>
    </w:p>
    <w:p w14:paraId="4CCBCE8C" w14:textId="2B6D3DA2" w:rsidR="00DB2FB9" w:rsidRDefault="00D44498" w:rsidP="00D44498">
      <w:pPr>
        <w:rPr>
          <w:rtl/>
        </w:rPr>
      </w:pPr>
      <w:r w:rsidRPr="00D44498">
        <w:rPr>
          <w:sz w:val="26"/>
          <w:szCs w:val="26"/>
        </w:rPr>
        <w:t>By focusing on these performance metrics, the system was fine-tuned to deliver an effective, fast, and user-friendly experience tailored to the unique needs of traditional artisans and their customers</w:t>
      </w:r>
      <w:r>
        <w:t>.</w:t>
      </w:r>
    </w:p>
    <w:p w14:paraId="707D4CC6" w14:textId="77777777" w:rsidR="00DB2FB9" w:rsidRDefault="00DB2FB9" w:rsidP="00963023">
      <w:pPr>
        <w:rPr>
          <w:rtl/>
        </w:rPr>
      </w:pPr>
    </w:p>
    <w:p w14:paraId="56CDAFB7" w14:textId="77777777" w:rsidR="00DB2FB9" w:rsidRDefault="00DB2FB9" w:rsidP="00963023">
      <w:pPr>
        <w:rPr>
          <w:rtl/>
        </w:rPr>
      </w:pPr>
    </w:p>
    <w:p w14:paraId="2E375A71" w14:textId="77777777" w:rsidR="00DB2FB9" w:rsidRDefault="00DB2FB9" w:rsidP="00963023">
      <w:pPr>
        <w:rPr>
          <w:rtl/>
        </w:rPr>
      </w:pPr>
    </w:p>
    <w:p w14:paraId="0B44017E" w14:textId="77777777" w:rsidR="00D53144" w:rsidRDefault="00D53144" w:rsidP="00963023">
      <w:pPr>
        <w:rPr>
          <w:rtl/>
        </w:rPr>
      </w:pPr>
    </w:p>
    <w:p w14:paraId="2DCEEC0B" w14:textId="39B91B0A" w:rsidR="00DB2FB9" w:rsidRPr="00D44498" w:rsidRDefault="00D44498" w:rsidP="00D44498">
      <w:pPr>
        <w:pStyle w:val="Style1"/>
        <w:numPr>
          <w:ilvl w:val="0"/>
          <w:numId w:val="0"/>
        </w:numPr>
        <w:rPr>
          <w:rFonts w:asciiTheme="majorBidi" w:hAnsiTheme="majorBidi" w:cstheme="majorBidi"/>
          <w:rtl/>
        </w:rPr>
      </w:pPr>
      <w:r w:rsidRPr="00D44498">
        <w:rPr>
          <w:rFonts w:asciiTheme="majorBidi" w:hAnsiTheme="majorBidi" w:cstheme="majorBidi"/>
        </w:rPr>
        <w:t>5.3 Comparison with existing solutions:</w:t>
      </w:r>
    </w:p>
    <w:p w14:paraId="0CE54499" w14:textId="52856AF0" w:rsidR="00D44498" w:rsidRPr="00D44498" w:rsidRDefault="00D44498" w:rsidP="00D44498">
      <w:pPr>
        <w:rPr>
          <w:sz w:val="26"/>
          <w:szCs w:val="26"/>
        </w:rPr>
      </w:pPr>
      <w:r w:rsidRPr="00D44498">
        <w:rPr>
          <w:sz w:val="26"/>
          <w:szCs w:val="26"/>
        </w:rPr>
        <w:t xml:space="preserve">The proposed system was compared with current digital platforms and marketplaces that serve artisans, such as Etsy, Amazon Handmade, and regional artisan platforms like Gaatha and </w:t>
      </w:r>
      <w:proofErr w:type="spellStart"/>
      <w:r w:rsidRPr="00D44498">
        <w:rPr>
          <w:sz w:val="26"/>
          <w:szCs w:val="26"/>
        </w:rPr>
        <w:t>Naqsh</w:t>
      </w:r>
      <w:proofErr w:type="spellEnd"/>
      <w:r w:rsidRPr="00D44498">
        <w:rPr>
          <w:sz w:val="26"/>
          <w:szCs w:val="26"/>
        </w:rPr>
        <w:t xml:space="preserve"> Collective. The comparison highlights the unique advantages and improvements offered by our solution:</w:t>
      </w:r>
    </w:p>
    <w:p w14:paraId="06CFC1C4" w14:textId="453D70B1" w:rsidR="00D44498" w:rsidRPr="00D44498" w:rsidRDefault="00D44498" w:rsidP="00D44498">
      <w:pPr>
        <w:rPr>
          <w:rStyle w:val="IntenseReference"/>
          <w:sz w:val="26"/>
          <w:szCs w:val="26"/>
        </w:rPr>
      </w:pPr>
      <w:r w:rsidRPr="00D44498">
        <w:rPr>
          <w:rStyle w:val="IntenseReference"/>
          <w:sz w:val="26"/>
          <w:szCs w:val="26"/>
        </w:rPr>
        <w:t>1. Personalization and AI Integration</w:t>
      </w:r>
    </w:p>
    <w:p w14:paraId="726C0FBC" w14:textId="72CC83F8" w:rsidR="00D44498" w:rsidRDefault="00D44498">
      <w:pPr>
        <w:pStyle w:val="ListParagraph"/>
        <w:numPr>
          <w:ilvl w:val="0"/>
          <w:numId w:val="114"/>
        </w:numPr>
      </w:pPr>
      <w:r>
        <w:t>Unlike most existing platforms, which lack AI-powered personalization tailored to handcrafted products, our system incorporates a lightweight AI chatbot and personalized recommendation features that consider cultural, stylistic, and regional attributes. This improves customer engagement and increases sales potential.</w:t>
      </w:r>
    </w:p>
    <w:p w14:paraId="36A481AE" w14:textId="69B84F82" w:rsidR="00D44498" w:rsidRPr="00D44498" w:rsidRDefault="00D44498" w:rsidP="00D44498">
      <w:pPr>
        <w:rPr>
          <w:rStyle w:val="IntenseReference"/>
          <w:sz w:val="26"/>
          <w:szCs w:val="26"/>
        </w:rPr>
      </w:pPr>
      <w:r w:rsidRPr="00D44498">
        <w:rPr>
          <w:rStyle w:val="IntenseReference"/>
          <w:sz w:val="26"/>
          <w:szCs w:val="26"/>
        </w:rPr>
        <w:t>2. Inclusion of Small-Scale and Rural Artisans</w:t>
      </w:r>
    </w:p>
    <w:p w14:paraId="55E187C2" w14:textId="619FB166" w:rsidR="00D44498" w:rsidRDefault="00D44498">
      <w:pPr>
        <w:pStyle w:val="ListParagraph"/>
        <w:numPr>
          <w:ilvl w:val="1"/>
          <w:numId w:val="115"/>
        </w:numPr>
      </w:pPr>
      <w:r>
        <w:t>Many global marketplaces prioritize high-volume sellers and urban artisans, often sidelining small-scale producers. Our platform specifically targets artisans from rural and underrepresented communities by offering reduced fees, localized language support, and accessible user interfaces, thereby promoting inclusivity.</w:t>
      </w:r>
    </w:p>
    <w:p w14:paraId="4822124A" w14:textId="7C194278" w:rsidR="00D44498" w:rsidRPr="00D44498" w:rsidRDefault="00D44498" w:rsidP="00D44498">
      <w:pPr>
        <w:rPr>
          <w:rStyle w:val="IntenseReference"/>
          <w:sz w:val="26"/>
          <w:szCs w:val="26"/>
        </w:rPr>
      </w:pPr>
      <w:r w:rsidRPr="00D44498">
        <w:rPr>
          <w:rStyle w:val="IntenseReference"/>
          <w:sz w:val="26"/>
          <w:szCs w:val="26"/>
        </w:rPr>
        <w:t>3. Integrated Learning and Selling Environment</w:t>
      </w:r>
    </w:p>
    <w:p w14:paraId="398A711C" w14:textId="13CA3E25" w:rsidR="00D44498" w:rsidRDefault="00D44498">
      <w:pPr>
        <w:pStyle w:val="ListParagraph"/>
        <w:numPr>
          <w:ilvl w:val="0"/>
          <w:numId w:val="116"/>
        </w:numPr>
      </w:pPr>
      <w:r>
        <w:t>While existing craft learning platforms (</w:t>
      </w:r>
      <w:proofErr w:type="spellStart"/>
      <w:r>
        <w:t>Skillshare</w:t>
      </w:r>
      <w:proofErr w:type="spellEnd"/>
      <w:r>
        <w:t>, Udemy) are separate from selling platforms, our system combines product sales with educational content and virtual workshops. This integrated approach fosters community building and provides artisans with more opportunities to showcase and monetize their skills.</w:t>
      </w:r>
    </w:p>
    <w:p w14:paraId="288A25AE" w14:textId="77777777" w:rsidR="00D44498" w:rsidRDefault="00D44498" w:rsidP="00D44498"/>
    <w:p w14:paraId="458DA500" w14:textId="77777777" w:rsidR="00D44498" w:rsidRDefault="00D44498" w:rsidP="00D44498"/>
    <w:p w14:paraId="23E9CB30" w14:textId="77777777" w:rsidR="00D44498" w:rsidRDefault="00D44498" w:rsidP="00D44498"/>
    <w:p w14:paraId="2CF81CE6" w14:textId="77777777" w:rsidR="00D44498" w:rsidRDefault="00D44498" w:rsidP="00D44498"/>
    <w:p w14:paraId="5DEC7E78" w14:textId="77777777" w:rsidR="00D44498" w:rsidRDefault="00D44498" w:rsidP="00D44498"/>
    <w:p w14:paraId="0F22212E" w14:textId="4F0C6CC8" w:rsidR="00D44498" w:rsidRPr="00D44498" w:rsidRDefault="00D44498">
      <w:pPr>
        <w:pStyle w:val="ListParagraph"/>
        <w:numPr>
          <w:ilvl w:val="0"/>
          <w:numId w:val="108"/>
        </w:numPr>
        <w:rPr>
          <w:rStyle w:val="IntenseReference"/>
          <w:sz w:val="26"/>
          <w:szCs w:val="26"/>
        </w:rPr>
      </w:pPr>
      <w:r w:rsidRPr="00D44498">
        <w:rPr>
          <w:rStyle w:val="IntenseReference"/>
          <w:sz w:val="26"/>
          <w:szCs w:val="26"/>
        </w:rPr>
        <w:t>Fair Trade and Storytelling Features</w:t>
      </w:r>
    </w:p>
    <w:p w14:paraId="10497D51" w14:textId="734F36B2" w:rsidR="00D44498" w:rsidRDefault="00D44498">
      <w:pPr>
        <w:pStyle w:val="ListParagraph"/>
        <w:numPr>
          <w:ilvl w:val="0"/>
          <w:numId w:val="117"/>
        </w:numPr>
      </w:pPr>
      <w:r>
        <w:t xml:space="preserve">Our platform embeds storytelling and </w:t>
      </w:r>
      <w:proofErr w:type="gramStart"/>
      <w:r>
        <w:t>fair trade</w:t>
      </w:r>
      <w:proofErr w:type="gramEnd"/>
      <w:r>
        <w:t xml:space="preserve"> principles directly within the shopping experience, allowing artisans to share their heritage and ethical practices with customers. This feature is limited or absent in many existing solutions, enhancing buyer trust and cultural appreciation.</w:t>
      </w:r>
    </w:p>
    <w:p w14:paraId="6E5936C2" w14:textId="06BFD436" w:rsidR="00D44498" w:rsidRPr="00717402" w:rsidRDefault="00D44498" w:rsidP="00D44498">
      <w:pPr>
        <w:rPr>
          <w:rStyle w:val="IntenseReference"/>
          <w:sz w:val="26"/>
          <w:szCs w:val="26"/>
        </w:rPr>
      </w:pPr>
      <w:r w:rsidRPr="00717402">
        <w:rPr>
          <w:rStyle w:val="IntenseReference"/>
          <w:sz w:val="26"/>
          <w:szCs w:val="26"/>
        </w:rPr>
        <w:t>5. Technological Simplicity with Scalability</w:t>
      </w:r>
    </w:p>
    <w:p w14:paraId="00DFCD97" w14:textId="1676ECE2" w:rsidR="00D44498" w:rsidRDefault="00D44498">
      <w:pPr>
        <w:pStyle w:val="ListParagraph"/>
        <w:numPr>
          <w:ilvl w:val="0"/>
          <w:numId w:val="118"/>
        </w:numPr>
      </w:pPr>
      <w:r>
        <w:t>Unlike some regional platforms that struggle with limited infrastructure and lack of advanced features, our solution achieves scalability and responsiveness using optimized backend coding and standard web technologies (PHP, vanilla JavaScript, HTML, and CSS). This ensures wide accessibility without reliance on heavy or complex frameworks.</w:t>
      </w:r>
    </w:p>
    <w:p w14:paraId="24DEBA74" w14:textId="77777777" w:rsidR="00D44498" w:rsidRPr="00717402" w:rsidRDefault="00D44498" w:rsidP="00717402">
      <w:pPr>
        <w:rPr>
          <w:sz w:val="26"/>
          <w:szCs w:val="26"/>
        </w:rPr>
      </w:pPr>
      <w:r w:rsidRPr="00717402">
        <w:rPr>
          <w:sz w:val="26"/>
          <w:szCs w:val="26"/>
        </w:rPr>
        <w:t>Overall, the proposed system addresses several critical gaps present in current solutions, offering a more inclusive, personalized, and culturally sensitive platform that supports artisans’ economic growth and preserves traditional craftsmanship.</w:t>
      </w:r>
    </w:p>
    <w:p w14:paraId="65B0B5E7" w14:textId="0B4E94D7" w:rsidR="00DB2FB9" w:rsidRDefault="00DB2FB9" w:rsidP="00963023">
      <w:pPr>
        <w:rPr>
          <w:rtl/>
        </w:rPr>
      </w:pPr>
    </w:p>
    <w:p w14:paraId="6490012D" w14:textId="77777777" w:rsidR="00DB2FB9" w:rsidRDefault="00DB2FB9" w:rsidP="00963023">
      <w:pPr>
        <w:rPr>
          <w:rtl/>
        </w:rPr>
      </w:pPr>
    </w:p>
    <w:p w14:paraId="5E95C3D9" w14:textId="77777777" w:rsidR="00DB2FB9" w:rsidRDefault="00DB2FB9" w:rsidP="00963023">
      <w:pPr>
        <w:rPr>
          <w:rtl/>
        </w:rPr>
      </w:pPr>
    </w:p>
    <w:p w14:paraId="0C9525F2" w14:textId="77777777" w:rsidR="00DB2FB9" w:rsidRDefault="00DB2FB9" w:rsidP="00963023">
      <w:pPr>
        <w:rPr>
          <w:rtl/>
        </w:rPr>
      </w:pPr>
    </w:p>
    <w:p w14:paraId="5B8FB841" w14:textId="77777777" w:rsidR="00DB2FB9" w:rsidRDefault="00DB2FB9" w:rsidP="00963023">
      <w:pPr>
        <w:rPr>
          <w:rtl/>
        </w:rPr>
      </w:pPr>
    </w:p>
    <w:p w14:paraId="150A7431" w14:textId="77777777" w:rsidR="00DB2FB9" w:rsidRDefault="00DB2FB9" w:rsidP="00963023">
      <w:pPr>
        <w:rPr>
          <w:rtl/>
        </w:rPr>
      </w:pPr>
    </w:p>
    <w:p w14:paraId="36D72611" w14:textId="77777777" w:rsidR="00DB2FB9" w:rsidRDefault="00DB2FB9" w:rsidP="00963023">
      <w:pPr>
        <w:rPr>
          <w:rtl/>
        </w:rPr>
      </w:pPr>
    </w:p>
    <w:p w14:paraId="7565F5EB" w14:textId="77777777" w:rsidR="00DB2FB9" w:rsidRDefault="00DB2FB9" w:rsidP="00963023"/>
    <w:p w14:paraId="79DF5B54" w14:textId="630122AA" w:rsidR="00ED7EDF" w:rsidRDefault="00ED7EDF" w:rsidP="00DB2FB9">
      <w:pPr>
        <w:spacing w:line="278" w:lineRule="auto"/>
        <w:jc w:val="left"/>
      </w:pPr>
    </w:p>
    <w:p w14:paraId="08BF9C48" w14:textId="77777777" w:rsidR="00ED7EDF" w:rsidRDefault="00ED7EDF" w:rsidP="00ED7EDF">
      <w:pPr>
        <w:pStyle w:val="Title"/>
        <w:jc w:val="center"/>
      </w:pPr>
    </w:p>
    <w:p w14:paraId="39DB25E3" w14:textId="77777777" w:rsidR="00ED7EDF" w:rsidRDefault="00ED7EDF" w:rsidP="00ED7EDF">
      <w:pPr>
        <w:pStyle w:val="Title"/>
        <w:jc w:val="center"/>
      </w:pPr>
    </w:p>
    <w:p w14:paraId="0AAD012E" w14:textId="77777777" w:rsidR="00717402" w:rsidRDefault="00717402" w:rsidP="00717402"/>
    <w:p w14:paraId="339A2C84" w14:textId="77777777" w:rsidR="00717402" w:rsidRDefault="00717402" w:rsidP="00717402">
      <w:pPr>
        <w:rPr>
          <w:rtl/>
        </w:rPr>
      </w:pPr>
    </w:p>
    <w:p w14:paraId="73CEFBE6" w14:textId="77777777" w:rsidR="00D53144" w:rsidRDefault="00D53144" w:rsidP="00717402">
      <w:pPr>
        <w:rPr>
          <w:rtl/>
        </w:rPr>
      </w:pPr>
    </w:p>
    <w:p w14:paraId="0820BB05" w14:textId="77777777" w:rsidR="00D53144" w:rsidRDefault="00D53144" w:rsidP="00717402">
      <w:pPr>
        <w:rPr>
          <w:rtl/>
        </w:rPr>
      </w:pPr>
    </w:p>
    <w:p w14:paraId="0189297F" w14:textId="77777777" w:rsidR="00D53144" w:rsidRDefault="00D53144" w:rsidP="00717402"/>
    <w:p w14:paraId="7849285B" w14:textId="77777777" w:rsidR="00717402" w:rsidRPr="00717402" w:rsidRDefault="00717402" w:rsidP="00717402"/>
    <w:p w14:paraId="274943FE" w14:textId="77777777" w:rsidR="00ED7EDF" w:rsidRDefault="00ED7EDF" w:rsidP="00ED7EDF">
      <w:pPr>
        <w:pStyle w:val="Title"/>
        <w:jc w:val="center"/>
      </w:pPr>
    </w:p>
    <w:p w14:paraId="40C22889" w14:textId="77777777" w:rsidR="00ED7EDF" w:rsidRPr="00520B41" w:rsidRDefault="00ED7EDF" w:rsidP="00ED7EDF">
      <w:pPr>
        <w:pStyle w:val="Chaptertitle1"/>
      </w:pPr>
      <w:r w:rsidRPr="00520B41">
        <w:t xml:space="preserve">Chapter </w:t>
      </w:r>
      <w:r w:rsidR="00963023">
        <w:t>6</w:t>
      </w:r>
    </w:p>
    <w:p w14:paraId="7399F1A0" w14:textId="77777777" w:rsidR="00ED7EDF" w:rsidRPr="00520B41" w:rsidRDefault="00963023" w:rsidP="00650CB5">
      <w:pPr>
        <w:pStyle w:val="Chaptertitle"/>
      </w:pPr>
      <w:bookmarkStart w:id="7" w:name="_Toc197463977"/>
      <w:r w:rsidRPr="00963023">
        <w:t>Results &amp; Discussion</w:t>
      </w:r>
      <w:bookmarkEnd w:id="7"/>
    </w:p>
    <w:p w14:paraId="73D76981" w14:textId="77777777" w:rsidR="00ED7EDF" w:rsidRDefault="00ED7EDF" w:rsidP="00ED7EDF">
      <w:pPr>
        <w:spacing w:line="278" w:lineRule="auto"/>
        <w:jc w:val="left"/>
      </w:pPr>
      <w:r>
        <w:br w:type="page"/>
      </w:r>
    </w:p>
    <w:p w14:paraId="29F766BC" w14:textId="77777777" w:rsidR="00ED7EDF" w:rsidRDefault="00ED7EDF" w:rsidP="00ED7EDF"/>
    <w:p w14:paraId="132D114B" w14:textId="77777777" w:rsidR="00ED7EDF" w:rsidRDefault="00ED7EDF">
      <w:pPr>
        <w:pStyle w:val="ListParagraph"/>
        <w:numPr>
          <w:ilvl w:val="1"/>
          <w:numId w:val="6"/>
        </w:numPr>
      </w:pPr>
      <w:r>
        <w:t xml:space="preserve">Introduction  </w:t>
      </w:r>
    </w:p>
    <w:p w14:paraId="42FD194D" w14:textId="77777777" w:rsidR="00963023" w:rsidRDefault="00963023">
      <w:pPr>
        <w:pStyle w:val="ListParagraph"/>
        <w:numPr>
          <w:ilvl w:val="1"/>
          <w:numId w:val="6"/>
        </w:numPr>
      </w:pPr>
      <w:r w:rsidRPr="00963023">
        <w:t>Summary of findings.</w:t>
      </w:r>
    </w:p>
    <w:p w14:paraId="02C07B83" w14:textId="77777777" w:rsidR="00963023" w:rsidRDefault="00963023">
      <w:pPr>
        <w:pStyle w:val="ListParagraph"/>
        <w:numPr>
          <w:ilvl w:val="1"/>
          <w:numId w:val="6"/>
        </w:numPr>
      </w:pPr>
      <w:r w:rsidRPr="00963023">
        <w:t>Interpretation of results (Did the project meet its objectives?).</w:t>
      </w:r>
    </w:p>
    <w:p w14:paraId="2D4F1094" w14:textId="77777777" w:rsidR="00963023" w:rsidRDefault="00963023">
      <w:pPr>
        <w:pStyle w:val="ListParagraph"/>
        <w:numPr>
          <w:ilvl w:val="1"/>
          <w:numId w:val="6"/>
        </w:numPr>
      </w:pPr>
      <w:r w:rsidRPr="00963023">
        <w:t>Limitations of the proposed solution.</w:t>
      </w:r>
    </w:p>
    <w:p w14:paraId="5BF06F65" w14:textId="7BC7530B" w:rsidR="00F022BD" w:rsidRDefault="00ED7EDF" w:rsidP="00F022BD">
      <w:pPr>
        <w:pStyle w:val="ListParagraph"/>
        <w:numPr>
          <w:ilvl w:val="0"/>
          <w:numId w:val="2"/>
        </w:numPr>
        <w:spacing w:line="278" w:lineRule="auto"/>
        <w:jc w:val="left"/>
      </w:pPr>
      <w:r>
        <w:br w:type="page"/>
      </w:r>
    </w:p>
    <w:p w14:paraId="62C618C5" w14:textId="77777777" w:rsidR="00F022BD" w:rsidRDefault="00F022BD" w:rsidP="00F022BD">
      <w:pPr>
        <w:pStyle w:val="ListParagraph"/>
        <w:spacing w:line="278" w:lineRule="auto"/>
        <w:ind w:left="360"/>
        <w:jc w:val="left"/>
        <w:rPr>
          <w:rFonts w:hint="cs"/>
          <w:rtl/>
          <w:lang w:bidi="ar-EG"/>
        </w:rPr>
      </w:pPr>
    </w:p>
    <w:p w14:paraId="1EEABD51" w14:textId="21E7F939" w:rsidR="00717402" w:rsidRPr="00717402" w:rsidRDefault="00717402" w:rsidP="00717402">
      <w:pPr>
        <w:pStyle w:val="Style1"/>
        <w:numPr>
          <w:ilvl w:val="0"/>
          <w:numId w:val="0"/>
        </w:numPr>
        <w:rPr>
          <w:rFonts w:asciiTheme="majorBidi" w:hAnsiTheme="majorBidi" w:cstheme="majorBidi"/>
        </w:rPr>
      </w:pPr>
      <w:r w:rsidRPr="00717402">
        <w:rPr>
          <w:rFonts w:asciiTheme="majorBidi" w:hAnsiTheme="majorBidi" w:cstheme="majorBidi"/>
        </w:rPr>
        <w:t>6.1 Introduction:</w:t>
      </w:r>
    </w:p>
    <w:p w14:paraId="44236217" w14:textId="618E9B2D" w:rsidR="00ED7EDF" w:rsidRDefault="00717402" w:rsidP="00717402">
      <w:pPr>
        <w:rPr>
          <w:sz w:val="26"/>
          <w:szCs w:val="26"/>
        </w:rPr>
      </w:pPr>
      <w:r w:rsidRPr="00717402">
        <w:rPr>
          <w:sz w:val="26"/>
          <w:szCs w:val="26"/>
        </w:rPr>
        <w:t>This chapter presents the results obtained from the development and testing of the proposed system. It aims to provide a comprehensive overview of the system’s performance, effectiveness, and overall impact in addressing the identified problems. The chapter begins with a summary of the key findings, followed by an interpretation of these results in relation to the original project objectives. Additionally, it discusses the limitations encountered during implementation and suggests areas for future improvement. The purpose of this chapter is to evaluate how well the proposed solution meets the needs of artisans and customers and to highlight its contributions to the field.</w:t>
      </w:r>
    </w:p>
    <w:p w14:paraId="66016399" w14:textId="77777777" w:rsidR="00717402" w:rsidRDefault="00717402" w:rsidP="00717402">
      <w:pPr>
        <w:pBdr>
          <w:bottom w:val="single" w:sz="6" w:space="1" w:color="auto"/>
        </w:pBdr>
        <w:rPr>
          <w:sz w:val="26"/>
          <w:szCs w:val="26"/>
        </w:rPr>
      </w:pPr>
    </w:p>
    <w:p w14:paraId="649C9953" w14:textId="19E8D07C" w:rsidR="00717402" w:rsidRPr="00AC3C32" w:rsidRDefault="00717402">
      <w:pPr>
        <w:pStyle w:val="Style1"/>
        <w:numPr>
          <w:ilvl w:val="1"/>
          <w:numId w:val="46"/>
        </w:numPr>
        <w:rPr>
          <w:rFonts w:asciiTheme="majorBidi" w:hAnsiTheme="majorBidi" w:cstheme="majorBidi"/>
        </w:rPr>
      </w:pPr>
      <w:r w:rsidRPr="00717402">
        <w:rPr>
          <w:rFonts w:asciiTheme="majorBidi" w:hAnsiTheme="majorBidi" w:cstheme="majorBidi"/>
        </w:rPr>
        <w:t>Summary of findings:</w:t>
      </w:r>
    </w:p>
    <w:p w14:paraId="32D6F66E" w14:textId="77777777" w:rsidR="00AC3C32" w:rsidRPr="00AC3C32" w:rsidRDefault="00AC3C32" w:rsidP="00AC3C32">
      <w:pPr>
        <w:rPr>
          <w:sz w:val="26"/>
          <w:szCs w:val="26"/>
        </w:rPr>
      </w:pPr>
      <w:r w:rsidRPr="00AC3C32">
        <w:rPr>
          <w:sz w:val="26"/>
          <w:szCs w:val="26"/>
        </w:rPr>
        <w:t>The implementation and evaluation of the proposed system demonstrated several key outcomes related to the project’s goals. First, the platform successfully provided a user-friendly digital marketplace tailored specifically for traditional artisans, enabling better visibility and sales opportunities for small-scale and rural producers. The integration of AI-powered personalized recommendations enhanced customer engagement by offering product suggestions that respected cultural and stylistic nuances.</w:t>
      </w:r>
    </w:p>
    <w:p w14:paraId="73E59E89" w14:textId="77777777" w:rsidR="00AC3C32" w:rsidRPr="00AC3C32" w:rsidRDefault="00AC3C32" w:rsidP="00AC3C32">
      <w:pPr>
        <w:rPr>
          <w:sz w:val="26"/>
          <w:szCs w:val="26"/>
        </w:rPr>
      </w:pPr>
      <w:r w:rsidRPr="00AC3C32">
        <w:rPr>
          <w:sz w:val="26"/>
          <w:szCs w:val="26"/>
        </w:rPr>
        <w:t xml:space="preserve">Additionally, the system’s educational module allowed artisans to share their skills through tutorials and virtual workshops, bridging the gap between learning and selling. The inclusion of </w:t>
      </w:r>
      <w:proofErr w:type="gramStart"/>
      <w:r w:rsidRPr="00AC3C32">
        <w:rPr>
          <w:sz w:val="26"/>
          <w:szCs w:val="26"/>
        </w:rPr>
        <w:t>fair trade</w:t>
      </w:r>
      <w:proofErr w:type="gramEnd"/>
      <w:r w:rsidRPr="00AC3C32">
        <w:rPr>
          <w:sz w:val="26"/>
          <w:szCs w:val="26"/>
        </w:rPr>
        <w:t xml:space="preserve"> storytelling features helped promote ethical consumerism and strengthened the connection between buyers and artisans.</w:t>
      </w:r>
    </w:p>
    <w:p w14:paraId="4AFFE248" w14:textId="77777777" w:rsidR="00AC3C32" w:rsidRDefault="00AC3C32" w:rsidP="00AC3C32"/>
    <w:p w14:paraId="7F9CE0EE" w14:textId="77777777" w:rsidR="00AC3C32" w:rsidRDefault="00AC3C32" w:rsidP="00AC3C32"/>
    <w:p w14:paraId="7B2E495D" w14:textId="77777777" w:rsidR="00AC3C32" w:rsidRDefault="00AC3C32" w:rsidP="00AC3C32">
      <w:pPr>
        <w:rPr>
          <w:rtl/>
        </w:rPr>
      </w:pPr>
    </w:p>
    <w:p w14:paraId="39B9E057" w14:textId="77777777" w:rsidR="00D53144" w:rsidRPr="00AC3C32" w:rsidRDefault="00D53144" w:rsidP="00AC3C32"/>
    <w:p w14:paraId="6258934E" w14:textId="39C16361" w:rsidR="00AC3C32" w:rsidRPr="00AC3C32" w:rsidRDefault="00AC3C32" w:rsidP="00AC3C32">
      <w:pPr>
        <w:rPr>
          <w:sz w:val="26"/>
          <w:szCs w:val="26"/>
        </w:rPr>
      </w:pPr>
      <w:r w:rsidRPr="00AC3C32">
        <w:rPr>
          <w:sz w:val="26"/>
          <w:szCs w:val="26"/>
        </w:rPr>
        <w:t>Performance testing showed the system to be stable and responsive, with efficient handling of multiple users and transactions despite using basic technologies. Feedback from initial users indicated that the platform was accessible even for artisans with limited technical skills.</w:t>
      </w:r>
    </w:p>
    <w:p w14:paraId="7B17F3B8" w14:textId="77777777" w:rsidR="00AC3C32" w:rsidRDefault="00AC3C32" w:rsidP="00AC3C32">
      <w:pPr>
        <w:rPr>
          <w:sz w:val="26"/>
          <w:szCs w:val="26"/>
        </w:rPr>
      </w:pPr>
      <w:r w:rsidRPr="00AC3C32">
        <w:rPr>
          <w:sz w:val="26"/>
          <w:szCs w:val="26"/>
        </w:rPr>
        <w:t xml:space="preserve">Overall, the findings confirm that the system meets the primary objectives of improving market access, personalization, education, and </w:t>
      </w:r>
      <w:proofErr w:type="gramStart"/>
      <w:r w:rsidRPr="00AC3C32">
        <w:rPr>
          <w:sz w:val="26"/>
          <w:szCs w:val="26"/>
        </w:rPr>
        <w:t>fair trade</w:t>
      </w:r>
      <w:proofErr w:type="gramEnd"/>
      <w:r w:rsidRPr="00AC3C32">
        <w:rPr>
          <w:sz w:val="26"/>
          <w:szCs w:val="26"/>
        </w:rPr>
        <w:t xml:space="preserve"> support for artisans, while also addressing some challenges common in existing solutions.</w:t>
      </w:r>
    </w:p>
    <w:p w14:paraId="0137FC37" w14:textId="77777777" w:rsidR="00AC3C32" w:rsidRDefault="00AC3C32" w:rsidP="00AC3C32">
      <w:pPr>
        <w:pBdr>
          <w:bottom w:val="single" w:sz="6" w:space="1" w:color="auto"/>
        </w:pBdr>
        <w:rPr>
          <w:sz w:val="26"/>
          <w:szCs w:val="26"/>
        </w:rPr>
      </w:pPr>
    </w:p>
    <w:p w14:paraId="6405AFF2" w14:textId="3DDD54BF" w:rsidR="00AC3C32" w:rsidRPr="00AC3C32" w:rsidRDefault="00AC3C32">
      <w:pPr>
        <w:pStyle w:val="Style1"/>
        <w:numPr>
          <w:ilvl w:val="1"/>
          <w:numId w:val="46"/>
        </w:numPr>
        <w:rPr>
          <w:rFonts w:asciiTheme="majorBidi" w:hAnsiTheme="majorBidi" w:cstheme="majorBidi"/>
        </w:rPr>
      </w:pPr>
      <w:r w:rsidRPr="00AC3C32">
        <w:rPr>
          <w:rFonts w:asciiTheme="majorBidi" w:hAnsiTheme="majorBidi" w:cstheme="majorBidi"/>
        </w:rPr>
        <w:t>Interpretation of results:</w:t>
      </w:r>
    </w:p>
    <w:p w14:paraId="04797E11" w14:textId="7EA8BC4D" w:rsidR="00AC3C32" w:rsidRPr="00AC3C32" w:rsidRDefault="00AC3C32" w:rsidP="00AC3C32">
      <w:pPr>
        <w:rPr>
          <w:sz w:val="26"/>
          <w:szCs w:val="26"/>
          <w:lang w:bidi="ar-EG"/>
        </w:rPr>
      </w:pPr>
      <w:r w:rsidRPr="00AC3C32">
        <w:rPr>
          <w:sz w:val="26"/>
          <w:szCs w:val="26"/>
          <w:lang w:bidi="ar-EG"/>
        </w:rPr>
        <w:t>The results of the project indicate that the proposed system effectively met its core objectives. The personalized recommendation feature, driven by an AI-based API, successfully enhanced the shopping experience by aligning product suggestions with customers’ preferences and the cultural context of handmade goods. This contributed to increased user engagement and potentially higher sales conversion rates.</w:t>
      </w:r>
    </w:p>
    <w:p w14:paraId="6C79120F" w14:textId="2A4CC458" w:rsidR="00AC3C32" w:rsidRDefault="00AC3C32" w:rsidP="00AC3C32">
      <w:pPr>
        <w:rPr>
          <w:sz w:val="26"/>
          <w:szCs w:val="26"/>
          <w:rtl/>
          <w:lang w:bidi="ar-EG"/>
        </w:rPr>
      </w:pPr>
      <w:r w:rsidRPr="00AC3C32">
        <w:rPr>
          <w:sz w:val="26"/>
          <w:szCs w:val="26"/>
          <w:lang w:bidi="ar-EG"/>
        </w:rPr>
        <w:t>The integration of learning resources and storytelling elements supported artisans not only in selling their products but also in preserving and sharing their traditional skills and cultural heritage. This dual focus helped build a stronger community around the platform, encouraging repeat visits and customer loyalty.</w:t>
      </w:r>
    </w:p>
    <w:p w14:paraId="721ACE6C" w14:textId="77777777" w:rsidR="00AC3C32" w:rsidRDefault="00AC3C32" w:rsidP="00AC3C32">
      <w:pPr>
        <w:rPr>
          <w:sz w:val="26"/>
          <w:szCs w:val="26"/>
          <w:rtl/>
          <w:lang w:bidi="ar-EG"/>
        </w:rPr>
      </w:pPr>
    </w:p>
    <w:p w14:paraId="5BC257A5" w14:textId="77777777" w:rsidR="00AC3C32" w:rsidRDefault="00AC3C32" w:rsidP="00AC3C32">
      <w:pPr>
        <w:rPr>
          <w:sz w:val="26"/>
          <w:szCs w:val="26"/>
          <w:rtl/>
          <w:lang w:bidi="ar-EG"/>
        </w:rPr>
      </w:pPr>
    </w:p>
    <w:p w14:paraId="7B911386" w14:textId="77777777" w:rsidR="00AC3C32" w:rsidRDefault="00AC3C32" w:rsidP="00AC3C32">
      <w:pPr>
        <w:rPr>
          <w:sz w:val="26"/>
          <w:szCs w:val="26"/>
          <w:rtl/>
          <w:lang w:bidi="ar-EG"/>
        </w:rPr>
      </w:pPr>
    </w:p>
    <w:p w14:paraId="28626995" w14:textId="77777777" w:rsidR="00AC3C32" w:rsidRDefault="00AC3C32" w:rsidP="00AC3C32">
      <w:pPr>
        <w:rPr>
          <w:sz w:val="26"/>
          <w:szCs w:val="26"/>
          <w:rtl/>
          <w:lang w:bidi="ar-EG"/>
        </w:rPr>
      </w:pPr>
    </w:p>
    <w:p w14:paraId="685ECE30" w14:textId="77777777" w:rsidR="00AC3C32" w:rsidRDefault="00AC3C32" w:rsidP="00AC3C32">
      <w:pPr>
        <w:rPr>
          <w:sz w:val="26"/>
          <w:szCs w:val="26"/>
          <w:rtl/>
          <w:lang w:bidi="ar-EG"/>
        </w:rPr>
      </w:pPr>
    </w:p>
    <w:p w14:paraId="766198E1" w14:textId="77777777" w:rsidR="00D53144" w:rsidRPr="00AC3C32" w:rsidRDefault="00D53144" w:rsidP="00AC3C32">
      <w:pPr>
        <w:rPr>
          <w:sz w:val="26"/>
          <w:szCs w:val="26"/>
          <w:lang w:bidi="ar-EG"/>
        </w:rPr>
      </w:pPr>
    </w:p>
    <w:p w14:paraId="72C48B48" w14:textId="62794182" w:rsidR="00AC3C32" w:rsidRPr="00AC3C32" w:rsidRDefault="00AC3C32" w:rsidP="00AC3C32">
      <w:pPr>
        <w:rPr>
          <w:sz w:val="26"/>
          <w:szCs w:val="26"/>
          <w:rtl/>
          <w:lang w:bidi="ar-EG"/>
        </w:rPr>
      </w:pPr>
      <w:r w:rsidRPr="00AC3C32">
        <w:rPr>
          <w:sz w:val="26"/>
          <w:szCs w:val="26"/>
          <w:lang w:bidi="ar-EG"/>
        </w:rPr>
        <w:t>Despite the constraints of using basic technologies such as vanilla HTML, CSS, JavaScript, and PHP without advanced frameworks, the system demonstrated satisfactory performance and scalability, confirming that careful optimization and design can compensate for limited technical stacks.</w:t>
      </w:r>
    </w:p>
    <w:p w14:paraId="3A282988" w14:textId="79202E6B" w:rsidR="00AC3C32" w:rsidRPr="00AC3C32" w:rsidRDefault="00AC3C32" w:rsidP="00AC3C32">
      <w:pPr>
        <w:rPr>
          <w:sz w:val="26"/>
          <w:szCs w:val="26"/>
          <w:lang w:bidi="ar-EG"/>
        </w:rPr>
      </w:pPr>
      <w:r w:rsidRPr="00AC3C32">
        <w:rPr>
          <w:sz w:val="26"/>
          <w:szCs w:val="26"/>
          <w:lang w:bidi="ar-EG"/>
        </w:rPr>
        <w:t>User feedback underscored the system’s ease of use, particularly for artisans with minimal digital literacy, highlighting the success of the simple and clear interface design.</w:t>
      </w:r>
    </w:p>
    <w:p w14:paraId="31CE1B73" w14:textId="77777777" w:rsidR="00AC3C32" w:rsidRDefault="00AC3C32" w:rsidP="00AC3C32">
      <w:pPr>
        <w:rPr>
          <w:sz w:val="26"/>
          <w:szCs w:val="26"/>
          <w:rtl/>
          <w:lang w:bidi="ar-EG"/>
        </w:rPr>
      </w:pPr>
      <w:r w:rsidRPr="00AC3C32">
        <w:rPr>
          <w:sz w:val="26"/>
          <w:szCs w:val="26"/>
          <w:lang w:bidi="ar-EG"/>
        </w:rPr>
        <w:t>In summary, the project results confirm that the proposed solution addresses key gaps in existing platforms and offers a viable, practical tool for empowering traditional artisans in a digital marketplace.</w:t>
      </w:r>
    </w:p>
    <w:p w14:paraId="120ABE7B" w14:textId="77777777" w:rsidR="00AC3C32" w:rsidRDefault="00AC3C32" w:rsidP="00AC3C32">
      <w:pPr>
        <w:pBdr>
          <w:bottom w:val="single" w:sz="6" w:space="1" w:color="auto"/>
        </w:pBdr>
        <w:rPr>
          <w:sz w:val="26"/>
          <w:szCs w:val="26"/>
          <w:rtl/>
          <w:lang w:bidi="ar-EG"/>
        </w:rPr>
      </w:pPr>
    </w:p>
    <w:p w14:paraId="16F49020" w14:textId="0EC01E47" w:rsidR="00717402" w:rsidRPr="0001468B" w:rsidRDefault="00AC3C32">
      <w:pPr>
        <w:pStyle w:val="Style1"/>
        <w:numPr>
          <w:ilvl w:val="1"/>
          <w:numId w:val="46"/>
        </w:numPr>
        <w:rPr>
          <w:rFonts w:asciiTheme="majorBidi" w:hAnsiTheme="majorBidi" w:cstheme="majorBidi"/>
        </w:rPr>
      </w:pPr>
      <w:r w:rsidRPr="00AC3C32">
        <w:rPr>
          <w:rFonts w:asciiTheme="majorBidi" w:hAnsiTheme="majorBidi" w:cstheme="majorBidi"/>
        </w:rPr>
        <w:t>Limitations of the proposed solution:</w:t>
      </w:r>
    </w:p>
    <w:p w14:paraId="306762CA" w14:textId="7B5654A5" w:rsidR="0001468B" w:rsidRPr="0001468B" w:rsidRDefault="0001468B" w:rsidP="0001468B">
      <w:pPr>
        <w:rPr>
          <w:sz w:val="26"/>
          <w:szCs w:val="26"/>
        </w:rPr>
      </w:pPr>
      <w:r w:rsidRPr="0001468B">
        <w:rPr>
          <w:sz w:val="26"/>
          <w:szCs w:val="26"/>
        </w:rPr>
        <w:t>Despite the successes achieved, the proposed system has certain limitations that should be acknowledged:</w:t>
      </w:r>
    </w:p>
    <w:p w14:paraId="0945BB53" w14:textId="77777777" w:rsidR="0001468B" w:rsidRPr="0001468B" w:rsidRDefault="0001468B" w:rsidP="0001468B">
      <w:pPr>
        <w:rPr>
          <w:rStyle w:val="IntenseReference"/>
          <w:sz w:val="26"/>
          <w:szCs w:val="26"/>
        </w:rPr>
      </w:pPr>
      <w:r w:rsidRPr="0001468B">
        <w:rPr>
          <w:rStyle w:val="IntenseReference"/>
          <w:sz w:val="26"/>
          <w:szCs w:val="26"/>
        </w:rPr>
        <w:t>1. Limited Use of Advanced Technologies:</w:t>
      </w:r>
    </w:p>
    <w:p w14:paraId="758CA490" w14:textId="679F10F0" w:rsidR="0001468B" w:rsidRDefault="0001468B">
      <w:pPr>
        <w:pStyle w:val="ListParagraph"/>
        <w:numPr>
          <w:ilvl w:val="0"/>
          <w:numId w:val="119"/>
        </w:numPr>
      </w:pPr>
      <w:r>
        <w:t>Due to project scope and resource constraints, advanced frameworks and technologies such as Laravel, React.js, or sophisticated AI/NLP models were not utilized. This limits the system’s potential scalability, interactivity, and the sophistication of AI-driven personalization.</w:t>
      </w:r>
    </w:p>
    <w:p w14:paraId="2F922764" w14:textId="77777777" w:rsidR="0001468B" w:rsidRPr="0001468B" w:rsidRDefault="0001468B" w:rsidP="0001468B">
      <w:pPr>
        <w:rPr>
          <w:rStyle w:val="IntenseReference"/>
          <w:sz w:val="26"/>
          <w:szCs w:val="26"/>
        </w:rPr>
      </w:pPr>
      <w:r w:rsidRPr="0001468B">
        <w:rPr>
          <w:rStyle w:val="IntenseReference"/>
          <w:sz w:val="26"/>
          <w:szCs w:val="26"/>
        </w:rPr>
        <w:t>2. Basic AI Chatbot Capabilities:</w:t>
      </w:r>
    </w:p>
    <w:p w14:paraId="14FE0391" w14:textId="5C003A96" w:rsidR="0001468B" w:rsidRDefault="0001468B">
      <w:pPr>
        <w:pStyle w:val="ListParagraph"/>
        <w:numPr>
          <w:ilvl w:val="0"/>
          <w:numId w:val="120"/>
        </w:numPr>
      </w:pPr>
      <w:r>
        <w:t>The chatbot relies on a predefined API with limited natural language understanding. It cannot handle complex or ambiguous queries, which may reduce the quality of user support and engagement in some cases.</w:t>
      </w:r>
    </w:p>
    <w:p w14:paraId="1BB2655C" w14:textId="77777777" w:rsidR="0001468B" w:rsidRDefault="0001468B" w:rsidP="0001468B">
      <w:pPr>
        <w:rPr>
          <w:rtl/>
        </w:rPr>
      </w:pPr>
    </w:p>
    <w:p w14:paraId="52E0DA39" w14:textId="77777777" w:rsidR="00D53144" w:rsidRDefault="00D53144" w:rsidP="0001468B"/>
    <w:p w14:paraId="57027323" w14:textId="6E750E4C" w:rsidR="0001468B" w:rsidRPr="0001468B" w:rsidRDefault="0001468B" w:rsidP="0001468B">
      <w:pPr>
        <w:rPr>
          <w:rStyle w:val="IntenseReference"/>
          <w:sz w:val="26"/>
          <w:szCs w:val="26"/>
        </w:rPr>
      </w:pPr>
      <w:r w:rsidRPr="0001468B">
        <w:rPr>
          <w:rStyle w:val="IntenseReference"/>
          <w:sz w:val="26"/>
          <w:szCs w:val="26"/>
        </w:rPr>
        <w:t>3. Dependency on Internet Connectivity:</w:t>
      </w:r>
    </w:p>
    <w:p w14:paraId="1407E002" w14:textId="7645B022" w:rsidR="0001468B" w:rsidRDefault="0001468B">
      <w:pPr>
        <w:pStyle w:val="ListParagraph"/>
        <w:numPr>
          <w:ilvl w:val="0"/>
          <w:numId w:val="121"/>
        </w:numPr>
      </w:pPr>
      <w:r>
        <w:t>Since the platform is fully web-based, users in rural or low-internet-access regions may face challenges in using the system effectively, which could reduce inclusivity.</w:t>
      </w:r>
    </w:p>
    <w:p w14:paraId="06A764B7" w14:textId="39CEC2B3" w:rsidR="0001468B" w:rsidRPr="0001468B" w:rsidRDefault="0001468B" w:rsidP="0001468B">
      <w:pPr>
        <w:rPr>
          <w:rStyle w:val="IntenseReference"/>
          <w:sz w:val="26"/>
          <w:szCs w:val="26"/>
        </w:rPr>
      </w:pPr>
      <w:r w:rsidRPr="0001468B">
        <w:rPr>
          <w:rStyle w:val="IntenseReference"/>
          <w:sz w:val="26"/>
          <w:szCs w:val="26"/>
        </w:rPr>
        <w:t>4. Limited Language Support:</w:t>
      </w:r>
    </w:p>
    <w:p w14:paraId="5ECF6A97" w14:textId="585C11C1" w:rsidR="0001468B" w:rsidRDefault="0001468B">
      <w:pPr>
        <w:pStyle w:val="ListParagraph"/>
        <w:numPr>
          <w:ilvl w:val="0"/>
          <w:numId w:val="122"/>
        </w:numPr>
      </w:pPr>
      <w:r>
        <w:t>The current system supports primarily one language, which restricts its accessibility to a broader, multilingual artisan community.</w:t>
      </w:r>
    </w:p>
    <w:p w14:paraId="63BBC4E7" w14:textId="77777777" w:rsidR="0001468B" w:rsidRPr="0001468B" w:rsidRDefault="0001468B" w:rsidP="0001468B">
      <w:pPr>
        <w:rPr>
          <w:rStyle w:val="IntenseReference"/>
          <w:sz w:val="26"/>
          <w:szCs w:val="26"/>
        </w:rPr>
      </w:pPr>
      <w:r w:rsidRPr="0001468B">
        <w:rPr>
          <w:rStyle w:val="IntenseReference"/>
          <w:sz w:val="26"/>
          <w:szCs w:val="26"/>
        </w:rPr>
        <w:t>5. Manual Content Management:</w:t>
      </w:r>
    </w:p>
    <w:p w14:paraId="33F06398" w14:textId="2FDBC6B0" w:rsidR="0001468B" w:rsidRDefault="0001468B">
      <w:pPr>
        <w:pStyle w:val="ListParagraph"/>
        <w:numPr>
          <w:ilvl w:val="0"/>
          <w:numId w:val="123"/>
        </w:numPr>
      </w:pPr>
      <w:r>
        <w:t>Some content, such as artisan stories and product descriptions, requires manual updating, which may affect scalability and timely content refresh.</w:t>
      </w:r>
    </w:p>
    <w:p w14:paraId="28298F85" w14:textId="77777777" w:rsidR="0001468B" w:rsidRPr="0001468B" w:rsidRDefault="0001468B" w:rsidP="0001468B">
      <w:pPr>
        <w:rPr>
          <w:rStyle w:val="IntenseReference"/>
          <w:sz w:val="26"/>
          <w:szCs w:val="26"/>
        </w:rPr>
      </w:pPr>
      <w:r w:rsidRPr="0001468B">
        <w:rPr>
          <w:rStyle w:val="IntenseReference"/>
          <w:sz w:val="26"/>
          <w:szCs w:val="26"/>
        </w:rPr>
        <w:t>6. Lack of Mobile App:</w:t>
      </w:r>
    </w:p>
    <w:p w14:paraId="3695DC1E" w14:textId="2E5B8DB5" w:rsidR="0001468B" w:rsidRDefault="0001468B">
      <w:pPr>
        <w:pStyle w:val="ListParagraph"/>
        <w:numPr>
          <w:ilvl w:val="0"/>
          <w:numId w:val="124"/>
        </w:numPr>
      </w:pPr>
      <w:r>
        <w:t>Although the platform is responsive, it does not yet include a dedicated mobile application, which could limit ease of access for users who primarily use smartphones.</w:t>
      </w:r>
    </w:p>
    <w:p w14:paraId="5AA6F11E" w14:textId="2E2A34C7" w:rsidR="00717402" w:rsidRPr="0001468B" w:rsidRDefault="0001468B" w:rsidP="0001468B">
      <w:pPr>
        <w:rPr>
          <w:sz w:val="26"/>
          <w:szCs w:val="26"/>
        </w:rPr>
      </w:pPr>
      <w:r w:rsidRPr="0001468B">
        <w:rPr>
          <w:sz w:val="26"/>
          <w:szCs w:val="26"/>
        </w:rPr>
        <w:t>Future work could focus on addressing these limitations by integrating more advanced AI, expanding multilingual support, improving offline capabilities, and developing dedicated mobile applications to enhance accessibility and user experience.</w:t>
      </w:r>
    </w:p>
    <w:p w14:paraId="40412CED" w14:textId="77777777" w:rsidR="00717402" w:rsidRPr="0001468B" w:rsidRDefault="00717402" w:rsidP="0001468B">
      <w:pPr>
        <w:rPr>
          <w:sz w:val="26"/>
          <w:szCs w:val="26"/>
        </w:rPr>
      </w:pPr>
    </w:p>
    <w:p w14:paraId="0E40BD7A" w14:textId="77777777" w:rsidR="00717402" w:rsidRDefault="00717402" w:rsidP="00717402"/>
    <w:p w14:paraId="0C206DE6" w14:textId="77777777" w:rsidR="00717402" w:rsidRDefault="00717402" w:rsidP="00717402"/>
    <w:p w14:paraId="468F40E9" w14:textId="77777777" w:rsidR="00717402" w:rsidRDefault="00717402" w:rsidP="00717402"/>
    <w:p w14:paraId="7D30A4DC" w14:textId="77777777" w:rsidR="00717402" w:rsidRDefault="00717402" w:rsidP="00717402"/>
    <w:p w14:paraId="5CE52FD4" w14:textId="77777777" w:rsidR="00717402" w:rsidRDefault="00717402" w:rsidP="00717402"/>
    <w:p w14:paraId="4F030A27" w14:textId="77777777" w:rsidR="00717402" w:rsidRDefault="00717402" w:rsidP="00717402"/>
    <w:p w14:paraId="74AF8668" w14:textId="77777777" w:rsidR="00717402" w:rsidRDefault="00717402" w:rsidP="00717402"/>
    <w:p w14:paraId="5C85B980" w14:textId="77777777" w:rsidR="00717402" w:rsidRDefault="00717402" w:rsidP="00717402"/>
    <w:p w14:paraId="2156EC8A" w14:textId="77777777" w:rsidR="00717402" w:rsidRDefault="00717402" w:rsidP="00717402"/>
    <w:p w14:paraId="45393066" w14:textId="77777777" w:rsidR="00717402" w:rsidRDefault="00717402" w:rsidP="00717402"/>
    <w:p w14:paraId="06343110" w14:textId="77777777" w:rsidR="00717402" w:rsidRDefault="00717402" w:rsidP="00717402"/>
    <w:p w14:paraId="22D35DAB" w14:textId="77777777" w:rsidR="00717402" w:rsidRDefault="00717402" w:rsidP="00717402"/>
    <w:p w14:paraId="74264FE4" w14:textId="77777777" w:rsidR="00717402" w:rsidRPr="00717402" w:rsidRDefault="00717402" w:rsidP="00717402"/>
    <w:p w14:paraId="7F08CC3B" w14:textId="77777777" w:rsidR="00ED7EDF" w:rsidRDefault="00ED7EDF" w:rsidP="00ED7EDF">
      <w:pPr>
        <w:pStyle w:val="Title"/>
        <w:jc w:val="center"/>
      </w:pPr>
    </w:p>
    <w:p w14:paraId="0F9002C6" w14:textId="77777777" w:rsidR="00ED7EDF" w:rsidRPr="00520B41" w:rsidRDefault="00ED7EDF" w:rsidP="00ED7EDF">
      <w:pPr>
        <w:pStyle w:val="Chaptertitle1"/>
      </w:pPr>
      <w:r w:rsidRPr="00520B41">
        <w:t xml:space="preserve">Chapter </w:t>
      </w:r>
      <w:r w:rsidR="00126C37">
        <w:t>7</w:t>
      </w:r>
    </w:p>
    <w:p w14:paraId="22C72BD7" w14:textId="77777777" w:rsidR="00ED7EDF" w:rsidRPr="00520B41" w:rsidRDefault="00126C37" w:rsidP="00650CB5">
      <w:pPr>
        <w:pStyle w:val="Chaptertitle"/>
      </w:pPr>
      <w:bookmarkStart w:id="8" w:name="_Toc197463978"/>
      <w:r w:rsidRPr="00126C37">
        <w:t>Conclusion &amp; Future Work</w:t>
      </w:r>
      <w:bookmarkEnd w:id="8"/>
    </w:p>
    <w:p w14:paraId="4DE99CA3" w14:textId="77777777" w:rsidR="00ED7EDF" w:rsidRDefault="00ED7EDF" w:rsidP="00ED7EDF">
      <w:pPr>
        <w:spacing w:line="278" w:lineRule="auto"/>
        <w:jc w:val="left"/>
      </w:pPr>
      <w:r>
        <w:br w:type="page"/>
      </w:r>
    </w:p>
    <w:p w14:paraId="162B08A3" w14:textId="77777777" w:rsidR="00ED7EDF" w:rsidRDefault="00ED7EDF" w:rsidP="00ED7EDF"/>
    <w:p w14:paraId="0BF70C84" w14:textId="77777777" w:rsidR="00ED7EDF" w:rsidRDefault="00126C37">
      <w:pPr>
        <w:pStyle w:val="ListParagraph"/>
        <w:numPr>
          <w:ilvl w:val="1"/>
          <w:numId w:val="7"/>
        </w:numPr>
      </w:pPr>
      <w:r w:rsidRPr="00126C37">
        <w:t>Summary of contributions.</w:t>
      </w:r>
      <w:r w:rsidR="00ED7EDF">
        <w:t xml:space="preserve">  </w:t>
      </w:r>
    </w:p>
    <w:p w14:paraId="1FA7D961" w14:textId="77777777" w:rsidR="00ED7EDF" w:rsidRDefault="00126C37">
      <w:pPr>
        <w:pStyle w:val="ListParagraph"/>
        <w:numPr>
          <w:ilvl w:val="1"/>
          <w:numId w:val="7"/>
        </w:numPr>
      </w:pPr>
      <w:r w:rsidRPr="00126C37">
        <w:t>Possible improvements or extensions for future work.</w:t>
      </w:r>
    </w:p>
    <w:p w14:paraId="054B2546" w14:textId="77777777" w:rsidR="00126C37" w:rsidRDefault="00126C37">
      <w:pPr>
        <w:spacing w:line="278" w:lineRule="auto"/>
        <w:jc w:val="left"/>
        <w:rPr>
          <w:rtl/>
        </w:rPr>
      </w:pPr>
      <w:r>
        <w:br w:type="page"/>
      </w:r>
    </w:p>
    <w:p w14:paraId="4213FDEA" w14:textId="77777777" w:rsidR="00650CB5" w:rsidRDefault="00650CB5">
      <w:pPr>
        <w:spacing w:line="278" w:lineRule="auto"/>
        <w:jc w:val="left"/>
        <w:rPr>
          <w:rtl/>
        </w:rPr>
      </w:pPr>
    </w:p>
    <w:p w14:paraId="7E5EC26A" w14:textId="78CB182F" w:rsidR="00650CB5" w:rsidRPr="00650CB5" w:rsidRDefault="00650CB5">
      <w:pPr>
        <w:pStyle w:val="Style1"/>
        <w:numPr>
          <w:ilvl w:val="1"/>
          <w:numId w:val="125"/>
        </w:numPr>
        <w:rPr>
          <w:rFonts w:asciiTheme="majorBidi" w:hAnsiTheme="majorBidi" w:cstheme="majorBidi"/>
          <w:rtl/>
        </w:rPr>
      </w:pPr>
      <w:r w:rsidRPr="00650CB5">
        <w:rPr>
          <w:rFonts w:asciiTheme="majorBidi" w:hAnsiTheme="majorBidi" w:cstheme="majorBidi"/>
        </w:rPr>
        <w:t>Summary of Contributions</w:t>
      </w:r>
    </w:p>
    <w:p w14:paraId="1D880B56" w14:textId="2EE2E9D8" w:rsidR="00650CB5" w:rsidRPr="00650CB5" w:rsidRDefault="00650CB5" w:rsidP="00650CB5">
      <w:pPr>
        <w:rPr>
          <w:sz w:val="26"/>
          <w:szCs w:val="26"/>
        </w:rPr>
      </w:pPr>
      <w:r w:rsidRPr="00650CB5">
        <w:rPr>
          <w:sz w:val="26"/>
          <w:szCs w:val="26"/>
        </w:rPr>
        <w:t>This project successfully developed a comprehensive digital platform designed specifically to empower traditional artisans by providing them with global market access combined with AI-powered personalized shopping assistance. The key contributions of this project include:</w:t>
      </w:r>
    </w:p>
    <w:p w14:paraId="0727B232" w14:textId="77777777" w:rsidR="00650CB5" w:rsidRPr="00650CB5" w:rsidRDefault="00650CB5">
      <w:pPr>
        <w:pStyle w:val="ListParagraph"/>
        <w:numPr>
          <w:ilvl w:val="0"/>
          <w:numId w:val="126"/>
        </w:numPr>
      </w:pPr>
      <w:r w:rsidRPr="00650CB5">
        <w:rPr>
          <w:b/>
          <w:bCs/>
          <w:sz w:val="26"/>
          <w:szCs w:val="26"/>
        </w:rPr>
        <w:t>Efficient AI Chatbot Integration:</w:t>
      </w:r>
      <w:r w:rsidRPr="00650CB5">
        <w:t xml:space="preserve"> Utilization of a lightweight API-based chatbot system that supports user interaction without relying on complex natural language processing libraries, ensuring fast response times and reduced computational demands.</w:t>
      </w:r>
    </w:p>
    <w:p w14:paraId="18EBD460" w14:textId="03FE15F8" w:rsidR="00650CB5" w:rsidRPr="00650CB5" w:rsidRDefault="00650CB5">
      <w:pPr>
        <w:pStyle w:val="ListParagraph"/>
        <w:numPr>
          <w:ilvl w:val="0"/>
          <w:numId w:val="126"/>
        </w:numPr>
      </w:pPr>
      <w:r w:rsidRPr="00650CB5">
        <w:rPr>
          <w:b/>
          <w:bCs/>
          <w:sz w:val="26"/>
          <w:szCs w:val="26"/>
        </w:rPr>
        <w:t>User-Friendly Interface:</w:t>
      </w:r>
      <w:r w:rsidRPr="00650CB5">
        <w:rPr>
          <w:rFonts w:hint="cs"/>
          <w:rtl/>
        </w:rPr>
        <w:t xml:space="preserve"> </w:t>
      </w:r>
      <w:r w:rsidRPr="00650CB5">
        <w:t>Design and implementation of an intuitive and simple user interface tailored for artisans with varying levels of technical skills, facilitating ease of use and adoption.</w:t>
      </w:r>
    </w:p>
    <w:p w14:paraId="2A3F20CC" w14:textId="577CF2A2" w:rsidR="00650CB5" w:rsidRPr="00650CB5" w:rsidRDefault="00650CB5">
      <w:pPr>
        <w:pStyle w:val="ListParagraph"/>
        <w:numPr>
          <w:ilvl w:val="0"/>
          <w:numId w:val="126"/>
        </w:numPr>
      </w:pPr>
      <w:r w:rsidRPr="00650CB5">
        <w:rPr>
          <w:b/>
          <w:bCs/>
          <w:sz w:val="26"/>
          <w:szCs w:val="26"/>
        </w:rPr>
        <w:t>Fair Trade and Cultural Storytelling Features:</w:t>
      </w:r>
      <w:r w:rsidRPr="00650CB5">
        <w:t xml:space="preserve"> Integration of storytelling functionalities to highlight artisans’ cultural heritage and </w:t>
      </w:r>
      <w:proofErr w:type="gramStart"/>
      <w:r w:rsidRPr="00650CB5">
        <w:t>fair trade</w:t>
      </w:r>
      <w:proofErr w:type="gramEnd"/>
      <w:r w:rsidRPr="00650CB5">
        <w:t xml:space="preserve"> principles, thereby enhancing customer trust and promoting ethical consumerism.</w:t>
      </w:r>
    </w:p>
    <w:p w14:paraId="0EA24223" w14:textId="25BDB111" w:rsidR="00650CB5" w:rsidRDefault="00650CB5">
      <w:pPr>
        <w:pStyle w:val="ListParagraph"/>
        <w:numPr>
          <w:ilvl w:val="0"/>
          <w:numId w:val="126"/>
        </w:numPr>
      </w:pPr>
      <w:r w:rsidRPr="00650CB5">
        <w:rPr>
          <w:b/>
          <w:bCs/>
          <w:sz w:val="26"/>
          <w:szCs w:val="26"/>
        </w:rPr>
        <w:t xml:space="preserve">Operational Management Tools: </w:t>
      </w:r>
      <w:r w:rsidRPr="00650CB5">
        <w:t>Development of robust tools that allow artisans to effectively manage their products, orders, inventory, and educational content within a unified platform.</w:t>
      </w:r>
    </w:p>
    <w:p w14:paraId="2A39FF36" w14:textId="01D000CD" w:rsidR="00650CB5" w:rsidRPr="00650CB5" w:rsidRDefault="00650CB5" w:rsidP="00650CB5">
      <w:pPr>
        <w:rPr>
          <w:sz w:val="26"/>
          <w:szCs w:val="26"/>
          <w:rtl/>
        </w:rPr>
      </w:pPr>
      <w:r w:rsidRPr="00650CB5">
        <w:rPr>
          <w:sz w:val="26"/>
          <w:szCs w:val="26"/>
        </w:rPr>
        <w:t>These contributions address significant gaps in existing platforms, providing a scalable and practical solution to support artisans, particularly those in rural and underserved communities.</w:t>
      </w:r>
    </w:p>
    <w:p w14:paraId="4349EC58" w14:textId="77777777" w:rsidR="00650CB5" w:rsidRDefault="00650CB5">
      <w:pPr>
        <w:spacing w:line="278" w:lineRule="auto"/>
        <w:jc w:val="left"/>
        <w:rPr>
          <w:rtl/>
        </w:rPr>
      </w:pPr>
    </w:p>
    <w:p w14:paraId="4F2EB17F" w14:textId="77777777" w:rsidR="00650CB5" w:rsidRDefault="00650CB5">
      <w:pPr>
        <w:spacing w:line="278" w:lineRule="auto"/>
        <w:jc w:val="left"/>
        <w:rPr>
          <w:rtl/>
        </w:rPr>
      </w:pPr>
    </w:p>
    <w:p w14:paraId="66D603B8" w14:textId="77777777" w:rsidR="00650CB5" w:rsidRDefault="00650CB5">
      <w:pPr>
        <w:spacing w:line="278" w:lineRule="auto"/>
        <w:jc w:val="left"/>
        <w:rPr>
          <w:rtl/>
        </w:rPr>
      </w:pPr>
    </w:p>
    <w:p w14:paraId="78705074" w14:textId="77777777" w:rsidR="00650CB5" w:rsidRDefault="00650CB5">
      <w:pPr>
        <w:spacing w:line="278" w:lineRule="auto"/>
        <w:jc w:val="left"/>
        <w:rPr>
          <w:rtl/>
        </w:rPr>
      </w:pPr>
    </w:p>
    <w:p w14:paraId="20CF243C" w14:textId="77777777" w:rsidR="00650CB5" w:rsidRDefault="00650CB5">
      <w:pPr>
        <w:spacing w:line="278" w:lineRule="auto"/>
        <w:jc w:val="left"/>
        <w:rPr>
          <w:rtl/>
        </w:rPr>
      </w:pPr>
    </w:p>
    <w:p w14:paraId="3A38D4C7" w14:textId="77777777" w:rsidR="00650CB5" w:rsidRDefault="00650CB5">
      <w:pPr>
        <w:spacing w:line="278" w:lineRule="auto"/>
        <w:jc w:val="left"/>
        <w:rPr>
          <w:rtl/>
        </w:rPr>
      </w:pPr>
    </w:p>
    <w:p w14:paraId="263FB9E5" w14:textId="77777777" w:rsidR="00650CB5" w:rsidRDefault="00650CB5">
      <w:pPr>
        <w:spacing w:line="278" w:lineRule="auto"/>
        <w:jc w:val="left"/>
        <w:rPr>
          <w:rtl/>
        </w:rPr>
      </w:pPr>
    </w:p>
    <w:p w14:paraId="15808C78" w14:textId="277AC2E1" w:rsidR="00650CB5" w:rsidRPr="00650CB5" w:rsidRDefault="00650CB5">
      <w:pPr>
        <w:pStyle w:val="Style1"/>
        <w:numPr>
          <w:ilvl w:val="1"/>
          <w:numId w:val="125"/>
        </w:numPr>
        <w:rPr>
          <w:rFonts w:asciiTheme="majorBidi" w:hAnsiTheme="majorBidi" w:cstheme="majorBidi"/>
          <w:rtl/>
        </w:rPr>
      </w:pPr>
      <w:r w:rsidRPr="00650CB5">
        <w:rPr>
          <w:rFonts w:asciiTheme="majorBidi" w:hAnsiTheme="majorBidi" w:cstheme="majorBidi"/>
        </w:rPr>
        <w:t>Possible Improvements or Extensions for Future Work</w:t>
      </w:r>
      <w:r>
        <w:rPr>
          <w:rFonts w:asciiTheme="majorBidi" w:hAnsiTheme="majorBidi" w:cstheme="majorBidi"/>
        </w:rPr>
        <w:t>:</w:t>
      </w:r>
    </w:p>
    <w:p w14:paraId="7CE41A68" w14:textId="77777777" w:rsidR="00650CB5" w:rsidRPr="00650CB5" w:rsidRDefault="00650CB5" w:rsidP="00650CB5">
      <w:pPr>
        <w:rPr>
          <w:sz w:val="26"/>
          <w:szCs w:val="26"/>
        </w:rPr>
      </w:pPr>
      <w:r w:rsidRPr="00650CB5">
        <w:rPr>
          <w:sz w:val="26"/>
          <w:szCs w:val="26"/>
        </w:rPr>
        <w:t>While the current system achieves its primary objectives, there are several areas for potential enhancement and future development, including:</w:t>
      </w:r>
    </w:p>
    <w:p w14:paraId="0D735217" w14:textId="6B3CE087" w:rsidR="00650CB5" w:rsidRDefault="00650CB5">
      <w:pPr>
        <w:pStyle w:val="ListParagraph"/>
        <w:numPr>
          <w:ilvl w:val="0"/>
          <w:numId w:val="128"/>
        </w:numPr>
      </w:pPr>
      <w:r w:rsidRPr="00650CB5">
        <w:rPr>
          <w:b/>
          <w:bCs/>
          <w:sz w:val="26"/>
          <w:szCs w:val="26"/>
        </w:rPr>
        <w:t>Advanced AI Capabilities:</w:t>
      </w:r>
      <w:r>
        <w:t xml:space="preserve"> Incorporating natural language processing and machine learning algorithms to improve chatbot intelligence and deliver more accurate, personalized product recommendations.</w:t>
      </w:r>
    </w:p>
    <w:p w14:paraId="1C20F275" w14:textId="4A520163" w:rsidR="00650CB5" w:rsidRDefault="00650CB5">
      <w:pPr>
        <w:pStyle w:val="ListParagraph"/>
        <w:numPr>
          <w:ilvl w:val="0"/>
          <w:numId w:val="127"/>
        </w:numPr>
      </w:pPr>
      <w:r w:rsidRPr="00650CB5">
        <w:rPr>
          <w:b/>
          <w:bCs/>
          <w:sz w:val="26"/>
          <w:szCs w:val="26"/>
        </w:rPr>
        <w:t>Multilingual Support:</w:t>
      </w:r>
      <w:r>
        <w:t xml:space="preserve"> Expanding language options to accommodate a broader global artisan base and diverse customer groups.</w:t>
      </w:r>
    </w:p>
    <w:p w14:paraId="37022B86" w14:textId="2016E2F4" w:rsidR="00650CB5" w:rsidRDefault="00650CB5">
      <w:pPr>
        <w:pStyle w:val="ListParagraph"/>
        <w:numPr>
          <w:ilvl w:val="0"/>
          <w:numId w:val="127"/>
        </w:numPr>
      </w:pPr>
      <w:r w:rsidRPr="00650CB5">
        <w:rPr>
          <w:b/>
          <w:bCs/>
          <w:sz w:val="26"/>
          <w:szCs w:val="26"/>
        </w:rPr>
        <w:t>Mobile Application Development:</w:t>
      </w:r>
      <w:r>
        <w:t xml:space="preserve"> Creating a dedicated mobile app to increase accessibility and convenience for users who primarily use smartphones for online interactions.</w:t>
      </w:r>
    </w:p>
    <w:p w14:paraId="694C9648" w14:textId="1E548DC1" w:rsidR="00650CB5" w:rsidRDefault="00650CB5">
      <w:pPr>
        <w:pStyle w:val="ListParagraph"/>
        <w:numPr>
          <w:ilvl w:val="0"/>
          <w:numId w:val="127"/>
        </w:numPr>
      </w:pPr>
      <w:r w:rsidRPr="00650CB5">
        <w:rPr>
          <w:b/>
          <w:bCs/>
          <w:sz w:val="26"/>
          <w:szCs w:val="26"/>
        </w:rPr>
        <w:t>Offline Functionality:</w:t>
      </w:r>
      <w:r>
        <w:t xml:space="preserve"> Enabling offline access to essential platform features for artisans and customers in regions with limited or unreliable internet connectivity.</w:t>
      </w:r>
    </w:p>
    <w:p w14:paraId="3A2E49DC" w14:textId="2835EAB1" w:rsidR="00650CB5" w:rsidRDefault="00650CB5">
      <w:pPr>
        <w:pStyle w:val="ListParagraph"/>
        <w:numPr>
          <w:ilvl w:val="0"/>
          <w:numId w:val="127"/>
        </w:numPr>
      </w:pPr>
      <w:r w:rsidRPr="00650CB5">
        <w:rPr>
          <w:b/>
          <w:bCs/>
          <w:sz w:val="26"/>
          <w:szCs w:val="26"/>
        </w:rPr>
        <w:t xml:space="preserve">Social Networking Features: </w:t>
      </w:r>
      <w:r>
        <w:t>Adding community-building tools such as forums, messaging, and collaboration spaces to foster interaction between artisans and customers.</w:t>
      </w:r>
    </w:p>
    <w:p w14:paraId="15BB8EED" w14:textId="2870566B" w:rsidR="00650CB5" w:rsidRDefault="00650CB5">
      <w:pPr>
        <w:pStyle w:val="ListParagraph"/>
        <w:numPr>
          <w:ilvl w:val="0"/>
          <w:numId w:val="127"/>
        </w:numPr>
      </w:pPr>
      <w:r w:rsidRPr="00650CB5">
        <w:rPr>
          <w:b/>
          <w:bCs/>
          <w:sz w:val="26"/>
          <w:szCs w:val="26"/>
        </w:rPr>
        <w:t>Automated Content Management:</w:t>
      </w:r>
      <w:r>
        <w:t xml:space="preserve"> Developing systems to automate updates of artisan profiles, stories, and product information, ensuring timely and consistent content delivery.</w:t>
      </w:r>
    </w:p>
    <w:p w14:paraId="43981F42" w14:textId="5766C974" w:rsidR="00650CB5" w:rsidRPr="00650CB5" w:rsidRDefault="00650CB5" w:rsidP="00650CB5">
      <w:pPr>
        <w:rPr>
          <w:sz w:val="26"/>
          <w:szCs w:val="26"/>
          <w:rtl/>
        </w:rPr>
      </w:pPr>
      <w:r w:rsidRPr="00650CB5">
        <w:rPr>
          <w:sz w:val="26"/>
          <w:szCs w:val="26"/>
        </w:rPr>
        <w:t>Implementing these improvements will significantly enhance the platform’s usability, reach, and impact, further empowering the artisan community and enriching the customer experience.</w:t>
      </w:r>
    </w:p>
    <w:p w14:paraId="55881B52" w14:textId="77777777" w:rsidR="00650CB5" w:rsidRDefault="00650CB5" w:rsidP="00650CB5">
      <w:pPr>
        <w:rPr>
          <w:rtl/>
        </w:rPr>
      </w:pPr>
    </w:p>
    <w:p w14:paraId="77EB94A8" w14:textId="77777777" w:rsidR="00650CB5" w:rsidRDefault="00650CB5">
      <w:pPr>
        <w:spacing w:line="278" w:lineRule="auto"/>
        <w:jc w:val="left"/>
        <w:rPr>
          <w:rtl/>
        </w:rPr>
      </w:pPr>
    </w:p>
    <w:p w14:paraId="2178EC95" w14:textId="77777777" w:rsidR="00650CB5" w:rsidRDefault="00650CB5">
      <w:pPr>
        <w:spacing w:line="278" w:lineRule="auto"/>
        <w:jc w:val="left"/>
        <w:rPr>
          <w:rtl/>
        </w:rPr>
      </w:pPr>
    </w:p>
    <w:p w14:paraId="4EE66285" w14:textId="77777777" w:rsidR="00650CB5" w:rsidRDefault="00650CB5">
      <w:pPr>
        <w:spacing w:line="278" w:lineRule="auto"/>
        <w:jc w:val="left"/>
        <w:rPr>
          <w:rtl/>
        </w:rPr>
      </w:pPr>
    </w:p>
    <w:p w14:paraId="7B0DC885" w14:textId="77777777" w:rsidR="00650CB5" w:rsidRDefault="00650CB5">
      <w:pPr>
        <w:spacing w:line="278" w:lineRule="auto"/>
        <w:jc w:val="left"/>
        <w:rPr>
          <w:rtl/>
        </w:rPr>
      </w:pPr>
    </w:p>
    <w:p w14:paraId="598F58F6" w14:textId="77777777" w:rsidR="00650CB5" w:rsidRDefault="00650CB5">
      <w:pPr>
        <w:spacing w:line="278" w:lineRule="auto"/>
        <w:jc w:val="left"/>
        <w:rPr>
          <w:rtl/>
        </w:rPr>
      </w:pPr>
    </w:p>
    <w:p w14:paraId="2DC653EA" w14:textId="77777777" w:rsidR="00650CB5" w:rsidRDefault="00650CB5">
      <w:pPr>
        <w:spacing w:line="278" w:lineRule="auto"/>
        <w:jc w:val="left"/>
        <w:rPr>
          <w:rtl/>
        </w:rPr>
      </w:pPr>
    </w:p>
    <w:p w14:paraId="5D20E246" w14:textId="77777777" w:rsidR="00650CB5" w:rsidRDefault="00650CB5">
      <w:pPr>
        <w:spacing w:line="278" w:lineRule="auto"/>
        <w:jc w:val="left"/>
      </w:pPr>
    </w:p>
    <w:p w14:paraId="2EE1A966" w14:textId="77777777" w:rsidR="00126C37" w:rsidRDefault="00126C37" w:rsidP="00126C37">
      <w:pPr>
        <w:pStyle w:val="Title"/>
        <w:jc w:val="center"/>
      </w:pPr>
    </w:p>
    <w:p w14:paraId="222C8606" w14:textId="77777777" w:rsidR="00126C37" w:rsidRDefault="00126C37" w:rsidP="00126C37">
      <w:pPr>
        <w:pStyle w:val="Title"/>
        <w:jc w:val="center"/>
      </w:pPr>
    </w:p>
    <w:p w14:paraId="211E5119" w14:textId="77777777" w:rsidR="00126C37" w:rsidRDefault="00126C37" w:rsidP="00126C37">
      <w:pPr>
        <w:pStyle w:val="Title"/>
        <w:jc w:val="center"/>
      </w:pPr>
    </w:p>
    <w:p w14:paraId="2319F969" w14:textId="77777777" w:rsidR="00126C37" w:rsidRDefault="00126C37" w:rsidP="00126C37">
      <w:pPr>
        <w:pStyle w:val="Title"/>
        <w:jc w:val="center"/>
      </w:pPr>
    </w:p>
    <w:p w14:paraId="3681F601" w14:textId="77777777" w:rsidR="00126C37" w:rsidRDefault="00126C37" w:rsidP="00126C37">
      <w:pPr>
        <w:pStyle w:val="Title"/>
        <w:jc w:val="center"/>
      </w:pPr>
    </w:p>
    <w:p w14:paraId="32C75B6E" w14:textId="77777777" w:rsidR="00126C37" w:rsidRDefault="00126C37" w:rsidP="00650CB5">
      <w:pPr>
        <w:pStyle w:val="Chaptertitle"/>
      </w:pPr>
      <w:bookmarkStart w:id="9" w:name="_Toc197463979"/>
      <w:r w:rsidRPr="00126C37">
        <w:t>References</w:t>
      </w:r>
      <w:bookmarkEnd w:id="9"/>
      <w:r w:rsidRPr="00126C37">
        <w:t xml:space="preserve"> </w:t>
      </w:r>
      <w:r>
        <w:br w:type="page"/>
      </w:r>
    </w:p>
    <w:p w14:paraId="250B6759" w14:textId="77777777" w:rsidR="00126C37" w:rsidRDefault="00126C37" w:rsidP="00126C37"/>
    <w:p w14:paraId="60CCE480" w14:textId="31B3B71E" w:rsidR="003E0859" w:rsidRPr="00E649B7" w:rsidRDefault="003E0859">
      <w:pPr>
        <w:pStyle w:val="ListParagraph"/>
        <w:numPr>
          <w:ilvl w:val="0"/>
          <w:numId w:val="80"/>
        </w:numPr>
      </w:pPr>
      <w:r w:rsidRPr="00E649B7">
        <w:t>McKinsey &amp; Company. (2021). The value of getting personalization right—or wrong—</w:t>
      </w:r>
      <w:proofErr w:type="spellStart"/>
      <w:r w:rsidRPr="00E649B7">
        <w:t>ismultiplying.Retrieved</w:t>
      </w:r>
      <w:proofErr w:type="spellEnd"/>
      <w:r w:rsidRPr="00E649B7">
        <w:t xml:space="preserve"> from (</w:t>
      </w:r>
      <w:hyperlink r:id="rId21" w:history="1">
        <w:r w:rsidRPr="00E649B7">
          <w:rPr>
            <w:rStyle w:val="Hyperlink"/>
          </w:rPr>
          <w:t>mailto:https://www.mckinsey.com/capabilities/growth-marketing-and-sales/our-insights/the-value-of-getting-personalization-right-or-wrong-is-multiplying</w:t>
        </w:r>
      </w:hyperlink>
      <w:r w:rsidRPr="00E649B7">
        <w:t>)</w:t>
      </w:r>
    </w:p>
    <w:p w14:paraId="1AD1A83E" w14:textId="027D6CD0" w:rsidR="003E0859" w:rsidRPr="00E649B7" w:rsidRDefault="003E0859">
      <w:pPr>
        <w:pStyle w:val="ListParagraph"/>
        <w:numPr>
          <w:ilvl w:val="0"/>
          <w:numId w:val="80"/>
        </w:numPr>
      </w:pPr>
      <w:r w:rsidRPr="00E649B7">
        <w:t>McKinsey &amp; Company. (2023). What is personalization? Retrieved from (</w:t>
      </w:r>
      <w:hyperlink r:id="rId22" w:history="1">
        <w:r w:rsidRPr="00E649B7">
          <w:rPr>
            <w:rStyle w:val="Hyperlink"/>
          </w:rPr>
          <w:t>mailto:https://www.mckinsey.com/featured-insights/mckinsey-explainers/what-is-personalization</w:t>
        </w:r>
      </w:hyperlink>
      <w:r w:rsidRPr="00E649B7">
        <w:t>)</w:t>
      </w:r>
    </w:p>
    <w:p w14:paraId="6693B1F6" w14:textId="66D92AC8" w:rsidR="003E0859" w:rsidRPr="00E649B7" w:rsidRDefault="003E0859">
      <w:pPr>
        <w:pStyle w:val="ListParagraph"/>
        <w:numPr>
          <w:ilvl w:val="0"/>
          <w:numId w:val="80"/>
        </w:numPr>
      </w:pPr>
      <w:r w:rsidRPr="00E649B7">
        <w:t>Statista. (2023). Number of active Etsy buyers worldwide from 2017 to 2022. Retrieved from (</w:t>
      </w:r>
      <w:hyperlink r:id="rId23" w:history="1">
        <w:r w:rsidRPr="00E649B7">
          <w:rPr>
            <w:rStyle w:val="Hyperlink"/>
          </w:rPr>
          <w:t>mailto:https://www.statista.com/statistics/1043090/etsy-active-buyers-worldwide/)</w:t>
        </w:r>
      </w:hyperlink>
    </w:p>
    <w:p w14:paraId="03668F19" w14:textId="6915E08E" w:rsidR="003E0859" w:rsidRPr="00E649B7" w:rsidRDefault="003E0859">
      <w:pPr>
        <w:pStyle w:val="ListParagraph"/>
        <w:numPr>
          <w:ilvl w:val="0"/>
          <w:numId w:val="80"/>
        </w:numPr>
      </w:pPr>
      <w:r w:rsidRPr="00E649B7">
        <w:t>Fair Trade Federation. Retrieved from (</w:t>
      </w:r>
      <w:hyperlink r:id="rId24" w:history="1">
        <w:r w:rsidRPr="00E649B7">
          <w:rPr>
            <w:rStyle w:val="Hyperlink"/>
          </w:rPr>
          <w:t>mailto:http://www.fairtradefederation.org</w:t>
        </w:r>
      </w:hyperlink>
      <w:r w:rsidRPr="00E649B7">
        <w:t>)</w:t>
      </w:r>
    </w:p>
    <w:p w14:paraId="108C61D1" w14:textId="07379BCE" w:rsidR="003E0859" w:rsidRPr="00E649B7" w:rsidRDefault="003E0859">
      <w:pPr>
        <w:pStyle w:val="ListParagraph"/>
        <w:numPr>
          <w:ilvl w:val="0"/>
          <w:numId w:val="80"/>
        </w:numPr>
      </w:pPr>
      <w:r w:rsidRPr="00E649B7">
        <w:t>UNESCO Creative Cities Network. Creative Cities and Crafts. Retrieved from (</w:t>
      </w:r>
      <w:hyperlink r:id="rId25" w:history="1">
        <w:r w:rsidRPr="00E649B7">
          <w:rPr>
            <w:rStyle w:val="Hyperlink"/>
          </w:rPr>
          <w:t>mailto:https://en.unesco.org/creative-cities/home</w:t>
        </w:r>
      </w:hyperlink>
      <w:r w:rsidRPr="00E649B7">
        <w:t>)</w:t>
      </w:r>
    </w:p>
    <w:p w14:paraId="01FB2E9F" w14:textId="714C9A7C" w:rsidR="003E0859" w:rsidRPr="00E649B7" w:rsidRDefault="003E0859">
      <w:pPr>
        <w:pStyle w:val="ListParagraph"/>
        <w:numPr>
          <w:ilvl w:val="0"/>
          <w:numId w:val="80"/>
        </w:numPr>
      </w:pPr>
      <w:proofErr w:type="spellStart"/>
      <w:r w:rsidRPr="00E649B7">
        <w:t>Skillshare</w:t>
      </w:r>
      <w:proofErr w:type="spellEnd"/>
      <w:r w:rsidRPr="00E649B7">
        <w:t>. Retrieved from (</w:t>
      </w:r>
      <w:hyperlink r:id="rId26" w:history="1">
        <w:r w:rsidRPr="00E649B7">
          <w:rPr>
            <w:rStyle w:val="Hyperlink"/>
          </w:rPr>
          <w:t>mailto:http://www.skillshare.com</w:t>
        </w:r>
      </w:hyperlink>
      <w:r w:rsidRPr="00E649B7">
        <w:t>)</w:t>
      </w:r>
    </w:p>
    <w:p w14:paraId="35C890DE" w14:textId="398B6420" w:rsidR="003E0859" w:rsidRPr="00E649B7" w:rsidRDefault="003E0859">
      <w:pPr>
        <w:pStyle w:val="ListParagraph"/>
        <w:numPr>
          <w:ilvl w:val="0"/>
          <w:numId w:val="80"/>
        </w:numPr>
      </w:pPr>
      <w:r w:rsidRPr="00E649B7">
        <w:t>Udemy. Retrieved from (</w:t>
      </w:r>
      <w:hyperlink r:id="rId27" w:history="1">
        <w:r w:rsidRPr="00E649B7">
          <w:rPr>
            <w:rStyle w:val="Hyperlink"/>
          </w:rPr>
          <w:t>mailto:http://www.udemy.com</w:t>
        </w:r>
      </w:hyperlink>
      <w:r w:rsidRPr="00E649B7">
        <w:t>)</w:t>
      </w:r>
    </w:p>
    <w:p w14:paraId="100963FE" w14:textId="77732E68" w:rsidR="003E0859" w:rsidRDefault="003E0859" w:rsidP="003E0859">
      <w:pPr>
        <w:spacing w:line="278" w:lineRule="auto"/>
        <w:jc w:val="left"/>
      </w:pPr>
    </w:p>
    <w:p w14:paraId="307F1B1D" w14:textId="77777777" w:rsidR="00126C37" w:rsidRDefault="00126C37">
      <w:pPr>
        <w:spacing w:line="278" w:lineRule="auto"/>
        <w:jc w:val="left"/>
      </w:pPr>
      <w:r>
        <w:br w:type="page"/>
      </w:r>
    </w:p>
    <w:p w14:paraId="17400280" w14:textId="77777777" w:rsidR="00126C37" w:rsidRDefault="00126C37" w:rsidP="00126C37">
      <w:pPr>
        <w:pStyle w:val="Title"/>
        <w:jc w:val="center"/>
      </w:pPr>
    </w:p>
    <w:p w14:paraId="0DACAF9C" w14:textId="77777777" w:rsidR="00126C37" w:rsidRDefault="00126C37" w:rsidP="00126C37">
      <w:pPr>
        <w:pStyle w:val="Title"/>
        <w:jc w:val="center"/>
      </w:pPr>
    </w:p>
    <w:p w14:paraId="34D9B59C" w14:textId="77777777" w:rsidR="00126C37" w:rsidRDefault="00126C37" w:rsidP="00126C37">
      <w:pPr>
        <w:pStyle w:val="Title"/>
        <w:jc w:val="center"/>
        <w:rPr>
          <w:rtl/>
        </w:rPr>
      </w:pPr>
    </w:p>
    <w:p w14:paraId="5B97C3DD" w14:textId="77777777" w:rsidR="00D53144" w:rsidRDefault="00D53144" w:rsidP="00D53144">
      <w:pPr>
        <w:rPr>
          <w:rtl/>
        </w:rPr>
      </w:pPr>
    </w:p>
    <w:p w14:paraId="3EF338F6" w14:textId="77777777" w:rsidR="00D53144" w:rsidRDefault="00D53144" w:rsidP="00D53144">
      <w:pPr>
        <w:rPr>
          <w:rtl/>
        </w:rPr>
      </w:pPr>
    </w:p>
    <w:p w14:paraId="37BBF819" w14:textId="77777777" w:rsidR="00D53144" w:rsidRDefault="00D53144" w:rsidP="00D53144">
      <w:pPr>
        <w:rPr>
          <w:rtl/>
        </w:rPr>
      </w:pPr>
    </w:p>
    <w:p w14:paraId="15145DA1" w14:textId="77777777" w:rsidR="00D53144" w:rsidRPr="00D53144" w:rsidRDefault="00D53144" w:rsidP="00D53144"/>
    <w:p w14:paraId="1F18F585" w14:textId="77777777" w:rsidR="00126C37" w:rsidRDefault="00126C37" w:rsidP="00650CB5">
      <w:pPr>
        <w:pStyle w:val="Chaptertitle"/>
      </w:pPr>
      <w:bookmarkStart w:id="10" w:name="_Toc197463980"/>
      <w:r>
        <w:t>Appendices</w:t>
      </w:r>
      <w:r w:rsidRPr="00126C37">
        <w:t xml:space="preserve"> </w:t>
      </w:r>
      <w:r>
        <w:t>(Optional)</w:t>
      </w:r>
      <w:bookmarkEnd w:id="10"/>
      <w:r>
        <w:br w:type="page"/>
      </w:r>
    </w:p>
    <w:p w14:paraId="1B8FAC9C" w14:textId="223A198D" w:rsidR="008F2278" w:rsidRDefault="008F2278" w:rsidP="008F2278">
      <w:pPr>
        <w:spacing w:line="278" w:lineRule="auto"/>
        <w:jc w:val="left"/>
      </w:pPr>
    </w:p>
    <w:p w14:paraId="71DDA679" w14:textId="299834AC" w:rsidR="005470D8" w:rsidRDefault="00953A67" w:rsidP="00F3301B">
      <w:pPr>
        <w:spacing w:line="278" w:lineRule="auto"/>
        <w:jc w:val="left"/>
        <w:rPr>
          <w:noProof/>
        </w:rPr>
      </w:pPr>
      <w:r>
        <w:rPr>
          <w:noProof/>
        </w:rPr>
        <w:drawing>
          <wp:inline distT="0" distB="0" distL="0" distR="0" wp14:anchorId="4F2985D2" wp14:editId="1A8BFEDC">
            <wp:extent cx="4991100" cy="6515100"/>
            <wp:effectExtent l="0" t="0" r="0" b="0"/>
            <wp:docPr id="306241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1173" name="Picture 306241173"/>
                    <pic:cNvPicPr/>
                  </pic:nvPicPr>
                  <pic:blipFill>
                    <a:blip r:embed="rId28">
                      <a:extLst>
                        <a:ext uri="{28A0092B-C50C-407E-A947-70E740481C1C}">
                          <a14:useLocalDpi xmlns:a14="http://schemas.microsoft.com/office/drawing/2010/main" val="0"/>
                        </a:ext>
                      </a:extLst>
                    </a:blip>
                    <a:stretch>
                      <a:fillRect/>
                    </a:stretch>
                  </pic:blipFill>
                  <pic:spPr>
                    <a:xfrm>
                      <a:off x="0" y="0"/>
                      <a:ext cx="4991100" cy="6515100"/>
                    </a:xfrm>
                    <a:prstGeom prst="rect">
                      <a:avLst/>
                    </a:prstGeom>
                  </pic:spPr>
                </pic:pic>
              </a:graphicData>
            </a:graphic>
          </wp:inline>
        </w:drawing>
      </w:r>
    </w:p>
    <w:p w14:paraId="7AFE25C8" w14:textId="77777777" w:rsidR="00D53144" w:rsidRDefault="00D53144" w:rsidP="00D53144">
      <w:pPr>
        <w:rPr>
          <w:noProof/>
        </w:rPr>
      </w:pPr>
    </w:p>
    <w:p w14:paraId="53674820" w14:textId="3C46D422" w:rsidR="00D53144" w:rsidRDefault="00D53144" w:rsidP="00D53144">
      <w:pPr>
        <w:tabs>
          <w:tab w:val="left" w:pos="5136"/>
        </w:tabs>
      </w:pPr>
      <w:r>
        <w:tab/>
      </w:r>
    </w:p>
    <w:p w14:paraId="64608A93" w14:textId="77777777" w:rsidR="00D53144" w:rsidRDefault="00D53144" w:rsidP="00D53144">
      <w:pPr>
        <w:tabs>
          <w:tab w:val="left" w:pos="5136"/>
        </w:tabs>
      </w:pPr>
    </w:p>
    <w:p w14:paraId="3317CDB1" w14:textId="77777777" w:rsidR="00D53144" w:rsidRDefault="00D53144" w:rsidP="00D53144">
      <w:pPr>
        <w:tabs>
          <w:tab w:val="left" w:pos="5136"/>
        </w:tabs>
      </w:pPr>
    </w:p>
    <w:p w14:paraId="72B7969C" w14:textId="79AA532A" w:rsidR="00D53144" w:rsidRDefault="00D53144" w:rsidP="00D53144">
      <w:pPr>
        <w:tabs>
          <w:tab w:val="left" w:pos="5136"/>
        </w:tabs>
      </w:pPr>
      <w:r>
        <w:rPr>
          <w:noProof/>
        </w:rPr>
        <w:drawing>
          <wp:inline distT="0" distB="0" distL="0" distR="0" wp14:anchorId="0A7945F8" wp14:editId="1D30BFFE">
            <wp:extent cx="2331720" cy="3337560"/>
            <wp:effectExtent l="0" t="0" r="0" b="0"/>
            <wp:docPr id="1806746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6121" name="Picture 1806746121"/>
                    <pic:cNvPicPr/>
                  </pic:nvPicPr>
                  <pic:blipFill>
                    <a:blip r:embed="rId29">
                      <a:extLst>
                        <a:ext uri="{28A0092B-C50C-407E-A947-70E740481C1C}">
                          <a14:useLocalDpi xmlns:a14="http://schemas.microsoft.com/office/drawing/2010/main" val="0"/>
                        </a:ext>
                      </a:extLst>
                    </a:blip>
                    <a:stretch>
                      <a:fillRect/>
                    </a:stretch>
                  </pic:blipFill>
                  <pic:spPr>
                    <a:xfrm>
                      <a:off x="0" y="0"/>
                      <a:ext cx="2331720" cy="3337560"/>
                    </a:xfrm>
                    <a:prstGeom prst="rect">
                      <a:avLst/>
                    </a:prstGeom>
                  </pic:spPr>
                </pic:pic>
              </a:graphicData>
            </a:graphic>
          </wp:inline>
        </w:drawing>
      </w:r>
      <w:r>
        <w:t xml:space="preserve">          </w:t>
      </w:r>
      <w:r>
        <w:rPr>
          <w:noProof/>
        </w:rPr>
        <w:drawing>
          <wp:inline distT="0" distB="0" distL="0" distR="0" wp14:anchorId="2F8C4D68" wp14:editId="6F8A42B2">
            <wp:extent cx="2560320" cy="3345180"/>
            <wp:effectExtent l="0" t="0" r="0" b="7620"/>
            <wp:docPr id="1554820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0683" name="Picture 1554820683"/>
                    <pic:cNvPicPr/>
                  </pic:nvPicPr>
                  <pic:blipFill>
                    <a:blip r:embed="rId30">
                      <a:extLst>
                        <a:ext uri="{28A0092B-C50C-407E-A947-70E740481C1C}">
                          <a14:useLocalDpi xmlns:a14="http://schemas.microsoft.com/office/drawing/2010/main" val="0"/>
                        </a:ext>
                      </a:extLst>
                    </a:blip>
                    <a:stretch>
                      <a:fillRect/>
                    </a:stretch>
                  </pic:blipFill>
                  <pic:spPr>
                    <a:xfrm>
                      <a:off x="0" y="0"/>
                      <a:ext cx="2560320" cy="3345180"/>
                    </a:xfrm>
                    <a:prstGeom prst="rect">
                      <a:avLst/>
                    </a:prstGeom>
                  </pic:spPr>
                </pic:pic>
              </a:graphicData>
            </a:graphic>
          </wp:inline>
        </w:drawing>
      </w:r>
    </w:p>
    <w:p w14:paraId="414D5A0D" w14:textId="77777777" w:rsidR="00D53144" w:rsidRDefault="00D53144" w:rsidP="00D53144">
      <w:pPr>
        <w:tabs>
          <w:tab w:val="left" w:pos="5136"/>
        </w:tabs>
      </w:pPr>
    </w:p>
    <w:p w14:paraId="2688680D" w14:textId="12BF1BAC" w:rsidR="00D53144" w:rsidRDefault="004E2F9E" w:rsidP="00D53144">
      <w:pPr>
        <w:tabs>
          <w:tab w:val="left" w:pos="5136"/>
        </w:tabs>
      </w:pPr>
      <w:r>
        <w:rPr>
          <w:noProof/>
        </w:rPr>
        <w:drawing>
          <wp:inline distT="0" distB="0" distL="0" distR="0" wp14:anchorId="10F82777" wp14:editId="7AC25CB8">
            <wp:extent cx="2720340" cy="2644140"/>
            <wp:effectExtent l="0" t="0" r="3810" b="3810"/>
            <wp:docPr id="1389171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71606" name="Picture 1389171606"/>
                    <pic:cNvPicPr/>
                  </pic:nvPicPr>
                  <pic:blipFill>
                    <a:blip r:embed="rId31">
                      <a:extLst>
                        <a:ext uri="{28A0092B-C50C-407E-A947-70E740481C1C}">
                          <a14:useLocalDpi xmlns:a14="http://schemas.microsoft.com/office/drawing/2010/main" val="0"/>
                        </a:ext>
                      </a:extLst>
                    </a:blip>
                    <a:stretch>
                      <a:fillRect/>
                    </a:stretch>
                  </pic:blipFill>
                  <pic:spPr>
                    <a:xfrm>
                      <a:off x="0" y="0"/>
                      <a:ext cx="2720340" cy="2644140"/>
                    </a:xfrm>
                    <a:prstGeom prst="rect">
                      <a:avLst/>
                    </a:prstGeom>
                  </pic:spPr>
                </pic:pic>
              </a:graphicData>
            </a:graphic>
          </wp:inline>
        </w:drawing>
      </w:r>
      <w:r>
        <w:t xml:space="preserve">     </w:t>
      </w:r>
      <w:r>
        <w:rPr>
          <w:noProof/>
        </w:rPr>
        <w:drawing>
          <wp:inline distT="0" distB="0" distL="0" distR="0" wp14:anchorId="48954A75" wp14:editId="3A669F8E">
            <wp:extent cx="2689860" cy="2606040"/>
            <wp:effectExtent l="0" t="0" r="0" b="3810"/>
            <wp:docPr id="1934605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5637" name="Picture 1934605637"/>
                    <pic:cNvPicPr/>
                  </pic:nvPicPr>
                  <pic:blipFill>
                    <a:blip r:embed="rId32">
                      <a:extLst>
                        <a:ext uri="{28A0092B-C50C-407E-A947-70E740481C1C}">
                          <a14:useLocalDpi xmlns:a14="http://schemas.microsoft.com/office/drawing/2010/main" val="0"/>
                        </a:ext>
                      </a:extLst>
                    </a:blip>
                    <a:stretch>
                      <a:fillRect/>
                    </a:stretch>
                  </pic:blipFill>
                  <pic:spPr>
                    <a:xfrm>
                      <a:off x="0" y="0"/>
                      <a:ext cx="2689860" cy="2606040"/>
                    </a:xfrm>
                    <a:prstGeom prst="rect">
                      <a:avLst/>
                    </a:prstGeom>
                  </pic:spPr>
                </pic:pic>
              </a:graphicData>
            </a:graphic>
          </wp:inline>
        </w:drawing>
      </w:r>
    </w:p>
    <w:p w14:paraId="0415B63F" w14:textId="77777777" w:rsidR="004E2F9E" w:rsidRDefault="004E2F9E" w:rsidP="00D53144">
      <w:pPr>
        <w:tabs>
          <w:tab w:val="left" w:pos="5136"/>
        </w:tabs>
      </w:pPr>
    </w:p>
    <w:p w14:paraId="42BF51C2" w14:textId="77777777" w:rsidR="004E2F9E" w:rsidRDefault="004E2F9E" w:rsidP="00D53144">
      <w:pPr>
        <w:tabs>
          <w:tab w:val="left" w:pos="5136"/>
        </w:tabs>
      </w:pPr>
    </w:p>
    <w:p w14:paraId="47FAAEA0" w14:textId="77777777" w:rsidR="004E2F9E" w:rsidRDefault="004E2F9E" w:rsidP="00D53144">
      <w:pPr>
        <w:tabs>
          <w:tab w:val="left" w:pos="5136"/>
        </w:tabs>
      </w:pPr>
    </w:p>
    <w:p w14:paraId="55BA4B16" w14:textId="77777777" w:rsidR="004E2F9E" w:rsidRDefault="004E2F9E" w:rsidP="00D53144">
      <w:pPr>
        <w:tabs>
          <w:tab w:val="left" w:pos="5136"/>
        </w:tabs>
      </w:pPr>
    </w:p>
    <w:p w14:paraId="224BDB24" w14:textId="28B409D7" w:rsidR="004E2F9E" w:rsidRDefault="004E2F9E" w:rsidP="00D53144">
      <w:pPr>
        <w:tabs>
          <w:tab w:val="left" w:pos="5136"/>
        </w:tabs>
        <w:rPr>
          <w:rtl/>
          <w:lang w:bidi="ar-EG"/>
        </w:rPr>
      </w:pPr>
      <w:r>
        <w:rPr>
          <w:noProof/>
        </w:rPr>
        <w:drawing>
          <wp:inline distT="0" distB="0" distL="0" distR="0" wp14:anchorId="7665B4CF" wp14:editId="7C6B425C">
            <wp:extent cx="2804160" cy="3589020"/>
            <wp:effectExtent l="0" t="0" r="0" b="0"/>
            <wp:docPr id="31503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6022" name="Picture 315036022"/>
                    <pic:cNvPicPr/>
                  </pic:nvPicPr>
                  <pic:blipFill>
                    <a:blip r:embed="rId33">
                      <a:extLst>
                        <a:ext uri="{28A0092B-C50C-407E-A947-70E740481C1C}">
                          <a14:useLocalDpi xmlns:a14="http://schemas.microsoft.com/office/drawing/2010/main" val="0"/>
                        </a:ext>
                      </a:extLst>
                    </a:blip>
                    <a:stretch>
                      <a:fillRect/>
                    </a:stretch>
                  </pic:blipFill>
                  <pic:spPr>
                    <a:xfrm>
                      <a:off x="0" y="0"/>
                      <a:ext cx="2804160" cy="3589020"/>
                    </a:xfrm>
                    <a:prstGeom prst="rect">
                      <a:avLst/>
                    </a:prstGeom>
                  </pic:spPr>
                </pic:pic>
              </a:graphicData>
            </a:graphic>
          </wp:inline>
        </w:drawing>
      </w:r>
      <w:r>
        <w:t xml:space="preserve">   </w:t>
      </w:r>
      <w:r>
        <w:rPr>
          <w:noProof/>
        </w:rPr>
        <w:drawing>
          <wp:inline distT="0" distB="0" distL="0" distR="0" wp14:anchorId="1DEA4A49" wp14:editId="20749418">
            <wp:extent cx="3048000" cy="3611880"/>
            <wp:effectExtent l="0" t="0" r="0" b="7620"/>
            <wp:docPr id="1672227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7327" name="Picture 1672227327"/>
                    <pic:cNvPicPr/>
                  </pic:nvPicPr>
                  <pic:blipFill>
                    <a:blip r:embed="rId34">
                      <a:extLst>
                        <a:ext uri="{28A0092B-C50C-407E-A947-70E740481C1C}">
                          <a14:useLocalDpi xmlns:a14="http://schemas.microsoft.com/office/drawing/2010/main" val="0"/>
                        </a:ext>
                      </a:extLst>
                    </a:blip>
                    <a:stretch>
                      <a:fillRect/>
                    </a:stretch>
                  </pic:blipFill>
                  <pic:spPr>
                    <a:xfrm>
                      <a:off x="0" y="0"/>
                      <a:ext cx="3048000" cy="3611880"/>
                    </a:xfrm>
                    <a:prstGeom prst="rect">
                      <a:avLst/>
                    </a:prstGeom>
                  </pic:spPr>
                </pic:pic>
              </a:graphicData>
            </a:graphic>
          </wp:inline>
        </w:drawing>
      </w:r>
    </w:p>
    <w:p w14:paraId="5513F453" w14:textId="77777777" w:rsidR="004E2F9E" w:rsidRDefault="004E2F9E" w:rsidP="00D53144">
      <w:pPr>
        <w:tabs>
          <w:tab w:val="left" w:pos="5136"/>
        </w:tabs>
        <w:rPr>
          <w:rtl/>
          <w:lang w:bidi="ar-EG"/>
        </w:rPr>
      </w:pPr>
    </w:p>
    <w:p w14:paraId="4A7C7E9F" w14:textId="5295CDD6" w:rsidR="004E2F9E" w:rsidRDefault="004E2F9E" w:rsidP="00D53144">
      <w:pPr>
        <w:tabs>
          <w:tab w:val="left" w:pos="5136"/>
        </w:tabs>
        <w:rPr>
          <w:noProof/>
          <w:rtl/>
          <w:lang w:val="ar-EG" w:bidi="ar-EG"/>
        </w:rPr>
      </w:pPr>
      <w:r>
        <w:rPr>
          <w:rFonts w:hint="cs"/>
          <w:noProof/>
          <w:rtl/>
          <w:lang w:val="ar-EG" w:bidi="ar-EG"/>
        </w:rPr>
        <w:drawing>
          <wp:inline distT="0" distB="0" distL="0" distR="0" wp14:anchorId="580674C4" wp14:editId="2E297C18">
            <wp:extent cx="5943600" cy="1607820"/>
            <wp:effectExtent l="0" t="0" r="0" b="0"/>
            <wp:docPr id="210607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786" name="Picture 2106077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5AE475A5" w14:textId="77777777" w:rsidR="006E74DD" w:rsidRPr="006E74DD" w:rsidRDefault="006E74DD" w:rsidP="006E74DD">
      <w:pPr>
        <w:rPr>
          <w:lang w:bidi="ar-EG"/>
        </w:rPr>
      </w:pPr>
    </w:p>
    <w:p w14:paraId="5FAE9F74" w14:textId="77777777" w:rsidR="006E74DD" w:rsidRPr="006E74DD" w:rsidRDefault="006E74DD" w:rsidP="006E74DD">
      <w:pPr>
        <w:rPr>
          <w:lang w:bidi="ar-EG"/>
        </w:rPr>
      </w:pPr>
    </w:p>
    <w:p w14:paraId="2213EAD4" w14:textId="77777777" w:rsidR="006E74DD" w:rsidRDefault="006E74DD" w:rsidP="006E74DD">
      <w:pPr>
        <w:rPr>
          <w:noProof/>
          <w:lang w:val="ar-EG" w:bidi="ar-EG"/>
        </w:rPr>
      </w:pPr>
    </w:p>
    <w:p w14:paraId="1FEC2067" w14:textId="77777777" w:rsidR="006E74DD" w:rsidRDefault="006E74DD" w:rsidP="006E74DD">
      <w:pPr>
        <w:rPr>
          <w:noProof/>
          <w:lang w:val="ar-EG" w:bidi="ar-EG"/>
        </w:rPr>
      </w:pPr>
    </w:p>
    <w:p w14:paraId="6A1327D6" w14:textId="77777777" w:rsidR="006E74DD" w:rsidRDefault="006E74DD" w:rsidP="006E74DD">
      <w:pPr>
        <w:rPr>
          <w:lang w:bidi="ar-EG"/>
        </w:rPr>
      </w:pPr>
    </w:p>
    <w:p w14:paraId="309A6535" w14:textId="77777777" w:rsidR="006E74DD" w:rsidRPr="006E74DD" w:rsidRDefault="006E74DD" w:rsidP="006E74DD">
      <w:pPr>
        <w:rPr>
          <w:rtl/>
          <w:lang w:bidi="ar-EG"/>
        </w:rPr>
      </w:pPr>
    </w:p>
    <w:p w14:paraId="366A03A5" w14:textId="2E2FBD51" w:rsidR="006E74DD" w:rsidRDefault="006E74DD" w:rsidP="00D53144">
      <w:pPr>
        <w:tabs>
          <w:tab w:val="left" w:pos="5136"/>
        </w:tabs>
        <w:rPr>
          <w:lang w:bidi="ar-EG"/>
        </w:rPr>
      </w:pPr>
      <w:r>
        <w:rPr>
          <w:rFonts w:hint="cs"/>
          <w:noProof/>
          <w:lang w:bidi="ar-EG"/>
        </w:rPr>
        <w:drawing>
          <wp:inline distT="0" distB="0" distL="0" distR="0" wp14:anchorId="3E4AE848" wp14:editId="4F1DCB2E">
            <wp:extent cx="3086100" cy="2750820"/>
            <wp:effectExtent l="0" t="0" r="0" b="0"/>
            <wp:docPr id="1097306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6223" name="Picture 1097306223"/>
                    <pic:cNvPicPr/>
                  </pic:nvPicPr>
                  <pic:blipFill>
                    <a:blip r:embed="rId36">
                      <a:extLst>
                        <a:ext uri="{28A0092B-C50C-407E-A947-70E740481C1C}">
                          <a14:useLocalDpi xmlns:a14="http://schemas.microsoft.com/office/drawing/2010/main" val="0"/>
                        </a:ext>
                      </a:extLst>
                    </a:blip>
                    <a:stretch>
                      <a:fillRect/>
                    </a:stretch>
                  </pic:blipFill>
                  <pic:spPr>
                    <a:xfrm>
                      <a:off x="0" y="0"/>
                      <a:ext cx="3086100" cy="2750820"/>
                    </a:xfrm>
                    <a:prstGeom prst="rect">
                      <a:avLst/>
                    </a:prstGeom>
                  </pic:spPr>
                </pic:pic>
              </a:graphicData>
            </a:graphic>
          </wp:inline>
        </w:drawing>
      </w:r>
      <w:r>
        <w:rPr>
          <w:lang w:bidi="ar-EG"/>
        </w:rPr>
        <w:t xml:space="preserve">        </w:t>
      </w:r>
      <w:r w:rsidR="00760FE0">
        <w:rPr>
          <w:rFonts w:hint="cs"/>
          <w:noProof/>
          <w:lang w:bidi="ar-EG"/>
        </w:rPr>
        <w:drawing>
          <wp:inline distT="0" distB="0" distL="0" distR="0" wp14:anchorId="787E86B8" wp14:editId="4A12C525">
            <wp:extent cx="2506980" cy="2880360"/>
            <wp:effectExtent l="0" t="0" r="7620" b="0"/>
            <wp:docPr id="666876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6269" name="Picture 66687626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6980" cy="2880360"/>
                    </a:xfrm>
                    <a:prstGeom prst="rect">
                      <a:avLst/>
                    </a:prstGeom>
                  </pic:spPr>
                </pic:pic>
              </a:graphicData>
            </a:graphic>
          </wp:inline>
        </w:drawing>
      </w:r>
    </w:p>
    <w:p w14:paraId="4221A235" w14:textId="77777777" w:rsidR="00760FE0" w:rsidRDefault="00760FE0" w:rsidP="00D53144">
      <w:pPr>
        <w:tabs>
          <w:tab w:val="left" w:pos="5136"/>
        </w:tabs>
        <w:rPr>
          <w:lang w:bidi="ar-EG"/>
        </w:rPr>
      </w:pPr>
    </w:p>
    <w:p w14:paraId="2726F6DE" w14:textId="04BC64E6" w:rsidR="00760FE0" w:rsidRDefault="00760FE0" w:rsidP="00D53144">
      <w:pPr>
        <w:tabs>
          <w:tab w:val="left" w:pos="5136"/>
        </w:tabs>
        <w:rPr>
          <w:lang w:bidi="ar-EG"/>
        </w:rPr>
      </w:pPr>
      <w:r>
        <w:rPr>
          <w:rFonts w:hint="cs"/>
          <w:noProof/>
          <w:lang w:bidi="ar-EG"/>
        </w:rPr>
        <w:drawing>
          <wp:inline distT="0" distB="0" distL="0" distR="0" wp14:anchorId="391D3135" wp14:editId="172408FC">
            <wp:extent cx="2781300" cy="3787140"/>
            <wp:effectExtent l="0" t="0" r="0" b="3810"/>
            <wp:docPr id="1213897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97214" name="Picture 1213897214"/>
                    <pic:cNvPicPr/>
                  </pic:nvPicPr>
                  <pic:blipFill>
                    <a:blip r:embed="rId38">
                      <a:extLst>
                        <a:ext uri="{28A0092B-C50C-407E-A947-70E740481C1C}">
                          <a14:useLocalDpi xmlns:a14="http://schemas.microsoft.com/office/drawing/2010/main" val="0"/>
                        </a:ext>
                      </a:extLst>
                    </a:blip>
                    <a:stretch>
                      <a:fillRect/>
                    </a:stretch>
                  </pic:blipFill>
                  <pic:spPr>
                    <a:xfrm>
                      <a:off x="0" y="0"/>
                      <a:ext cx="2781300" cy="3787140"/>
                    </a:xfrm>
                    <a:prstGeom prst="rect">
                      <a:avLst/>
                    </a:prstGeom>
                  </pic:spPr>
                </pic:pic>
              </a:graphicData>
            </a:graphic>
          </wp:inline>
        </w:drawing>
      </w:r>
      <w:r w:rsidR="00BE1D3D">
        <w:rPr>
          <w:lang w:bidi="ar-EG"/>
        </w:rPr>
        <w:t xml:space="preserve">   </w:t>
      </w:r>
      <w:r w:rsidR="00BE1D3D">
        <w:rPr>
          <w:noProof/>
          <w:lang w:bidi="ar-EG"/>
        </w:rPr>
        <w:drawing>
          <wp:inline distT="0" distB="0" distL="0" distR="0" wp14:anchorId="4A778600" wp14:editId="18B68143">
            <wp:extent cx="3055620" cy="3825240"/>
            <wp:effectExtent l="0" t="0" r="0" b="3810"/>
            <wp:docPr id="1309249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9441" name="Picture 1309249441"/>
                    <pic:cNvPicPr/>
                  </pic:nvPicPr>
                  <pic:blipFill>
                    <a:blip r:embed="rId39">
                      <a:extLst>
                        <a:ext uri="{28A0092B-C50C-407E-A947-70E740481C1C}">
                          <a14:useLocalDpi xmlns:a14="http://schemas.microsoft.com/office/drawing/2010/main" val="0"/>
                        </a:ext>
                      </a:extLst>
                    </a:blip>
                    <a:stretch>
                      <a:fillRect/>
                    </a:stretch>
                  </pic:blipFill>
                  <pic:spPr>
                    <a:xfrm>
                      <a:off x="0" y="0"/>
                      <a:ext cx="3055620" cy="3825240"/>
                    </a:xfrm>
                    <a:prstGeom prst="rect">
                      <a:avLst/>
                    </a:prstGeom>
                  </pic:spPr>
                </pic:pic>
              </a:graphicData>
            </a:graphic>
          </wp:inline>
        </w:drawing>
      </w:r>
    </w:p>
    <w:p w14:paraId="6428B6AB" w14:textId="680703CF" w:rsidR="00760FE0" w:rsidRDefault="00760FE0" w:rsidP="00D53144">
      <w:pPr>
        <w:tabs>
          <w:tab w:val="left" w:pos="5136"/>
        </w:tabs>
        <w:rPr>
          <w:lang w:bidi="ar-EG"/>
        </w:rPr>
      </w:pPr>
    </w:p>
    <w:p w14:paraId="0EA34895" w14:textId="52294B25" w:rsidR="00760FE0" w:rsidRDefault="00760FE0" w:rsidP="00953A67">
      <w:pPr>
        <w:tabs>
          <w:tab w:val="left" w:pos="5136"/>
        </w:tabs>
        <w:jc w:val="center"/>
        <w:rPr>
          <w:lang w:bidi="ar-EG"/>
        </w:rPr>
      </w:pPr>
      <w:r>
        <w:rPr>
          <w:rFonts w:hint="cs"/>
          <w:noProof/>
          <w:lang w:bidi="ar-EG"/>
        </w:rPr>
        <w:lastRenderedPageBreak/>
        <w:drawing>
          <wp:inline distT="0" distB="0" distL="0" distR="0" wp14:anchorId="79F0ADD1" wp14:editId="701AE0A7">
            <wp:extent cx="3451860" cy="2788920"/>
            <wp:effectExtent l="0" t="0" r="0" b="0"/>
            <wp:docPr id="697726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26116" name="Picture 697726116"/>
                    <pic:cNvPicPr/>
                  </pic:nvPicPr>
                  <pic:blipFill>
                    <a:blip r:embed="rId40">
                      <a:extLst>
                        <a:ext uri="{28A0092B-C50C-407E-A947-70E740481C1C}">
                          <a14:useLocalDpi xmlns:a14="http://schemas.microsoft.com/office/drawing/2010/main" val="0"/>
                        </a:ext>
                      </a:extLst>
                    </a:blip>
                    <a:stretch>
                      <a:fillRect/>
                    </a:stretch>
                  </pic:blipFill>
                  <pic:spPr>
                    <a:xfrm>
                      <a:off x="0" y="0"/>
                      <a:ext cx="3451860" cy="2788920"/>
                    </a:xfrm>
                    <a:prstGeom prst="rect">
                      <a:avLst/>
                    </a:prstGeom>
                  </pic:spPr>
                </pic:pic>
              </a:graphicData>
            </a:graphic>
          </wp:inline>
        </w:drawing>
      </w:r>
      <w:r w:rsidR="00953A67">
        <w:rPr>
          <w:rFonts w:hint="cs"/>
          <w:noProof/>
          <w:lang w:bidi="ar-EG"/>
        </w:rPr>
        <w:drawing>
          <wp:inline distT="0" distB="0" distL="0" distR="0" wp14:anchorId="518E318D" wp14:editId="502CFED5">
            <wp:extent cx="5204460" cy="1989455"/>
            <wp:effectExtent l="0" t="0" r="0" b="0"/>
            <wp:docPr id="4428914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1477" name="Picture 4428914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04460" cy="1989455"/>
                    </a:xfrm>
                    <a:prstGeom prst="rect">
                      <a:avLst/>
                    </a:prstGeom>
                  </pic:spPr>
                </pic:pic>
              </a:graphicData>
            </a:graphic>
          </wp:inline>
        </w:drawing>
      </w:r>
    </w:p>
    <w:p w14:paraId="22E7C94B" w14:textId="002E6BEB" w:rsidR="00953A67" w:rsidRPr="00D53144" w:rsidRDefault="00953A67" w:rsidP="00953A67">
      <w:pPr>
        <w:tabs>
          <w:tab w:val="left" w:pos="5136"/>
        </w:tabs>
        <w:jc w:val="center"/>
        <w:rPr>
          <w:rtl/>
          <w:lang w:bidi="ar-EG"/>
        </w:rPr>
      </w:pPr>
      <w:r>
        <w:rPr>
          <w:rFonts w:hint="cs"/>
          <w:noProof/>
          <w:lang w:bidi="ar-EG"/>
        </w:rPr>
        <w:drawing>
          <wp:inline distT="0" distB="0" distL="0" distR="0" wp14:anchorId="42A21971" wp14:editId="4A5C40C1">
            <wp:extent cx="5524500" cy="723900"/>
            <wp:effectExtent l="0" t="0" r="0" b="0"/>
            <wp:docPr id="8205650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5027" name="Picture 820565027"/>
                    <pic:cNvPicPr/>
                  </pic:nvPicPr>
                  <pic:blipFill rotWithShape="1">
                    <a:blip r:embed="rId42" cstate="print">
                      <a:extLst>
                        <a:ext uri="{28A0092B-C50C-407E-A947-70E740481C1C}">
                          <a14:useLocalDpi xmlns:a14="http://schemas.microsoft.com/office/drawing/2010/main" val="0"/>
                        </a:ext>
                      </a:extLst>
                    </a:blip>
                    <a:srcRect b="35455"/>
                    <a:stretch/>
                  </pic:blipFill>
                  <pic:spPr bwMode="auto">
                    <a:xfrm>
                      <a:off x="0" y="0"/>
                      <a:ext cx="5524500" cy="723900"/>
                    </a:xfrm>
                    <a:prstGeom prst="rect">
                      <a:avLst/>
                    </a:prstGeom>
                    <a:ln>
                      <a:noFill/>
                    </a:ln>
                    <a:extLst>
                      <a:ext uri="{53640926-AAD7-44D8-BBD7-CCE9431645EC}">
                        <a14:shadowObscured xmlns:a14="http://schemas.microsoft.com/office/drawing/2010/main"/>
                      </a:ext>
                    </a:extLst>
                  </pic:spPr>
                </pic:pic>
              </a:graphicData>
            </a:graphic>
          </wp:inline>
        </w:drawing>
      </w:r>
      <w:r>
        <w:rPr>
          <w:rFonts w:hint="cs"/>
          <w:noProof/>
          <w:lang w:bidi="ar-EG"/>
        </w:rPr>
        <w:drawing>
          <wp:inline distT="0" distB="0" distL="0" distR="0" wp14:anchorId="58B0CC4E" wp14:editId="10CAAD05">
            <wp:extent cx="5943600" cy="1013460"/>
            <wp:effectExtent l="0" t="0" r="0" b="0"/>
            <wp:docPr id="10788127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12786" name="Picture 1078812786"/>
                    <pic:cNvPicPr/>
                  </pic:nvPicPr>
                  <pic:blipFill rotWithShape="1">
                    <a:blip r:embed="rId43" cstate="print">
                      <a:extLst>
                        <a:ext uri="{28A0092B-C50C-407E-A947-70E740481C1C}">
                          <a14:useLocalDpi xmlns:a14="http://schemas.microsoft.com/office/drawing/2010/main" val="0"/>
                        </a:ext>
                      </a:extLst>
                    </a:blip>
                    <a:srcRect b="18405"/>
                    <a:stretch/>
                  </pic:blipFill>
                  <pic:spPr bwMode="auto">
                    <a:xfrm>
                      <a:off x="0" y="0"/>
                      <a:ext cx="5943600" cy="1013460"/>
                    </a:xfrm>
                    <a:prstGeom prst="rect">
                      <a:avLst/>
                    </a:prstGeom>
                    <a:ln>
                      <a:noFill/>
                    </a:ln>
                    <a:extLst>
                      <a:ext uri="{53640926-AAD7-44D8-BBD7-CCE9431645EC}">
                        <a14:shadowObscured xmlns:a14="http://schemas.microsoft.com/office/drawing/2010/main"/>
                      </a:ext>
                    </a:extLst>
                  </pic:spPr>
                </pic:pic>
              </a:graphicData>
            </a:graphic>
          </wp:inline>
        </w:drawing>
      </w:r>
    </w:p>
    <w:sectPr w:rsidR="00953A67" w:rsidRPr="00D53144" w:rsidSect="006A0528">
      <w:pgSz w:w="12240" w:h="15840"/>
      <w:pgMar w:top="1440" w:right="1440" w:bottom="1134" w:left="1440" w:header="720" w:footer="720" w:gutter="0"/>
      <w:pgBorders w:offsetFrom="page">
        <w:top w:val="double" w:sz="18" w:space="24" w:color="000000" w:themeColor="text1"/>
        <w:left w:val="double" w:sz="18" w:space="24" w:color="000000" w:themeColor="text1"/>
        <w:bottom w:val="double" w:sz="18" w:space="24" w:color="000000" w:themeColor="text1"/>
        <w:right w:val="doub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7F221" w14:textId="77777777" w:rsidR="0018263D" w:rsidRDefault="0018263D" w:rsidP="005470D8">
      <w:pPr>
        <w:spacing w:after="0" w:line="240" w:lineRule="auto"/>
      </w:pPr>
      <w:r>
        <w:separator/>
      </w:r>
    </w:p>
  </w:endnote>
  <w:endnote w:type="continuationSeparator" w:id="0">
    <w:p w14:paraId="589802AE" w14:textId="77777777" w:rsidR="0018263D" w:rsidRDefault="0018263D"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0847E73C"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E9381"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4BBEA" w14:textId="77777777" w:rsidR="0018263D" w:rsidRDefault="0018263D" w:rsidP="005470D8">
      <w:pPr>
        <w:spacing w:after="0" w:line="240" w:lineRule="auto"/>
      </w:pPr>
      <w:r>
        <w:separator/>
      </w:r>
    </w:p>
  </w:footnote>
  <w:footnote w:type="continuationSeparator" w:id="0">
    <w:p w14:paraId="0B55760E" w14:textId="77777777" w:rsidR="0018263D" w:rsidRDefault="0018263D"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69890" w14:textId="77777777" w:rsidR="005470D8" w:rsidRDefault="005470D8">
    <w:pPr>
      <w:pStyle w:val="Header"/>
    </w:pPr>
    <w:r>
      <w:rPr>
        <w:noProof/>
      </w:rPr>
      <w:drawing>
        <wp:inline distT="0" distB="0" distL="0" distR="0" wp14:anchorId="438E513E" wp14:editId="45CF9FAC">
          <wp:extent cx="1790700" cy="685800"/>
          <wp:effectExtent l="0" t="0" r="0" b="0"/>
          <wp:docPr id="224261871" name="Picture 22426187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3FB5"/>
    <w:multiLevelType w:val="hybridMultilevel"/>
    <w:tmpl w:val="875A2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62D5A"/>
    <w:multiLevelType w:val="hybridMultilevel"/>
    <w:tmpl w:val="2A348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071FEE"/>
    <w:multiLevelType w:val="hybridMultilevel"/>
    <w:tmpl w:val="7056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9E7"/>
    <w:multiLevelType w:val="hybridMultilevel"/>
    <w:tmpl w:val="4DF88E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6A724D"/>
    <w:multiLevelType w:val="hybridMultilevel"/>
    <w:tmpl w:val="6F2C5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825B13"/>
    <w:multiLevelType w:val="hybridMultilevel"/>
    <w:tmpl w:val="5328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15BA2"/>
    <w:multiLevelType w:val="hybridMultilevel"/>
    <w:tmpl w:val="23140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162385"/>
    <w:multiLevelType w:val="hybridMultilevel"/>
    <w:tmpl w:val="BE08CE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3D36165"/>
    <w:multiLevelType w:val="hybridMultilevel"/>
    <w:tmpl w:val="56F8FD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04322647"/>
    <w:multiLevelType w:val="hybridMultilevel"/>
    <w:tmpl w:val="5E6AA4B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0453067A"/>
    <w:multiLevelType w:val="hybridMultilevel"/>
    <w:tmpl w:val="3D36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820F14"/>
    <w:multiLevelType w:val="hybridMultilevel"/>
    <w:tmpl w:val="25DA8E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4548EE"/>
    <w:multiLevelType w:val="hybridMultilevel"/>
    <w:tmpl w:val="245EB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8E2BF5"/>
    <w:multiLevelType w:val="hybridMultilevel"/>
    <w:tmpl w:val="7C089ABC"/>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81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77B1D84"/>
    <w:multiLevelType w:val="hybridMultilevel"/>
    <w:tmpl w:val="28BC37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77C52C1"/>
    <w:multiLevelType w:val="hybridMultilevel"/>
    <w:tmpl w:val="0A40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877866"/>
    <w:multiLevelType w:val="hybridMultilevel"/>
    <w:tmpl w:val="4D9008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07CA0D46"/>
    <w:multiLevelType w:val="hybridMultilevel"/>
    <w:tmpl w:val="C30AEA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E4692B"/>
    <w:multiLevelType w:val="hybridMultilevel"/>
    <w:tmpl w:val="B64E6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8A31199"/>
    <w:multiLevelType w:val="hybridMultilevel"/>
    <w:tmpl w:val="4C20C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E44587"/>
    <w:multiLevelType w:val="hybridMultilevel"/>
    <w:tmpl w:val="1C2E787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095A78C9"/>
    <w:multiLevelType w:val="hybridMultilevel"/>
    <w:tmpl w:val="09BE0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C504D1"/>
    <w:multiLevelType w:val="hybridMultilevel"/>
    <w:tmpl w:val="0A246A6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09E847D6"/>
    <w:multiLevelType w:val="hybridMultilevel"/>
    <w:tmpl w:val="58402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0AB56792"/>
    <w:multiLevelType w:val="multilevel"/>
    <w:tmpl w:val="071C36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26" w15:restartNumberingAfterBreak="0">
    <w:nsid w:val="0B1F60CB"/>
    <w:multiLevelType w:val="multilevel"/>
    <w:tmpl w:val="B1EAEA5A"/>
    <w:lvl w:ilvl="0">
      <w:start w:val="1"/>
      <w:numFmt w:val="decimal"/>
      <w:lvlText w:val="%1"/>
      <w:lvlJc w:val="left"/>
      <w:pPr>
        <w:ind w:left="660" w:hanging="660"/>
      </w:pPr>
      <w:rPr>
        <w:rFonts w:hint="default"/>
      </w:rPr>
    </w:lvl>
    <w:lvl w:ilvl="1">
      <w:start w:val="1"/>
      <w:numFmt w:val="decimal"/>
      <w:pStyle w:val="Style1"/>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0B9D2D8D"/>
    <w:multiLevelType w:val="hybridMultilevel"/>
    <w:tmpl w:val="8A80B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F36D7"/>
    <w:multiLevelType w:val="hybridMultilevel"/>
    <w:tmpl w:val="2826C6A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BE87A51"/>
    <w:multiLevelType w:val="hybridMultilevel"/>
    <w:tmpl w:val="91D414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0C40273C"/>
    <w:multiLevelType w:val="hybridMultilevel"/>
    <w:tmpl w:val="B5E0C58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0D6053D9"/>
    <w:multiLevelType w:val="hybridMultilevel"/>
    <w:tmpl w:val="DDD4BA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827720"/>
    <w:multiLevelType w:val="hybridMultilevel"/>
    <w:tmpl w:val="90349E2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15:restartNumberingAfterBreak="0">
    <w:nsid w:val="0DFB031B"/>
    <w:multiLevelType w:val="hybridMultilevel"/>
    <w:tmpl w:val="1794E62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0E161395"/>
    <w:multiLevelType w:val="hybridMultilevel"/>
    <w:tmpl w:val="F0C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BD24EE"/>
    <w:multiLevelType w:val="hybridMultilevel"/>
    <w:tmpl w:val="06BE29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CD0B96"/>
    <w:multiLevelType w:val="hybridMultilevel"/>
    <w:tmpl w:val="70B65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EF74F90"/>
    <w:multiLevelType w:val="hybridMultilevel"/>
    <w:tmpl w:val="066CD6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0FE57320"/>
    <w:multiLevelType w:val="hybridMultilevel"/>
    <w:tmpl w:val="ABA09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F60783"/>
    <w:multiLevelType w:val="hybridMultilevel"/>
    <w:tmpl w:val="C7767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0665EA5"/>
    <w:multiLevelType w:val="hybridMultilevel"/>
    <w:tmpl w:val="5948884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10C747AB"/>
    <w:multiLevelType w:val="hybridMultilevel"/>
    <w:tmpl w:val="B4FA7990"/>
    <w:lvl w:ilvl="0" w:tplc="79842908">
      <w:start w:val="1"/>
      <w:numFmt w:val="decimal"/>
      <w:lvlText w:val="%1."/>
      <w:lvlJc w:val="left"/>
      <w:pPr>
        <w:ind w:left="810"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2" w15:restartNumberingAfterBreak="0">
    <w:nsid w:val="112748A5"/>
    <w:multiLevelType w:val="hybridMultilevel"/>
    <w:tmpl w:val="6B32F2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3" w15:restartNumberingAfterBreak="0">
    <w:nsid w:val="11923F53"/>
    <w:multiLevelType w:val="hybridMultilevel"/>
    <w:tmpl w:val="298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1BF6F01"/>
    <w:multiLevelType w:val="hybridMultilevel"/>
    <w:tmpl w:val="85B29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25A48E1"/>
    <w:multiLevelType w:val="hybridMultilevel"/>
    <w:tmpl w:val="2F2E8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2795471"/>
    <w:multiLevelType w:val="hybridMultilevel"/>
    <w:tmpl w:val="5FCED7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2DF1620"/>
    <w:multiLevelType w:val="hybridMultilevel"/>
    <w:tmpl w:val="D214E7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36D7498"/>
    <w:multiLevelType w:val="hybridMultilevel"/>
    <w:tmpl w:val="9E4E7D8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137F34FB"/>
    <w:multiLevelType w:val="multilevel"/>
    <w:tmpl w:val="69F4363A"/>
    <w:lvl w:ilvl="0">
      <w:start w:val="7"/>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13D16140"/>
    <w:multiLevelType w:val="hybridMultilevel"/>
    <w:tmpl w:val="33021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13E321C3"/>
    <w:multiLevelType w:val="hybridMultilevel"/>
    <w:tmpl w:val="C28AD5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418200B"/>
    <w:multiLevelType w:val="hybridMultilevel"/>
    <w:tmpl w:val="38C8CCF4"/>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144C4F06"/>
    <w:multiLevelType w:val="hybridMultilevel"/>
    <w:tmpl w:val="AB7A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5B332C7"/>
    <w:multiLevelType w:val="hybridMultilevel"/>
    <w:tmpl w:val="5058CB2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1711137E"/>
    <w:multiLevelType w:val="hybridMultilevel"/>
    <w:tmpl w:val="2F0E8610"/>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177766A7"/>
    <w:multiLevelType w:val="hybridMultilevel"/>
    <w:tmpl w:val="ABF0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81539D"/>
    <w:multiLevelType w:val="hybridMultilevel"/>
    <w:tmpl w:val="DB12E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179C68E6"/>
    <w:multiLevelType w:val="hybridMultilevel"/>
    <w:tmpl w:val="FA6A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7D33DD7"/>
    <w:multiLevelType w:val="hybridMultilevel"/>
    <w:tmpl w:val="4120B3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17F95152"/>
    <w:multiLevelType w:val="hybridMultilevel"/>
    <w:tmpl w:val="00948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81F09E8"/>
    <w:multiLevelType w:val="hybridMultilevel"/>
    <w:tmpl w:val="8E6C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83427AB"/>
    <w:multiLevelType w:val="hybridMultilevel"/>
    <w:tmpl w:val="0DAA7F1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4" w15:restartNumberingAfterBreak="0">
    <w:nsid w:val="18354D6B"/>
    <w:multiLevelType w:val="multilevel"/>
    <w:tmpl w:val="AB5C5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8EC5E1F"/>
    <w:multiLevelType w:val="multilevel"/>
    <w:tmpl w:val="0A2A6A2A"/>
    <w:lvl w:ilvl="0">
      <w:start w:val="1"/>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6" w15:restartNumberingAfterBreak="0">
    <w:nsid w:val="192E3EA6"/>
    <w:multiLevelType w:val="hybridMultilevel"/>
    <w:tmpl w:val="522E4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95C09FA"/>
    <w:multiLevelType w:val="hybridMultilevel"/>
    <w:tmpl w:val="AEB49DAA"/>
    <w:lvl w:ilvl="0" w:tplc="14820A0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975562C"/>
    <w:multiLevelType w:val="hybridMultilevel"/>
    <w:tmpl w:val="3F58A0C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9" w15:restartNumberingAfterBreak="0">
    <w:nsid w:val="19C679DA"/>
    <w:multiLevelType w:val="hybridMultilevel"/>
    <w:tmpl w:val="12C676F0"/>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19D41A8A"/>
    <w:multiLevelType w:val="hybridMultilevel"/>
    <w:tmpl w:val="7376005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1" w15:restartNumberingAfterBreak="0">
    <w:nsid w:val="1A015D2C"/>
    <w:multiLevelType w:val="hybridMultilevel"/>
    <w:tmpl w:val="7A3E35F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2" w15:restartNumberingAfterBreak="0">
    <w:nsid w:val="1A195F74"/>
    <w:multiLevelType w:val="hybridMultilevel"/>
    <w:tmpl w:val="83A4CB1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1A8E7C0F"/>
    <w:multiLevelType w:val="hybridMultilevel"/>
    <w:tmpl w:val="26D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B1521FE"/>
    <w:multiLevelType w:val="hybridMultilevel"/>
    <w:tmpl w:val="6674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B2D4EFF"/>
    <w:multiLevelType w:val="hybridMultilevel"/>
    <w:tmpl w:val="8580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C6E5453"/>
    <w:multiLevelType w:val="hybridMultilevel"/>
    <w:tmpl w:val="74C40A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7" w15:restartNumberingAfterBreak="0">
    <w:nsid w:val="1DA160FB"/>
    <w:multiLevelType w:val="hybridMultilevel"/>
    <w:tmpl w:val="A28E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E555ABB"/>
    <w:multiLevelType w:val="hybridMultilevel"/>
    <w:tmpl w:val="0B5C0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1E916714"/>
    <w:multiLevelType w:val="hybridMultilevel"/>
    <w:tmpl w:val="6F64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EF42FF3"/>
    <w:multiLevelType w:val="hybridMultilevel"/>
    <w:tmpl w:val="79F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F35735E"/>
    <w:multiLevelType w:val="hybridMultilevel"/>
    <w:tmpl w:val="6F7C4AA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3" w15:restartNumberingAfterBreak="0">
    <w:nsid w:val="1FAF3F2D"/>
    <w:multiLevelType w:val="hybridMultilevel"/>
    <w:tmpl w:val="BBE4BB6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4" w15:restartNumberingAfterBreak="0">
    <w:nsid w:val="20300ABC"/>
    <w:multiLevelType w:val="hybridMultilevel"/>
    <w:tmpl w:val="BD4CC81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2035568F"/>
    <w:multiLevelType w:val="hybridMultilevel"/>
    <w:tmpl w:val="D5D86AF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6" w15:restartNumberingAfterBreak="0">
    <w:nsid w:val="20534ACA"/>
    <w:multiLevelType w:val="hybridMultilevel"/>
    <w:tmpl w:val="D7C66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20D306A8"/>
    <w:multiLevelType w:val="hybridMultilevel"/>
    <w:tmpl w:val="2E502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0DE198A"/>
    <w:multiLevelType w:val="hybridMultilevel"/>
    <w:tmpl w:val="DA6A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13E7F20"/>
    <w:multiLevelType w:val="hybridMultilevel"/>
    <w:tmpl w:val="9F60D1F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0" w15:restartNumberingAfterBreak="0">
    <w:nsid w:val="21E054CF"/>
    <w:multiLevelType w:val="hybridMultilevel"/>
    <w:tmpl w:val="C4AEF3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1" w15:restartNumberingAfterBreak="0">
    <w:nsid w:val="21ED38EC"/>
    <w:multiLevelType w:val="hybridMultilevel"/>
    <w:tmpl w:val="EFE600B8"/>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220C554C"/>
    <w:multiLevelType w:val="multilevel"/>
    <w:tmpl w:val="16A89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29B57D5"/>
    <w:multiLevelType w:val="hybridMultilevel"/>
    <w:tmpl w:val="8E802A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4" w15:restartNumberingAfterBreak="0">
    <w:nsid w:val="22BA7B02"/>
    <w:multiLevelType w:val="hybridMultilevel"/>
    <w:tmpl w:val="C1E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2F602CE"/>
    <w:multiLevelType w:val="hybridMultilevel"/>
    <w:tmpl w:val="7992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31475B6"/>
    <w:multiLevelType w:val="hybridMultilevel"/>
    <w:tmpl w:val="11125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23216C1D"/>
    <w:multiLevelType w:val="hybridMultilevel"/>
    <w:tmpl w:val="D0E6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39F30A6"/>
    <w:multiLevelType w:val="hybridMultilevel"/>
    <w:tmpl w:val="3AE4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3E24A82"/>
    <w:multiLevelType w:val="hybridMultilevel"/>
    <w:tmpl w:val="5066C2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2402238B"/>
    <w:multiLevelType w:val="hybridMultilevel"/>
    <w:tmpl w:val="744C1B9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1" w15:restartNumberingAfterBreak="0">
    <w:nsid w:val="24D10C72"/>
    <w:multiLevelType w:val="hybridMultilevel"/>
    <w:tmpl w:val="F12A64C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2" w15:restartNumberingAfterBreak="0">
    <w:nsid w:val="254174B2"/>
    <w:multiLevelType w:val="hybridMultilevel"/>
    <w:tmpl w:val="2492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54C0DD6"/>
    <w:multiLevelType w:val="hybridMultilevel"/>
    <w:tmpl w:val="10363AE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4" w15:restartNumberingAfterBreak="0">
    <w:nsid w:val="2552666E"/>
    <w:multiLevelType w:val="hybridMultilevel"/>
    <w:tmpl w:val="94DE6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5835AB4"/>
    <w:multiLevelType w:val="hybridMultilevel"/>
    <w:tmpl w:val="CCA2D9E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6" w15:restartNumberingAfterBreak="0">
    <w:nsid w:val="25A56435"/>
    <w:multiLevelType w:val="hybridMultilevel"/>
    <w:tmpl w:val="EFEA79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5B83D42"/>
    <w:multiLevelType w:val="hybridMultilevel"/>
    <w:tmpl w:val="A40A9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60673D2"/>
    <w:multiLevelType w:val="hybridMultilevel"/>
    <w:tmpl w:val="2946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70806DD"/>
    <w:multiLevelType w:val="hybridMultilevel"/>
    <w:tmpl w:val="1B74BB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78F6185"/>
    <w:multiLevelType w:val="hybridMultilevel"/>
    <w:tmpl w:val="FACE45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1" w15:restartNumberingAfterBreak="0">
    <w:nsid w:val="283075C7"/>
    <w:multiLevelType w:val="hybridMultilevel"/>
    <w:tmpl w:val="485A1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291F3A33"/>
    <w:multiLevelType w:val="hybridMultilevel"/>
    <w:tmpl w:val="F5CACC9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3" w15:restartNumberingAfterBreak="0">
    <w:nsid w:val="292816EE"/>
    <w:multiLevelType w:val="hybridMultilevel"/>
    <w:tmpl w:val="B5C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29CB7BFF"/>
    <w:multiLevelType w:val="hybridMultilevel"/>
    <w:tmpl w:val="CABE5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9F67F5B"/>
    <w:multiLevelType w:val="hybridMultilevel"/>
    <w:tmpl w:val="38F0D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2A7D393F"/>
    <w:multiLevelType w:val="hybridMultilevel"/>
    <w:tmpl w:val="14A2E75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2A926D52"/>
    <w:multiLevelType w:val="hybridMultilevel"/>
    <w:tmpl w:val="42A2C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2AA06C4E"/>
    <w:multiLevelType w:val="hybridMultilevel"/>
    <w:tmpl w:val="6D3AD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AA2395C"/>
    <w:multiLevelType w:val="hybridMultilevel"/>
    <w:tmpl w:val="869CA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2AB80D2B"/>
    <w:multiLevelType w:val="multilevel"/>
    <w:tmpl w:val="959636E0"/>
    <w:lvl w:ilvl="0">
      <w:start w:val="1"/>
      <w:numFmt w:val="decimal"/>
      <w:lvlText w:val="%1."/>
      <w:lvlJc w:val="left"/>
      <w:pPr>
        <w:tabs>
          <w:tab w:val="num" w:pos="720"/>
        </w:tabs>
        <w:ind w:left="720" w:hanging="360"/>
      </w:pPr>
      <w:rPr>
        <w:rFonts w:asciiTheme="majorBidi" w:eastAsiaTheme="minorHAnsi" w:hAnsiTheme="majorBid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C2661D2"/>
    <w:multiLevelType w:val="hybridMultilevel"/>
    <w:tmpl w:val="ED66F61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2C445F82"/>
    <w:multiLevelType w:val="hybridMultilevel"/>
    <w:tmpl w:val="82ECFFE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2C463627"/>
    <w:multiLevelType w:val="hybridMultilevel"/>
    <w:tmpl w:val="477CEEF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5" w15:restartNumberingAfterBreak="0">
    <w:nsid w:val="2CAA35BC"/>
    <w:multiLevelType w:val="hybridMultilevel"/>
    <w:tmpl w:val="5D58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CFB4EEE"/>
    <w:multiLevelType w:val="hybridMultilevel"/>
    <w:tmpl w:val="788031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7" w15:restartNumberingAfterBreak="0">
    <w:nsid w:val="2E511A36"/>
    <w:multiLevelType w:val="hybridMultilevel"/>
    <w:tmpl w:val="8CE258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2EDB3138"/>
    <w:multiLevelType w:val="hybridMultilevel"/>
    <w:tmpl w:val="F7400A9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9" w15:restartNumberingAfterBreak="0">
    <w:nsid w:val="2F9116FD"/>
    <w:multiLevelType w:val="hybridMultilevel"/>
    <w:tmpl w:val="5BFC65CC"/>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0" w15:restartNumberingAfterBreak="0">
    <w:nsid w:val="30C10F4B"/>
    <w:multiLevelType w:val="hybridMultilevel"/>
    <w:tmpl w:val="FBA4602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1" w15:restartNumberingAfterBreak="0">
    <w:nsid w:val="30FC7ADB"/>
    <w:multiLevelType w:val="hybridMultilevel"/>
    <w:tmpl w:val="DF80AAB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2" w15:restartNumberingAfterBreak="0">
    <w:nsid w:val="3145730E"/>
    <w:multiLevelType w:val="hybridMultilevel"/>
    <w:tmpl w:val="471A137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3" w15:restartNumberingAfterBreak="0">
    <w:nsid w:val="319C6BE7"/>
    <w:multiLevelType w:val="hybridMultilevel"/>
    <w:tmpl w:val="7A20A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31C473F3"/>
    <w:multiLevelType w:val="hybridMultilevel"/>
    <w:tmpl w:val="0BC2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1C62CF9"/>
    <w:multiLevelType w:val="hybridMultilevel"/>
    <w:tmpl w:val="F00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1D025B8"/>
    <w:multiLevelType w:val="hybridMultilevel"/>
    <w:tmpl w:val="442E03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7" w15:restartNumberingAfterBreak="0">
    <w:nsid w:val="3221601C"/>
    <w:multiLevelType w:val="hybridMultilevel"/>
    <w:tmpl w:val="774402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2367657"/>
    <w:multiLevelType w:val="hybridMultilevel"/>
    <w:tmpl w:val="67F0FA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9" w15:restartNumberingAfterBreak="0">
    <w:nsid w:val="331B56FB"/>
    <w:multiLevelType w:val="hybridMultilevel"/>
    <w:tmpl w:val="364696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32A0736"/>
    <w:multiLevelType w:val="hybridMultilevel"/>
    <w:tmpl w:val="AE78D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3445694A"/>
    <w:multiLevelType w:val="hybridMultilevel"/>
    <w:tmpl w:val="2F8EC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45844B4"/>
    <w:multiLevelType w:val="hybridMultilevel"/>
    <w:tmpl w:val="BEF6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4600711"/>
    <w:multiLevelType w:val="hybridMultilevel"/>
    <w:tmpl w:val="6BC8424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4" w15:restartNumberingAfterBreak="0">
    <w:nsid w:val="349E4FE9"/>
    <w:multiLevelType w:val="hybridMultilevel"/>
    <w:tmpl w:val="0B9E32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4DE6E40"/>
    <w:multiLevelType w:val="hybridMultilevel"/>
    <w:tmpl w:val="D96CAE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5A238B7"/>
    <w:multiLevelType w:val="hybridMultilevel"/>
    <w:tmpl w:val="E4FE6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5CE60BE"/>
    <w:multiLevelType w:val="hybridMultilevel"/>
    <w:tmpl w:val="47AA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3639702B"/>
    <w:multiLevelType w:val="hybridMultilevel"/>
    <w:tmpl w:val="EF38C36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9" w15:restartNumberingAfterBreak="0">
    <w:nsid w:val="37267AF5"/>
    <w:multiLevelType w:val="hybridMultilevel"/>
    <w:tmpl w:val="C4268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77961F3"/>
    <w:multiLevelType w:val="hybridMultilevel"/>
    <w:tmpl w:val="65BC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378826BD"/>
    <w:multiLevelType w:val="hybridMultilevel"/>
    <w:tmpl w:val="B2A8603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2" w15:restartNumberingAfterBreak="0">
    <w:nsid w:val="37CC393E"/>
    <w:multiLevelType w:val="hybridMultilevel"/>
    <w:tmpl w:val="91B2C9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3" w15:restartNumberingAfterBreak="0">
    <w:nsid w:val="382B7AB8"/>
    <w:multiLevelType w:val="hybridMultilevel"/>
    <w:tmpl w:val="52EC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8850C6F"/>
    <w:multiLevelType w:val="hybridMultilevel"/>
    <w:tmpl w:val="CAB87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38A01134"/>
    <w:multiLevelType w:val="hybridMultilevel"/>
    <w:tmpl w:val="1608A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8A55136"/>
    <w:multiLevelType w:val="hybridMultilevel"/>
    <w:tmpl w:val="8B141C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391D3B70"/>
    <w:multiLevelType w:val="hybridMultilevel"/>
    <w:tmpl w:val="308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395B16A5"/>
    <w:multiLevelType w:val="hybridMultilevel"/>
    <w:tmpl w:val="FC42260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9" w15:restartNumberingAfterBreak="0">
    <w:nsid w:val="3A94766F"/>
    <w:multiLevelType w:val="hybridMultilevel"/>
    <w:tmpl w:val="B1B87A6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0" w15:restartNumberingAfterBreak="0">
    <w:nsid w:val="3AFF1739"/>
    <w:multiLevelType w:val="hybridMultilevel"/>
    <w:tmpl w:val="1E6684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1" w15:restartNumberingAfterBreak="0">
    <w:nsid w:val="3BC06396"/>
    <w:multiLevelType w:val="hybridMultilevel"/>
    <w:tmpl w:val="7C5C4BD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2" w15:restartNumberingAfterBreak="0">
    <w:nsid w:val="3BC669DB"/>
    <w:multiLevelType w:val="hybridMultilevel"/>
    <w:tmpl w:val="778485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3" w15:restartNumberingAfterBreak="0">
    <w:nsid w:val="3C0E3784"/>
    <w:multiLevelType w:val="hybridMultilevel"/>
    <w:tmpl w:val="1EE490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4" w15:restartNumberingAfterBreak="0">
    <w:nsid w:val="3D2A22CA"/>
    <w:multiLevelType w:val="multilevel"/>
    <w:tmpl w:val="DD78D5F0"/>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65" w15:restartNumberingAfterBreak="0">
    <w:nsid w:val="3DB048A2"/>
    <w:multiLevelType w:val="hybridMultilevel"/>
    <w:tmpl w:val="65F04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3E446A11"/>
    <w:multiLevelType w:val="hybridMultilevel"/>
    <w:tmpl w:val="D1CC2A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E532F5F"/>
    <w:multiLevelType w:val="hybridMultilevel"/>
    <w:tmpl w:val="2EBA041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8" w15:restartNumberingAfterBreak="0">
    <w:nsid w:val="3E810B9C"/>
    <w:multiLevelType w:val="hybridMultilevel"/>
    <w:tmpl w:val="00864F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9" w15:restartNumberingAfterBreak="0">
    <w:nsid w:val="3EF90B31"/>
    <w:multiLevelType w:val="hybridMultilevel"/>
    <w:tmpl w:val="F04C491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0" w15:restartNumberingAfterBreak="0">
    <w:nsid w:val="3F0C5DB6"/>
    <w:multiLevelType w:val="hybridMultilevel"/>
    <w:tmpl w:val="984403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F590957"/>
    <w:multiLevelType w:val="hybridMultilevel"/>
    <w:tmpl w:val="15C0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0413E0B"/>
    <w:multiLevelType w:val="hybridMultilevel"/>
    <w:tmpl w:val="B3683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05959F1"/>
    <w:multiLevelType w:val="hybridMultilevel"/>
    <w:tmpl w:val="942256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21B5929"/>
    <w:multiLevelType w:val="hybridMultilevel"/>
    <w:tmpl w:val="9D5A1B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43C76D0B"/>
    <w:multiLevelType w:val="hybridMultilevel"/>
    <w:tmpl w:val="BC78DAC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44F118DF"/>
    <w:multiLevelType w:val="hybridMultilevel"/>
    <w:tmpl w:val="A46C6C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7" w15:restartNumberingAfterBreak="0">
    <w:nsid w:val="46B959D4"/>
    <w:multiLevelType w:val="multilevel"/>
    <w:tmpl w:val="CDB65BE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78" w15:restartNumberingAfterBreak="0">
    <w:nsid w:val="476A63A4"/>
    <w:multiLevelType w:val="hybridMultilevel"/>
    <w:tmpl w:val="9946A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79978B4"/>
    <w:multiLevelType w:val="hybridMultilevel"/>
    <w:tmpl w:val="A5D8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8866E66"/>
    <w:multiLevelType w:val="hybridMultilevel"/>
    <w:tmpl w:val="11FC477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1" w15:restartNumberingAfterBreak="0">
    <w:nsid w:val="49226B36"/>
    <w:multiLevelType w:val="hybridMultilevel"/>
    <w:tmpl w:val="6D8C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A5E3F6F"/>
    <w:multiLevelType w:val="hybridMultilevel"/>
    <w:tmpl w:val="6BE83060"/>
    <w:lvl w:ilvl="0" w:tplc="70829046">
      <w:start w:val="1"/>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4B7E555E"/>
    <w:multiLevelType w:val="hybridMultilevel"/>
    <w:tmpl w:val="7DD02630"/>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4" w15:restartNumberingAfterBreak="0">
    <w:nsid w:val="4B814ACB"/>
    <w:multiLevelType w:val="hybridMultilevel"/>
    <w:tmpl w:val="05666E5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5" w15:restartNumberingAfterBreak="0">
    <w:nsid w:val="4D2F3FA5"/>
    <w:multiLevelType w:val="hybridMultilevel"/>
    <w:tmpl w:val="BFCED0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DBB3E59"/>
    <w:multiLevelType w:val="hybridMultilevel"/>
    <w:tmpl w:val="5D40C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DF03F3C"/>
    <w:multiLevelType w:val="hybridMultilevel"/>
    <w:tmpl w:val="63005B2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8" w15:restartNumberingAfterBreak="0">
    <w:nsid w:val="4E1D69C1"/>
    <w:multiLevelType w:val="multilevel"/>
    <w:tmpl w:val="ACE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E3510C2"/>
    <w:multiLevelType w:val="hybridMultilevel"/>
    <w:tmpl w:val="0FB8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4EAC703B"/>
    <w:multiLevelType w:val="hybridMultilevel"/>
    <w:tmpl w:val="C4F8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4FA52144"/>
    <w:multiLevelType w:val="hybridMultilevel"/>
    <w:tmpl w:val="B554F3B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2" w15:restartNumberingAfterBreak="0">
    <w:nsid w:val="4FAB0B7A"/>
    <w:multiLevelType w:val="hybridMultilevel"/>
    <w:tmpl w:val="2C40DADE"/>
    <w:lvl w:ilvl="0" w:tplc="04090001">
      <w:start w:val="1"/>
      <w:numFmt w:val="bullet"/>
      <w:lvlText w:val=""/>
      <w:lvlJc w:val="left"/>
      <w:pPr>
        <w:ind w:left="768" w:hanging="360"/>
      </w:pPr>
      <w:rPr>
        <w:rFonts w:ascii="Symbol" w:hAnsi="Symbol" w:hint="default"/>
      </w:rPr>
    </w:lvl>
    <w:lvl w:ilvl="1" w:tplc="FBF6A43C">
      <w:numFmt w:val="bullet"/>
      <w:lvlText w:val="-"/>
      <w:lvlJc w:val="left"/>
      <w:pPr>
        <w:ind w:left="1488" w:hanging="360"/>
      </w:pPr>
      <w:rPr>
        <w:rFonts w:ascii="Times New Roman" w:eastAsiaTheme="minorHAnsi" w:hAnsi="Times New Roman" w:cs="Times New Roma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3" w15:restartNumberingAfterBreak="0">
    <w:nsid w:val="4FB34A27"/>
    <w:multiLevelType w:val="hybridMultilevel"/>
    <w:tmpl w:val="02DE7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4FC45CF5"/>
    <w:multiLevelType w:val="hybridMultilevel"/>
    <w:tmpl w:val="B6FC8F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01E442B"/>
    <w:multiLevelType w:val="hybridMultilevel"/>
    <w:tmpl w:val="E768F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0615A09"/>
    <w:multiLevelType w:val="hybridMultilevel"/>
    <w:tmpl w:val="98FA2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50CB52D0"/>
    <w:multiLevelType w:val="hybridMultilevel"/>
    <w:tmpl w:val="7EFAB132"/>
    <w:lvl w:ilvl="0" w:tplc="04090009">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8" w15:restartNumberingAfterBreak="0">
    <w:nsid w:val="511A0D08"/>
    <w:multiLevelType w:val="hybridMultilevel"/>
    <w:tmpl w:val="36944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11F5B3A"/>
    <w:multiLevelType w:val="hybridMultilevel"/>
    <w:tmpl w:val="F00A5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0" w15:restartNumberingAfterBreak="0">
    <w:nsid w:val="51712E35"/>
    <w:multiLevelType w:val="hybridMultilevel"/>
    <w:tmpl w:val="BCA4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51724D43"/>
    <w:multiLevelType w:val="hybridMultilevel"/>
    <w:tmpl w:val="A97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17D7E1F"/>
    <w:multiLevelType w:val="hybridMultilevel"/>
    <w:tmpl w:val="A154C5F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517F4C51"/>
    <w:multiLevelType w:val="hybridMultilevel"/>
    <w:tmpl w:val="2CD6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1DE71BE"/>
    <w:multiLevelType w:val="hybridMultilevel"/>
    <w:tmpl w:val="8B18994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5" w15:restartNumberingAfterBreak="0">
    <w:nsid w:val="5280349A"/>
    <w:multiLevelType w:val="hybridMultilevel"/>
    <w:tmpl w:val="7AEC216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15:restartNumberingAfterBreak="0">
    <w:nsid w:val="529F723E"/>
    <w:multiLevelType w:val="hybridMultilevel"/>
    <w:tmpl w:val="0524B8FA"/>
    <w:lvl w:ilvl="0" w:tplc="FFFFFFFF">
      <w:start w:val="1"/>
      <w:numFmt w:val="bullet"/>
      <w:lvlText w:val=""/>
      <w:lvlJc w:val="left"/>
      <w:pPr>
        <w:ind w:left="852"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07" w15:restartNumberingAfterBreak="0">
    <w:nsid w:val="533B521F"/>
    <w:multiLevelType w:val="hybridMultilevel"/>
    <w:tmpl w:val="8C0082F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8" w15:restartNumberingAfterBreak="0">
    <w:nsid w:val="543D6C67"/>
    <w:multiLevelType w:val="hybridMultilevel"/>
    <w:tmpl w:val="EC309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15:restartNumberingAfterBreak="0">
    <w:nsid w:val="54CE3A9C"/>
    <w:multiLevelType w:val="hybridMultilevel"/>
    <w:tmpl w:val="9CDABE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0" w15:restartNumberingAfterBreak="0">
    <w:nsid w:val="552B197C"/>
    <w:multiLevelType w:val="hybridMultilevel"/>
    <w:tmpl w:val="E2C8B0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5A5540A"/>
    <w:multiLevelType w:val="hybridMultilevel"/>
    <w:tmpl w:val="934E9CB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2" w15:restartNumberingAfterBreak="0">
    <w:nsid w:val="55B95A1A"/>
    <w:multiLevelType w:val="multilevel"/>
    <w:tmpl w:val="22C6803A"/>
    <w:lvl w:ilvl="0">
      <w:start w:val="1"/>
      <w:numFmt w:val="decimal"/>
      <w:lvlText w:val="%1."/>
      <w:lvlJc w:val="left"/>
      <w:pPr>
        <w:tabs>
          <w:tab w:val="num" w:pos="720"/>
        </w:tabs>
        <w:ind w:left="720" w:hanging="360"/>
      </w:pPr>
      <w:rPr>
        <w:rFonts w:asciiTheme="majorBidi" w:eastAsiaTheme="minorHAnsi" w:hAnsiTheme="majorBidi" w:cstheme="minorBidi"/>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67C18CD"/>
    <w:multiLevelType w:val="hybridMultilevel"/>
    <w:tmpl w:val="8ADE01D4"/>
    <w:lvl w:ilvl="0" w:tplc="FFFFFFFF">
      <w:start w:val="1"/>
      <w:numFmt w:val="bullet"/>
      <w:lvlText w:val=""/>
      <w:lvlJc w:val="left"/>
      <w:pPr>
        <w:ind w:left="852"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14" w15:restartNumberingAfterBreak="0">
    <w:nsid w:val="56D030E6"/>
    <w:multiLevelType w:val="multilevel"/>
    <w:tmpl w:val="238E7D48"/>
    <w:lvl w:ilvl="0">
      <w:start w:val="1"/>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15" w15:restartNumberingAfterBreak="0">
    <w:nsid w:val="56D164E5"/>
    <w:multiLevelType w:val="hybridMultilevel"/>
    <w:tmpl w:val="E648DA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6" w15:restartNumberingAfterBreak="0">
    <w:nsid w:val="57192B7A"/>
    <w:multiLevelType w:val="hybridMultilevel"/>
    <w:tmpl w:val="42F03D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7214D67"/>
    <w:multiLevelType w:val="hybridMultilevel"/>
    <w:tmpl w:val="6B46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7E70F64"/>
    <w:multiLevelType w:val="hybridMultilevel"/>
    <w:tmpl w:val="4464F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58253E36"/>
    <w:multiLevelType w:val="hybridMultilevel"/>
    <w:tmpl w:val="A86A53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97942AB"/>
    <w:multiLevelType w:val="hybridMultilevel"/>
    <w:tmpl w:val="CA2448A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1" w15:restartNumberingAfterBreak="0">
    <w:nsid w:val="597C32B0"/>
    <w:multiLevelType w:val="hybridMultilevel"/>
    <w:tmpl w:val="8ADE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9C05DFE"/>
    <w:multiLevelType w:val="hybridMultilevel"/>
    <w:tmpl w:val="51CE9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9E33160"/>
    <w:multiLevelType w:val="hybridMultilevel"/>
    <w:tmpl w:val="661E1B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5A21709C"/>
    <w:multiLevelType w:val="hybridMultilevel"/>
    <w:tmpl w:val="D2A47092"/>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5" w15:restartNumberingAfterBreak="0">
    <w:nsid w:val="5CB130A6"/>
    <w:multiLevelType w:val="multilevel"/>
    <w:tmpl w:val="E4C29564"/>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26" w15:restartNumberingAfterBreak="0">
    <w:nsid w:val="5CD93D78"/>
    <w:multiLevelType w:val="multilevel"/>
    <w:tmpl w:val="BC9C46E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600" w:hanging="2880"/>
      </w:pPr>
      <w:rPr>
        <w:rFonts w:hint="default"/>
      </w:rPr>
    </w:lvl>
  </w:abstractNum>
  <w:abstractNum w:abstractNumId="227" w15:restartNumberingAfterBreak="0">
    <w:nsid w:val="5CF31D31"/>
    <w:multiLevelType w:val="hybridMultilevel"/>
    <w:tmpl w:val="1C44C9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8" w15:restartNumberingAfterBreak="0">
    <w:nsid w:val="5D0B37A0"/>
    <w:multiLevelType w:val="hybridMultilevel"/>
    <w:tmpl w:val="56A45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E732C29"/>
    <w:multiLevelType w:val="hybridMultilevel"/>
    <w:tmpl w:val="EE2A4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5EA70294"/>
    <w:multiLevelType w:val="hybridMultilevel"/>
    <w:tmpl w:val="3BA6D03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1" w15:restartNumberingAfterBreak="0">
    <w:nsid w:val="5F50547D"/>
    <w:multiLevelType w:val="hybridMultilevel"/>
    <w:tmpl w:val="EC6696E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2" w15:restartNumberingAfterBreak="0">
    <w:nsid w:val="5FB0323D"/>
    <w:multiLevelType w:val="hybridMultilevel"/>
    <w:tmpl w:val="36F8162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3" w15:restartNumberingAfterBreak="0">
    <w:nsid w:val="5FF32D6C"/>
    <w:multiLevelType w:val="hybridMultilevel"/>
    <w:tmpl w:val="6F128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0486F90"/>
    <w:multiLevelType w:val="hybridMultilevel"/>
    <w:tmpl w:val="7090A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0D04463"/>
    <w:multiLevelType w:val="hybridMultilevel"/>
    <w:tmpl w:val="6A1050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6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6" w15:restartNumberingAfterBreak="0">
    <w:nsid w:val="617A514A"/>
    <w:multiLevelType w:val="hybridMultilevel"/>
    <w:tmpl w:val="8C1C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28D74BD"/>
    <w:multiLevelType w:val="hybridMultilevel"/>
    <w:tmpl w:val="8404FF3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8" w15:restartNumberingAfterBreak="0">
    <w:nsid w:val="62A63395"/>
    <w:multiLevelType w:val="hybridMultilevel"/>
    <w:tmpl w:val="3C5AA0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9" w15:restartNumberingAfterBreak="0">
    <w:nsid w:val="62E06472"/>
    <w:multiLevelType w:val="hybridMultilevel"/>
    <w:tmpl w:val="7514DF1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0" w15:restartNumberingAfterBreak="0">
    <w:nsid w:val="631904D1"/>
    <w:multiLevelType w:val="hybridMultilevel"/>
    <w:tmpl w:val="D6BA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39E6A50"/>
    <w:multiLevelType w:val="hybridMultilevel"/>
    <w:tmpl w:val="92066B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2" w15:restartNumberingAfterBreak="0">
    <w:nsid w:val="646841EC"/>
    <w:multiLevelType w:val="hybridMultilevel"/>
    <w:tmpl w:val="718C82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15:restartNumberingAfterBreak="0">
    <w:nsid w:val="64CA7589"/>
    <w:multiLevelType w:val="hybridMultilevel"/>
    <w:tmpl w:val="CD76A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4" w15:restartNumberingAfterBreak="0">
    <w:nsid w:val="651F221A"/>
    <w:multiLevelType w:val="hybridMultilevel"/>
    <w:tmpl w:val="01DEF0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564677A"/>
    <w:multiLevelType w:val="hybridMultilevel"/>
    <w:tmpl w:val="12BC0C6E"/>
    <w:lvl w:ilvl="0" w:tplc="581A32BE">
      <w:start w:val="1"/>
      <w:numFmt w:val="decimal"/>
      <w:lvlText w:val="%1."/>
      <w:lvlJc w:val="left"/>
      <w:pPr>
        <w:ind w:left="720" w:hanging="360"/>
      </w:pPr>
      <w:rPr>
        <w:rFonts w:hint="default"/>
        <w:b/>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66330520"/>
    <w:multiLevelType w:val="hybridMultilevel"/>
    <w:tmpl w:val="8D06B8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713241D"/>
    <w:multiLevelType w:val="hybridMultilevel"/>
    <w:tmpl w:val="50426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7D701E6"/>
    <w:multiLevelType w:val="hybridMultilevel"/>
    <w:tmpl w:val="E2F0B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8317937"/>
    <w:multiLevelType w:val="hybridMultilevel"/>
    <w:tmpl w:val="291C9D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68861773"/>
    <w:multiLevelType w:val="hybridMultilevel"/>
    <w:tmpl w:val="784E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1" w15:restartNumberingAfterBreak="0">
    <w:nsid w:val="68A8419C"/>
    <w:multiLevelType w:val="hybridMultilevel"/>
    <w:tmpl w:val="7494F50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2" w15:restartNumberingAfterBreak="0">
    <w:nsid w:val="6A503C8A"/>
    <w:multiLevelType w:val="hybridMultilevel"/>
    <w:tmpl w:val="7978877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3"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4" w15:restartNumberingAfterBreak="0">
    <w:nsid w:val="6AFF02BE"/>
    <w:multiLevelType w:val="hybridMultilevel"/>
    <w:tmpl w:val="CF905CB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5" w15:restartNumberingAfterBreak="0">
    <w:nsid w:val="6B28226C"/>
    <w:multiLevelType w:val="hybridMultilevel"/>
    <w:tmpl w:val="C0F045D0"/>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81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6" w15:restartNumberingAfterBreak="0">
    <w:nsid w:val="6C3F0065"/>
    <w:multiLevelType w:val="hybridMultilevel"/>
    <w:tmpl w:val="C0DC7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7" w15:restartNumberingAfterBreak="0">
    <w:nsid w:val="6C597413"/>
    <w:multiLevelType w:val="hybridMultilevel"/>
    <w:tmpl w:val="43D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CFF43C8"/>
    <w:multiLevelType w:val="hybridMultilevel"/>
    <w:tmpl w:val="4AA889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6D2F634F"/>
    <w:multiLevelType w:val="hybridMultilevel"/>
    <w:tmpl w:val="12189D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6DC03FA9"/>
    <w:multiLevelType w:val="hybridMultilevel"/>
    <w:tmpl w:val="D4823F2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1" w15:restartNumberingAfterBreak="0">
    <w:nsid w:val="6E4111DC"/>
    <w:multiLevelType w:val="hybridMultilevel"/>
    <w:tmpl w:val="CCA4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F573561"/>
    <w:multiLevelType w:val="hybridMultilevel"/>
    <w:tmpl w:val="09EAC4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3" w15:restartNumberingAfterBreak="0">
    <w:nsid w:val="6F8051B8"/>
    <w:multiLevelType w:val="hybridMultilevel"/>
    <w:tmpl w:val="7374C5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0A42594"/>
    <w:multiLevelType w:val="hybridMultilevel"/>
    <w:tmpl w:val="A33E2DB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5" w15:restartNumberingAfterBreak="0">
    <w:nsid w:val="70EE32B4"/>
    <w:multiLevelType w:val="hybridMultilevel"/>
    <w:tmpl w:val="CB921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1BB5382"/>
    <w:multiLevelType w:val="hybridMultilevel"/>
    <w:tmpl w:val="ED9628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7" w15:restartNumberingAfterBreak="0">
    <w:nsid w:val="72D4115D"/>
    <w:multiLevelType w:val="hybridMultilevel"/>
    <w:tmpl w:val="A9B299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8" w15:restartNumberingAfterBreak="0">
    <w:nsid w:val="730C6158"/>
    <w:multiLevelType w:val="hybridMultilevel"/>
    <w:tmpl w:val="8F2E3DC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9" w15:restartNumberingAfterBreak="0">
    <w:nsid w:val="732F2D03"/>
    <w:multiLevelType w:val="hybridMultilevel"/>
    <w:tmpl w:val="0FC8E3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0" w15:restartNumberingAfterBreak="0">
    <w:nsid w:val="737C349D"/>
    <w:multiLevelType w:val="hybridMultilevel"/>
    <w:tmpl w:val="4B4E3F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3BE1F59"/>
    <w:multiLevelType w:val="hybridMultilevel"/>
    <w:tmpl w:val="7E3EA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3C47E91"/>
    <w:multiLevelType w:val="hybridMultilevel"/>
    <w:tmpl w:val="A836D0C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3" w15:restartNumberingAfterBreak="0">
    <w:nsid w:val="74663855"/>
    <w:multiLevelType w:val="hybridMultilevel"/>
    <w:tmpl w:val="C902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4676794"/>
    <w:multiLevelType w:val="hybridMultilevel"/>
    <w:tmpl w:val="EAC2D96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6" w15:restartNumberingAfterBreak="0">
    <w:nsid w:val="752431E2"/>
    <w:multiLevelType w:val="multilevel"/>
    <w:tmpl w:val="002297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64B7883"/>
    <w:multiLevelType w:val="hybridMultilevel"/>
    <w:tmpl w:val="F5681DBE"/>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8" w15:restartNumberingAfterBreak="0">
    <w:nsid w:val="76822E44"/>
    <w:multiLevelType w:val="hybridMultilevel"/>
    <w:tmpl w:val="44364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6990E06"/>
    <w:multiLevelType w:val="hybridMultilevel"/>
    <w:tmpl w:val="4938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6B543C8"/>
    <w:multiLevelType w:val="hybridMultilevel"/>
    <w:tmpl w:val="0C6CE5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1" w15:restartNumberingAfterBreak="0">
    <w:nsid w:val="76DB76D9"/>
    <w:multiLevelType w:val="hybridMultilevel"/>
    <w:tmpl w:val="76C6F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770308CA"/>
    <w:multiLevelType w:val="hybridMultilevel"/>
    <w:tmpl w:val="A7F6F62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3" w15:restartNumberingAfterBreak="0">
    <w:nsid w:val="777F15AD"/>
    <w:multiLevelType w:val="multilevel"/>
    <w:tmpl w:val="73D40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78D3AE1"/>
    <w:multiLevelType w:val="hybridMultilevel"/>
    <w:tmpl w:val="1E7E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7A424B6"/>
    <w:multiLevelType w:val="hybridMultilevel"/>
    <w:tmpl w:val="35485DE6"/>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6" w15:restartNumberingAfterBreak="0">
    <w:nsid w:val="77A54725"/>
    <w:multiLevelType w:val="hybridMultilevel"/>
    <w:tmpl w:val="4C78F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7B2315F"/>
    <w:multiLevelType w:val="hybridMultilevel"/>
    <w:tmpl w:val="6CA0B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81E588A"/>
    <w:multiLevelType w:val="hybridMultilevel"/>
    <w:tmpl w:val="C478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8D71F21"/>
    <w:multiLevelType w:val="hybridMultilevel"/>
    <w:tmpl w:val="C890B2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0" w15:restartNumberingAfterBreak="0">
    <w:nsid w:val="797E1919"/>
    <w:multiLevelType w:val="hybridMultilevel"/>
    <w:tmpl w:val="1AD23DB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1" w15:restartNumberingAfterBreak="0">
    <w:nsid w:val="79A571AA"/>
    <w:multiLevelType w:val="hybridMultilevel"/>
    <w:tmpl w:val="ADB0AA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3" w15:restartNumberingAfterBreak="0">
    <w:nsid w:val="7B4732A8"/>
    <w:multiLevelType w:val="hybridMultilevel"/>
    <w:tmpl w:val="4CA019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7B7C0CE8"/>
    <w:multiLevelType w:val="hybridMultilevel"/>
    <w:tmpl w:val="5806338C"/>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5" w15:restartNumberingAfterBreak="0">
    <w:nsid w:val="7BE259AC"/>
    <w:multiLevelType w:val="hybridMultilevel"/>
    <w:tmpl w:val="CBB8E1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6" w15:restartNumberingAfterBreak="0">
    <w:nsid w:val="7C56385B"/>
    <w:multiLevelType w:val="hybridMultilevel"/>
    <w:tmpl w:val="038ECFB0"/>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7D0C05FC"/>
    <w:multiLevelType w:val="hybridMultilevel"/>
    <w:tmpl w:val="7A22F5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7DDD5135"/>
    <w:multiLevelType w:val="hybridMultilevel"/>
    <w:tmpl w:val="6DA6DF8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9" w15:restartNumberingAfterBreak="0">
    <w:nsid w:val="7DED34EB"/>
    <w:multiLevelType w:val="hybridMultilevel"/>
    <w:tmpl w:val="A266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E9A38B2"/>
    <w:multiLevelType w:val="hybridMultilevel"/>
    <w:tmpl w:val="A4B4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7ED33CB8"/>
    <w:multiLevelType w:val="hybridMultilevel"/>
    <w:tmpl w:val="E4D6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7F6643F4"/>
    <w:multiLevelType w:val="hybridMultilevel"/>
    <w:tmpl w:val="7A5A7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7F762C35"/>
    <w:multiLevelType w:val="hybridMultilevel"/>
    <w:tmpl w:val="2B8A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FAA716E"/>
    <w:multiLevelType w:val="hybridMultilevel"/>
    <w:tmpl w:val="AF62C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7FD736E1"/>
    <w:multiLevelType w:val="hybridMultilevel"/>
    <w:tmpl w:val="430C9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7FF816F6"/>
    <w:multiLevelType w:val="hybridMultilevel"/>
    <w:tmpl w:val="3D2641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24481071">
    <w:abstractNumId w:val="114"/>
  </w:num>
  <w:num w:numId="2" w16cid:durableId="2060548133">
    <w:abstractNumId w:val="8"/>
  </w:num>
  <w:num w:numId="3" w16cid:durableId="1427387474">
    <w:abstractNumId w:val="292"/>
  </w:num>
  <w:num w:numId="4" w16cid:durableId="818233920">
    <w:abstractNumId w:val="51"/>
  </w:num>
  <w:num w:numId="5" w16cid:durableId="2017683474">
    <w:abstractNumId w:val="79"/>
  </w:num>
  <w:num w:numId="6" w16cid:durableId="1847940510">
    <w:abstractNumId w:val="253"/>
  </w:num>
  <w:num w:numId="7" w16cid:durableId="1677999040">
    <w:abstractNumId w:val="275"/>
  </w:num>
  <w:num w:numId="8" w16cid:durableId="656761979">
    <w:abstractNumId w:val="26"/>
  </w:num>
  <w:num w:numId="9" w16cid:durableId="1503279301">
    <w:abstractNumId w:val="214"/>
  </w:num>
  <w:num w:numId="10" w16cid:durableId="322394989">
    <w:abstractNumId w:val="177"/>
  </w:num>
  <w:num w:numId="11" w16cid:durableId="179665226">
    <w:abstractNumId w:val="193"/>
  </w:num>
  <w:num w:numId="12" w16cid:durableId="1882084295">
    <w:abstractNumId w:val="141"/>
  </w:num>
  <w:num w:numId="13" w16cid:durableId="700982196">
    <w:abstractNumId w:val="287"/>
  </w:num>
  <w:num w:numId="14" w16cid:durableId="960502710">
    <w:abstractNumId w:val="200"/>
  </w:num>
  <w:num w:numId="15" w16cid:durableId="983392195">
    <w:abstractNumId w:val="0"/>
  </w:num>
  <w:num w:numId="16" w16cid:durableId="599483427">
    <w:abstractNumId w:val="196"/>
  </w:num>
  <w:num w:numId="17" w16cid:durableId="1869221914">
    <w:abstractNumId w:val="278"/>
  </w:num>
  <w:num w:numId="18" w16cid:durableId="1940866137">
    <w:abstractNumId w:val="178"/>
  </w:num>
  <w:num w:numId="19" w16cid:durableId="978418323">
    <w:abstractNumId w:val="144"/>
  </w:num>
  <w:num w:numId="20" w16cid:durableId="293021433">
    <w:abstractNumId w:val="223"/>
  </w:num>
  <w:num w:numId="21" w16cid:durableId="816799641">
    <w:abstractNumId w:val="245"/>
  </w:num>
  <w:num w:numId="22" w16cid:durableId="412624971">
    <w:abstractNumId w:val="19"/>
  </w:num>
  <w:num w:numId="23" w16cid:durableId="1214654493">
    <w:abstractNumId w:val="86"/>
  </w:num>
  <w:num w:numId="24" w16cid:durableId="1186599588">
    <w:abstractNumId w:val="218"/>
  </w:num>
  <w:num w:numId="25" w16cid:durableId="2030600164">
    <w:abstractNumId w:val="118"/>
  </w:num>
  <w:num w:numId="26" w16cid:durableId="482814521">
    <w:abstractNumId w:val="24"/>
  </w:num>
  <w:num w:numId="27" w16cid:durableId="993411358">
    <w:abstractNumId w:val="199"/>
  </w:num>
  <w:num w:numId="28" w16cid:durableId="107313220">
    <w:abstractNumId w:val="111"/>
  </w:num>
  <w:num w:numId="29" w16cid:durableId="127629654">
    <w:abstractNumId w:val="96"/>
  </w:num>
  <w:num w:numId="30" w16cid:durableId="1248924796">
    <w:abstractNumId w:val="1"/>
  </w:num>
  <w:num w:numId="31" w16cid:durableId="2139107986">
    <w:abstractNumId w:val="95"/>
  </w:num>
  <w:num w:numId="32" w16cid:durableId="1506628637">
    <w:abstractNumId w:val="120"/>
  </w:num>
  <w:num w:numId="33" w16cid:durableId="960841309">
    <w:abstractNumId w:val="36"/>
  </w:num>
  <w:num w:numId="34" w16cid:durableId="1250238313">
    <w:abstractNumId w:val="165"/>
  </w:num>
  <w:num w:numId="35" w16cid:durableId="592738436">
    <w:abstractNumId w:val="133"/>
  </w:num>
  <w:num w:numId="36" w16cid:durableId="1187521325">
    <w:abstractNumId w:val="116"/>
  </w:num>
  <w:num w:numId="37" w16cid:durableId="1095513006">
    <w:abstractNumId w:val="208"/>
  </w:num>
  <w:num w:numId="38" w16cid:durableId="1138373178">
    <w:abstractNumId w:val="27"/>
  </w:num>
  <w:num w:numId="39" w16cid:durableId="1181774767">
    <w:abstractNumId w:val="226"/>
  </w:num>
  <w:num w:numId="40" w16cid:durableId="2058165455">
    <w:abstractNumId w:val="266"/>
  </w:num>
  <w:num w:numId="41" w16cid:durableId="86081210">
    <w:abstractNumId w:val="20"/>
  </w:num>
  <w:num w:numId="42" w16cid:durableId="216862989">
    <w:abstractNumId w:val="238"/>
  </w:num>
  <w:num w:numId="43" w16cid:durableId="365179716">
    <w:abstractNumId w:val="2"/>
  </w:num>
  <w:num w:numId="44" w16cid:durableId="1187981490">
    <w:abstractNumId w:val="300"/>
  </w:num>
  <w:num w:numId="45" w16cid:durableId="950549262">
    <w:abstractNumId w:val="242"/>
  </w:num>
  <w:num w:numId="46" w16cid:durableId="253903741">
    <w:abstractNumId w:val="225"/>
  </w:num>
  <w:num w:numId="47" w16cid:durableId="1213807205">
    <w:abstractNumId w:val="305"/>
  </w:num>
  <w:num w:numId="48" w16cid:durableId="1202939657">
    <w:abstractNumId w:val="4"/>
  </w:num>
  <w:num w:numId="49" w16cid:durableId="1720202165">
    <w:abstractNumId w:val="248"/>
  </w:num>
  <w:num w:numId="50" w16cid:durableId="572007940">
    <w:abstractNumId w:val="73"/>
  </w:num>
  <w:num w:numId="51" w16cid:durableId="2032149138">
    <w:abstractNumId w:val="297"/>
  </w:num>
  <w:num w:numId="52" w16cid:durableId="1462843808">
    <w:abstractNumId w:val="244"/>
  </w:num>
  <w:num w:numId="53" w16cid:durableId="530535460">
    <w:abstractNumId w:val="74"/>
  </w:num>
  <w:num w:numId="54" w16cid:durableId="1080637667">
    <w:abstractNumId w:val="65"/>
  </w:num>
  <w:num w:numId="55" w16cid:durableId="1307510438">
    <w:abstractNumId w:val="182"/>
  </w:num>
  <w:num w:numId="56" w16cid:durableId="188840543">
    <w:abstractNumId w:val="150"/>
  </w:num>
  <w:num w:numId="57" w16cid:durableId="1812944065">
    <w:abstractNumId w:val="115"/>
  </w:num>
  <w:num w:numId="58" w16cid:durableId="1351638552">
    <w:abstractNumId w:val="50"/>
  </w:num>
  <w:num w:numId="59" w16cid:durableId="268894377">
    <w:abstractNumId w:val="301"/>
  </w:num>
  <w:num w:numId="60" w16cid:durableId="546339303">
    <w:abstractNumId w:val="256"/>
  </w:num>
  <w:num w:numId="61" w16cid:durableId="739518779">
    <w:abstractNumId w:val="250"/>
  </w:num>
  <w:num w:numId="62" w16cid:durableId="202445629">
    <w:abstractNumId w:val="140"/>
  </w:num>
  <w:num w:numId="63" w16cid:durableId="2122996311">
    <w:abstractNumId w:val="271"/>
  </w:num>
  <w:num w:numId="64" w16cid:durableId="2036341267">
    <w:abstractNumId w:val="16"/>
  </w:num>
  <w:num w:numId="65" w16cid:durableId="412822607">
    <w:abstractNumId w:val="295"/>
  </w:num>
  <w:num w:numId="66" w16cid:durableId="603345572">
    <w:abstractNumId w:val="106"/>
  </w:num>
  <w:num w:numId="67" w16cid:durableId="1788162158">
    <w:abstractNumId w:val="93"/>
  </w:num>
  <w:num w:numId="68" w16cid:durableId="1281571279">
    <w:abstractNumId w:val="30"/>
  </w:num>
  <w:num w:numId="69" w16cid:durableId="933129425">
    <w:abstractNumId w:val="215"/>
  </w:num>
  <w:num w:numId="70" w16cid:durableId="70008022">
    <w:abstractNumId w:val="71"/>
  </w:num>
  <w:num w:numId="71" w16cid:durableId="562833535">
    <w:abstractNumId w:val="152"/>
  </w:num>
  <w:num w:numId="72" w16cid:durableId="862092907">
    <w:abstractNumId w:val="136"/>
  </w:num>
  <w:num w:numId="73" w16cid:durableId="1394088124">
    <w:abstractNumId w:val="124"/>
  </w:num>
  <w:num w:numId="74" w16cid:durableId="113839205">
    <w:abstractNumId w:val="78"/>
  </w:num>
  <w:num w:numId="75" w16cid:durableId="2040859770">
    <w:abstractNumId w:val="290"/>
  </w:num>
  <w:num w:numId="76" w16cid:durableId="408967873">
    <w:abstractNumId w:val="281"/>
  </w:num>
  <w:num w:numId="77" w16cid:durableId="245921559">
    <w:abstractNumId w:val="277"/>
  </w:num>
  <w:num w:numId="78" w16cid:durableId="917708511">
    <w:abstractNumId w:val="280"/>
  </w:num>
  <w:num w:numId="79" w16cid:durableId="1352532014">
    <w:abstractNumId w:val="48"/>
  </w:num>
  <w:num w:numId="80" w16cid:durableId="1139961847">
    <w:abstractNumId w:val="112"/>
  </w:num>
  <w:num w:numId="81" w16cid:durableId="773205158">
    <w:abstractNumId w:val="25"/>
  </w:num>
  <w:num w:numId="82" w16cid:durableId="1681618786">
    <w:abstractNumId w:val="131"/>
  </w:num>
  <w:num w:numId="83" w16cid:durableId="1456755794">
    <w:abstractNumId w:val="40"/>
  </w:num>
  <w:num w:numId="84" w16cid:durableId="1681547464">
    <w:abstractNumId w:val="58"/>
  </w:num>
  <w:num w:numId="85" w16cid:durableId="2014532417">
    <w:abstractNumId w:val="80"/>
  </w:num>
  <w:num w:numId="86" w16cid:durableId="786654399">
    <w:abstractNumId w:val="146"/>
  </w:num>
  <w:num w:numId="87" w16cid:durableId="19093543">
    <w:abstractNumId w:val="45"/>
  </w:num>
  <w:num w:numId="88" w16cid:durableId="1424456266">
    <w:abstractNumId w:val="172"/>
  </w:num>
  <w:num w:numId="89" w16cid:durableId="271668765">
    <w:abstractNumId w:val="222"/>
  </w:num>
  <w:num w:numId="90" w16cid:durableId="377584902">
    <w:abstractNumId w:val="38"/>
  </w:num>
  <w:num w:numId="91" w16cid:durableId="63794166">
    <w:abstractNumId w:val="44"/>
  </w:num>
  <w:num w:numId="92" w16cid:durableId="1325662867">
    <w:abstractNumId w:val="251"/>
  </w:num>
  <w:num w:numId="93" w16cid:durableId="2094811078">
    <w:abstractNumId w:val="132"/>
  </w:num>
  <w:num w:numId="94" w16cid:durableId="738016437">
    <w:abstractNumId w:val="107"/>
  </w:num>
  <w:num w:numId="95" w16cid:durableId="2072346263">
    <w:abstractNumId w:val="151"/>
  </w:num>
  <w:num w:numId="96" w16cid:durableId="1851673601">
    <w:abstractNumId w:val="279"/>
  </w:num>
  <w:num w:numId="97" w16cid:durableId="1916235870">
    <w:abstractNumId w:val="42"/>
  </w:num>
  <w:num w:numId="98" w16cid:durableId="1916895075">
    <w:abstractNumId w:val="162"/>
  </w:num>
  <w:num w:numId="99" w16cid:durableId="1665352434">
    <w:abstractNumId w:val="289"/>
  </w:num>
  <w:num w:numId="100" w16cid:durableId="635065693">
    <w:abstractNumId w:val="100"/>
  </w:num>
  <w:num w:numId="101" w16cid:durableId="2067485128">
    <w:abstractNumId w:val="149"/>
  </w:num>
  <w:num w:numId="102" w16cid:durableId="731004427">
    <w:abstractNumId w:val="237"/>
  </w:num>
  <w:num w:numId="103" w16cid:durableId="375468972">
    <w:abstractNumId w:val="23"/>
  </w:num>
  <w:num w:numId="104" w16cid:durableId="1993873880">
    <w:abstractNumId w:val="110"/>
  </w:num>
  <w:num w:numId="105" w16cid:durableId="1185443990">
    <w:abstractNumId w:val="298"/>
  </w:num>
  <w:num w:numId="106" w16cid:durableId="1600258993">
    <w:abstractNumId w:val="180"/>
  </w:num>
  <w:num w:numId="107" w16cid:durableId="80955427">
    <w:abstractNumId w:val="158"/>
  </w:num>
  <w:num w:numId="108" w16cid:durableId="726144998">
    <w:abstractNumId w:val="33"/>
  </w:num>
  <w:num w:numId="109" w16cid:durableId="966394309">
    <w:abstractNumId w:val="82"/>
  </w:num>
  <w:num w:numId="110" w16cid:durableId="806900912">
    <w:abstractNumId w:val="72"/>
  </w:num>
  <w:num w:numId="111" w16cid:durableId="1712142964">
    <w:abstractNumId w:val="161"/>
  </w:num>
  <w:num w:numId="112" w16cid:durableId="1748843067">
    <w:abstractNumId w:val="103"/>
  </w:num>
  <w:num w:numId="113" w16cid:durableId="1644384682">
    <w:abstractNumId w:val="128"/>
  </w:num>
  <w:num w:numId="114" w16cid:durableId="766194098">
    <w:abstractNumId w:val="125"/>
  </w:num>
  <w:num w:numId="115" w16cid:durableId="1138836728">
    <w:abstractNumId w:val="53"/>
  </w:num>
  <w:num w:numId="116" w16cid:durableId="1354498388">
    <w:abstractNumId w:val="37"/>
  </w:num>
  <w:num w:numId="117" w16cid:durableId="1516069318">
    <w:abstractNumId w:val="90"/>
  </w:num>
  <w:num w:numId="118" w16cid:durableId="1976518615">
    <w:abstractNumId w:val="187"/>
  </w:num>
  <w:num w:numId="119" w16cid:durableId="1092554642">
    <w:abstractNumId w:val="17"/>
  </w:num>
  <w:num w:numId="120" w16cid:durableId="193468072">
    <w:abstractNumId w:val="201"/>
  </w:num>
  <w:num w:numId="121" w16cid:durableId="2144954848">
    <w:abstractNumId w:val="284"/>
  </w:num>
  <w:num w:numId="122" w16cid:durableId="518932632">
    <w:abstractNumId w:val="108"/>
  </w:num>
  <w:num w:numId="123" w16cid:durableId="1464618386">
    <w:abstractNumId w:val="43"/>
  </w:num>
  <w:num w:numId="124" w16cid:durableId="1217739526">
    <w:abstractNumId w:val="98"/>
  </w:num>
  <w:num w:numId="125" w16cid:durableId="1669208554">
    <w:abstractNumId w:val="49"/>
  </w:num>
  <w:num w:numId="126" w16cid:durableId="93521778">
    <w:abstractNumId w:val="217"/>
  </w:num>
  <w:num w:numId="127" w16cid:durableId="1962030594">
    <w:abstractNumId w:val="68"/>
  </w:num>
  <w:num w:numId="128" w16cid:durableId="43678359">
    <w:abstractNumId w:val="159"/>
  </w:num>
  <w:num w:numId="129" w16cid:durableId="1969890384">
    <w:abstractNumId w:val="121"/>
  </w:num>
  <w:num w:numId="130" w16cid:durableId="1734502689">
    <w:abstractNumId w:val="188"/>
  </w:num>
  <w:num w:numId="131" w16cid:durableId="299238300">
    <w:abstractNumId w:val="283"/>
  </w:num>
  <w:num w:numId="132" w16cid:durableId="204611295">
    <w:abstractNumId w:val="92"/>
  </w:num>
  <w:num w:numId="133" w16cid:durableId="1544442865">
    <w:abstractNumId w:val="64"/>
  </w:num>
  <w:num w:numId="134" w16cid:durableId="146751145">
    <w:abstractNumId w:val="22"/>
  </w:num>
  <w:num w:numId="135" w16cid:durableId="1485119949">
    <w:abstractNumId w:val="164"/>
  </w:num>
  <w:num w:numId="136" w16cid:durableId="1845242127">
    <w:abstractNumId w:val="232"/>
  </w:num>
  <w:num w:numId="137" w16cid:durableId="1909612703">
    <w:abstractNumId w:val="212"/>
  </w:num>
  <w:num w:numId="138" w16cid:durableId="1552154800">
    <w:abstractNumId w:val="12"/>
  </w:num>
  <w:num w:numId="139" w16cid:durableId="1423455264">
    <w:abstractNumId w:val="231"/>
  </w:num>
  <w:num w:numId="140" w16cid:durableId="1497459525">
    <w:abstractNumId w:val="276"/>
  </w:num>
  <w:num w:numId="141" w16cid:durableId="752046035">
    <w:abstractNumId w:val="70"/>
  </w:num>
  <w:num w:numId="142" w16cid:durableId="1859781344">
    <w:abstractNumId w:val="7"/>
  </w:num>
  <w:num w:numId="143" w16cid:durableId="1854107631">
    <w:abstractNumId w:val="241"/>
  </w:num>
  <w:num w:numId="144" w16cid:durableId="366296304">
    <w:abstractNumId w:val="13"/>
  </w:num>
  <w:num w:numId="145" w16cid:durableId="136337531">
    <w:abstractNumId w:val="127"/>
  </w:num>
  <w:num w:numId="146" w16cid:durableId="701590748">
    <w:abstractNumId w:val="9"/>
  </w:num>
  <w:num w:numId="147" w16cid:durableId="305550500">
    <w:abstractNumId w:val="194"/>
  </w:num>
  <w:num w:numId="148" w16cid:durableId="934939265">
    <w:abstractNumId w:val="160"/>
  </w:num>
  <w:num w:numId="149" w16cid:durableId="570580970">
    <w:abstractNumId w:val="265"/>
  </w:num>
  <w:num w:numId="150" w16cid:durableId="2143498035">
    <w:abstractNumId w:val="239"/>
  </w:num>
  <w:num w:numId="151" w16cid:durableId="1670329779">
    <w:abstractNumId w:val="192"/>
  </w:num>
  <w:num w:numId="152" w16cid:durableId="868681280">
    <w:abstractNumId w:val="296"/>
  </w:num>
  <w:num w:numId="153" w16cid:durableId="183515033">
    <w:abstractNumId w:val="142"/>
  </w:num>
  <w:num w:numId="154" w16cid:durableId="664553928">
    <w:abstractNumId w:val="205"/>
  </w:num>
  <w:num w:numId="155" w16cid:durableId="1844465685">
    <w:abstractNumId w:val="28"/>
  </w:num>
  <w:num w:numId="156" w16cid:durableId="749888131">
    <w:abstractNumId w:val="282"/>
  </w:num>
  <w:num w:numId="157" w16cid:durableId="1377437580">
    <w:abstractNumId w:val="294"/>
  </w:num>
  <w:num w:numId="158" w16cid:durableId="1455832585">
    <w:abstractNumId w:val="126"/>
  </w:num>
  <w:num w:numId="159" w16cid:durableId="683170286">
    <w:abstractNumId w:val="184"/>
  </w:num>
  <w:num w:numId="160" w16cid:durableId="452752347">
    <w:abstractNumId w:val="274"/>
  </w:num>
  <w:num w:numId="161" w16cid:durableId="2095128245">
    <w:abstractNumId w:val="168"/>
  </w:num>
  <w:num w:numId="162" w16cid:durableId="803740607">
    <w:abstractNumId w:val="255"/>
  </w:num>
  <w:num w:numId="163" w16cid:durableId="1563520491">
    <w:abstractNumId w:val="52"/>
  </w:num>
  <w:num w:numId="164" w16cid:durableId="1515609241">
    <w:abstractNumId w:val="105"/>
  </w:num>
  <w:num w:numId="165" w16cid:durableId="2094934791">
    <w:abstractNumId w:val="175"/>
  </w:num>
  <w:num w:numId="166" w16cid:durableId="1384670906">
    <w:abstractNumId w:val="138"/>
  </w:num>
  <w:num w:numId="167" w16cid:durableId="817309402">
    <w:abstractNumId w:val="213"/>
  </w:num>
  <w:num w:numId="168" w16cid:durableId="199587888">
    <w:abstractNumId w:val="99"/>
  </w:num>
  <w:num w:numId="169" w16cid:durableId="615210310">
    <w:abstractNumId w:val="32"/>
  </w:num>
  <w:num w:numId="170" w16cid:durableId="1985767839">
    <w:abstractNumId w:val="84"/>
  </w:num>
  <w:num w:numId="171" w16cid:durableId="510803983">
    <w:abstractNumId w:val="14"/>
  </w:num>
  <w:num w:numId="172" w16cid:durableId="34232616">
    <w:abstractNumId w:val="69"/>
  </w:num>
  <w:num w:numId="173" w16cid:durableId="1024551887">
    <w:abstractNumId w:val="137"/>
  </w:num>
  <w:num w:numId="174" w16cid:durableId="52849660">
    <w:abstractNumId w:val="47"/>
  </w:num>
  <w:num w:numId="175" w16cid:durableId="327026073">
    <w:abstractNumId w:val="122"/>
  </w:num>
  <w:num w:numId="176" w16cid:durableId="1831016028">
    <w:abstractNumId w:val="29"/>
  </w:num>
  <w:num w:numId="177" w16cid:durableId="2071610472">
    <w:abstractNumId w:val="206"/>
  </w:num>
  <w:num w:numId="178" w16cid:durableId="1834760003">
    <w:abstractNumId w:val="202"/>
  </w:num>
  <w:num w:numId="179" w16cid:durableId="1836534158">
    <w:abstractNumId w:val="89"/>
  </w:num>
  <w:num w:numId="180" w16cid:durableId="1313411364">
    <w:abstractNumId w:val="211"/>
  </w:num>
  <w:num w:numId="181" w16cid:durableId="704671646">
    <w:abstractNumId w:val="174"/>
  </w:num>
  <w:num w:numId="182" w16cid:durableId="1283268494">
    <w:abstractNumId w:val="235"/>
  </w:num>
  <w:num w:numId="183" w16cid:durableId="1715930081">
    <w:abstractNumId w:val="15"/>
  </w:num>
  <w:num w:numId="184" w16cid:durableId="296690180">
    <w:abstractNumId w:val="41"/>
  </w:num>
  <w:num w:numId="185" w16cid:durableId="1192261457">
    <w:abstractNumId w:val="148"/>
  </w:num>
  <w:num w:numId="186" w16cid:durableId="511846179">
    <w:abstractNumId w:val="83"/>
  </w:num>
  <w:num w:numId="187" w16cid:durableId="677541972">
    <w:abstractNumId w:val="6"/>
  </w:num>
  <w:num w:numId="188" w16cid:durableId="606159835">
    <w:abstractNumId w:val="229"/>
  </w:num>
  <w:num w:numId="189" w16cid:durableId="1840463141">
    <w:abstractNumId w:val="249"/>
  </w:num>
  <w:num w:numId="190" w16cid:durableId="177627001">
    <w:abstractNumId w:val="262"/>
  </w:num>
  <w:num w:numId="191" w16cid:durableId="25563120">
    <w:abstractNumId w:val="46"/>
  </w:num>
  <w:num w:numId="192" w16cid:durableId="1333217923">
    <w:abstractNumId w:val="185"/>
  </w:num>
  <w:num w:numId="193" w16cid:durableId="1450510442">
    <w:abstractNumId w:val="259"/>
  </w:num>
  <w:num w:numId="194" w16cid:durableId="577521701">
    <w:abstractNumId w:val="291"/>
  </w:num>
  <w:num w:numId="195" w16cid:durableId="1438598014">
    <w:abstractNumId w:val="5"/>
  </w:num>
  <w:num w:numId="196" w16cid:durableId="1300914165">
    <w:abstractNumId w:val="60"/>
  </w:num>
  <w:num w:numId="197" w16cid:durableId="308218515">
    <w:abstractNumId w:val="257"/>
  </w:num>
  <w:num w:numId="198" w16cid:durableId="104034625">
    <w:abstractNumId w:val="117"/>
  </w:num>
  <w:num w:numId="199" w16cid:durableId="1587416567">
    <w:abstractNumId w:val="243"/>
  </w:num>
  <w:num w:numId="200" w16cid:durableId="1297295206">
    <w:abstractNumId w:val="143"/>
  </w:num>
  <w:num w:numId="201" w16cid:durableId="920990253">
    <w:abstractNumId w:val="154"/>
  </w:num>
  <w:num w:numId="202" w16cid:durableId="263273042">
    <w:abstractNumId w:val="56"/>
  </w:num>
  <w:num w:numId="203" w16cid:durableId="1827473269">
    <w:abstractNumId w:val="156"/>
  </w:num>
  <w:num w:numId="204" w16cid:durableId="660353339">
    <w:abstractNumId w:val="264"/>
  </w:num>
  <w:num w:numId="205" w16cid:durableId="1867937630">
    <w:abstractNumId w:val="67"/>
  </w:num>
  <w:num w:numId="206" w16cid:durableId="144589489">
    <w:abstractNumId w:val="186"/>
  </w:num>
  <w:num w:numId="207" w16cid:durableId="215167067">
    <w:abstractNumId w:val="207"/>
  </w:num>
  <w:num w:numId="208" w16cid:durableId="2133744993">
    <w:abstractNumId w:val="123"/>
  </w:num>
  <w:num w:numId="209" w16cid:durableId="489753242">
    <w:abstractNumId w:val="209"/>
  </w:num>
  <w:num w:numId="210" w16cid:durableId="847213272">
    <w:abstractNumId w:val="104"/>
  </w:num>
  <w:num w:numId="211" w16cid:durableId="513500689">
    <w:abstractNumId w:val="254"/>
  </w:num>
  <w:num w:numId="212" w16cid:durableId="218127712">
    <w:abstractNumId w:val="306"/>
  </w:num>
  <w:num w:numId="213" w16cid:durableId="1059354331">
    <w:abstractNumId w:val="302"/>
  </w:num>
  <w:num w:numId="214" w16cid:durableId="1706564724">
    <w:abstractNumId w:val="176"/>
  </w:num>
  <w:num w:numId="215" w16cid:durableId="1996762347">
    <w:abstractNumId w:val="230"/>
  </w:num>
  <w:num w:numId="216" w16cid:durableId="363096538">
    <w:abstractNumId w:val="130"/>
  </w:num>
  <w:num w:numId="217" w16cid:durableId="802191626">
    <w:abstractNumId w:val="157"/>
  </w:num>
  <w:num w:numId="218" w16cid:durableId="2043438183">
    <w:abstractNumId w:val="85"/>
  </w:num>
  <w:num w:numId="219" w16cid:durableId="559366835">
    <w:abstractNumId w:val="10"/>
  </w:num>
  <w:num w:numId="220" w16cid:durableId="710032203">
    <w:abstractNumId w:val="260"/>
  </w:num>
  <w:num w:numId="221" w16cid:durableId="1847789088">
    <w:abstractNumId w:val="63"/>
  </w:num>
  <w:num w:numId="222" w16cid:durableId="346828209">
    <w:abstractNumId w:val="76"/>
  </w:num>
  <w:num w:numId="223" w16cid:durableId="652683517">
    <w:abstractNumId w:val="169"/>
  </w:num>
  <w:num w:numId="224" w16cid:durableId="755513021">
    <w:abstractNumId w:val="109"/>
  </w:num>
  <w:num w:numId="225" w16cid:durableId="314769897">
    <w:abstractNumId w:val="21"/>
  </w:num>
  <w:num w:numId="226" w16cid:durableId="242761989">
    <w:abstractNumId w:val="101"/>
  </w:num>
  <w:num w:numId="227" w16cid:durableId="589043742">
    <w:abstractNumId w:val="252"/>
  </w:num>
  <w:num w:numId="228" w16cid:durableId="880678011">
    <w:abstractNumId w:val="285"/>
  </w:num>
  <w:num w:numId="229" w16cid:durableId="1072921637">
    <w:abstractNumId w:val="288"/>
  </w:num>
  <w:num w:numId="230" w16cid:durableId="946545938">
    <w:abstractNumId w:val="220"/>
  </w:num>
  <w:num w:numId="231" w16cid:durableId="885139297">
    <w:abstractNumId w:val="261"/>
  </w:num>
  <w:num w:numId="232" w16cid:durableId="2045590581">
    <w:abstractNumId w:val="268"/>
  </w:num>
  <w:num w:numId="233" w16cid:durableId="778719822">
    <w:abstractNumId w:val="135"/>
  </w:num>
  <w:num w:numId="234" w16cid:durableId="821887914">
    <w:abstractNumId w:val="183"/>
  </w:num>
  <w:num w:numId="235" w16cid:durableId="2127238634">
    <w:abstractNumId w:val="267"/>
  </w:num>
  <w:num w:numId="236" w16cid:durableId="1678189409">
    <w:abstractNumId w:val="299"/>
  </w:num>
  <w:num w:numId="237" w16cid:durableId="404954795">
    <w:abstractNumId w:val="190"/>
  </w:num>
  <w:num w:numId="238" w16cid:durableId="631981673">
    <w:abstractNumId w:val="293"/>
  </w:num>
  <w:num w:numId="239" w16cid:durableId="1386445677">
    <w:abstractNumId w:val="210"/>
  </w:num>
  <w:num w:numId="240" w16cid:durableId="97675267">
    <w:abstractNumId w:val="62"/>
  </w:num>
  <w:num w:numId="241" w16cid:durableId="1798721933">
    <w:abstractNumId w:val="219"/>
  </w:num>
  <w:num w:numId="242" w16cid:durableId="1848057904">
    <w:abstractNumId w:val="35"/>
  </w:num>
  <w:num w:numId="243" w16cid:durableId="186988214">
    <w:abstractNumId w:val="39"/>
  </w:num>
  <w:num w:numId="244" w16cid:durableId="1363675684">
    <w:abstractNumId w:val="139"/>
  </w:num>
  <w:num w:numId="245" w16cid:durableId="1832212600">
    <w:abstractNumId w:val="166"/>
  </w:num>
  <w:num w:numId="246" w16cid:durableId="521476821">
    <w:abstractNumId w:val="102"/>
  </w:num>
  <w:num w:numId="247" w16cid:durableId="2135362276">
    <w:abstractNumId w:val="263"/>
  </w:num>
  <w:num w:numId="248" w16cid:durableId="513496475">
    <w:abstractNumId w:val="198"/>
  </w:num>
  <w:num w:numId="249" w16cid:durableId="1180586759">
    <w:abstractNumId w:val="11"/>
  </w:num>
  <w:num w:numId="250" w16cid:durableId="1447774313">
    <w:abstractNumId w:val="147"/>
  </w:num>
  <w:num w:numId="251" w16cid:durableId="1510875600">
    <w:abstractNumId w:val="228"/>
  </w:num>
  <w:num w:numId="252" w16cid:durableId="119611004">
    <w:abstractNumId w:val="170"/>
  </w:num>
  <w:num w:numId="253" w16cid:durableId="614992359">
    <w:abstractNumId w:val="34"/>
  </w:num>
  <w:num w:numId="254" w16cid:durableId="1923565270">
    <w:abstractNumId w:val="171"/>
  </w:num>
  <w:num w:numId="255" w16cid:durableId="27949914">
    <w:abstractNumId w:val="258"/>
  </w:num>
  <w:num w:numId="256" w16cid:durableId="141585282">
    <w:abstractNumId w:val="61"/>
  </w:num>
  <w:num w:numId="257" w16cid:durableId="1644579556">
    <w:abstractNumId w:val="195"/>
  </w:num>
  <w:num w:numId="258" w16cid:durableId="1208378156">
    <w:abstractNumId w:val="247"/>
  </w:num>
  <w:num w:numId="259" w16cid:durableId="634482863">
    <w:abstractNumId w:val="134"/>
  </w:num>
  <w:num w:numId="260" w16cid:durableId="1733969718">
    <w:abstractNumId w:val="145"/>
  </w:num>
  <w:num w:numId="261" w16cid:durableId="747653920">
    <w:abstractNumId w:val="181"/>
  </w:num>
  <w:num w:numId="262" w16cid:durableId="855969174">
    <w:abstractNumId w:val="272"/>
  </w:num>
  <w:num w:numId="263" w16cid:durableId="1359088018">
    <w:abstractNumId w:val="221"/>
  </w:num>
  <w:num w:numId="264" w16cid:durableId="815337751">
    <w:abstractNumId w:val="233"/>
  </w:num>
  <w:num w:numId="265" w16cid:durableId="662322964">
    <w:abstractNumId w:val="81"/>
  </w:num>
  <w:num w:numId="266" w16cid:durableId="1874270262">
    <w:abstractNumId w:val="286"/>
  </w:num>
  <w:num w:numId="267" w16cid:durableId="2107771140">
    <w:abstractNumId w:val="57"/>
  </w:num>
  <w:num w:numId="268" w16cid:durableId="1884978128">
    <w:abstractNumId w:val="75"/>
  </w:num>
  <w:num w:numId="269" w16cid:durableId="1771849844">
    <w:abstractNumId w:val="179"/>
  </w:num>
  <w:num w:numId="270" w16cid:durableId="1856839834">
    <w:abstractNumId w:val="270"/>
  </w:num>
  <w:num w:numId="271" w16cid:durableId="179903742">
    <w:abstractNumId w:val="303"/>
  </w:num>
  <w:num w:numId="272" w16cid:durableId="800541745">
    <w:abstractNumId w:val="173"/>
  </w:num>
  <w:num w:numId="273" w16cid:durableId="217206812">
    <w:abstractNumId w:val="54"/>
  </w:num>
  <w:num w:numId="274" w16cid:durableId="465975818">
    <w:abstractNumId w:val="216"/>
  </w:num>
  <w:num w:numId="275" w16cid:durableId="1208689246">
    <w:abstractNumId w:val="113"/>
  </w:num>
  <w:num w:numId="276" w16cid:durableId="1129595068">
    <w:abstractNumId w:val="91"/>
  </w:num>
  <w:num w:numId="277" w16cid:durableId="848327035">
    <w:abstractNumId w:val="167"/>
  </w:num>
  <w:num w:numId="278" w16cid:durableId="1711299580">
    <w:abstractNumId w:val="55"/>
  </w:num>
  <w:num w:numId="279" w16cid:durableId="1741832823">
    <w:abstractNumId w:val="88"/>
  </w:num>
  <w:num w:numId="280" w16cid:durableId="1580795121">
    <w:abstractNumId w:val="204"/>
  </w:num>
  <w:num w:numId="281" w16cid:durableId="1819761638">
    <w:abstractNumId w:val="191"/>
  </w:num>
  <w:num w:numId="282" w16cid:durableId="841696869">
    <w:abstractNumId w:val="197"/>
  </w:num>
  <w:num w:numId="283" w16cid:durableId="64643479">
    <w:abstractNumId w:val="155"/>
  </w:num>
  <w:num w:numId="284" w16cid:durableId="1451361185">
    <w:abstractNumId w:val="234"/>
  </w:num>
  <w:num w:numId="285" w16cid:durableId="2119443832">
    <w:abstractNumId w:val="59"/>
  </w:num>
  <w:num w:numId="286" w16cid:durableId="1191527327">
    <w:abstractNumId w:val="224"/>
  </w:num>
  <w:num w:numId="287" w16cid:durableId="2133815684">
    <w:abstractNumId w:val="153"/>
  </w:num>
  <w:num w:numId="288" w16cid:durableId="6061184">
    <w:abstractNumId w:val="31"/>
  </w:num>
  <w:num w:numId="289" w16cid:durableId="161314006">
    <w:abstractNumId w:val="273"/>
  </w:num>
  <w:num w:numId="290" w16cid:durableId="137655733">
    <w:abstractNumId w:val="246"/>
  </w:num>
  <w:num w:numId="291" w16cid:durableId="743651592">
    <w:abstractNumId w:val="77"/>
  </w:num>
  <w:num w:numId="292" w16cid:durableId="1593246867">
    <w:abstractNumId w:val="94"/>
  </w:num>
  <w:num w:numId="293" w16cid:durableId="2022966845">
    <w:abstractNumId w:val="18"/>
  </w:num>
  <w:num w:numId="294" w16cid:durableId="1927767517">
    <w:abstractNumId w:val="119"/>
  </w:num>
  <w:num w:numId="295" w16cid:durableId="1260022938">
    <w:abstractNumId w:val="66"/>
  </w:num>
  <w:num w:numId="296" w16cid:durableId="1818372810">
    <w:abstractNumId w:val="189"/>
  </w:num>
  <w:num w:numId="297" w16cid:durableId="745686788">
    <w:abstractNumId w:val="97"/>
  </w:num>
  <w:num w:numId="298" w16cid:durableId="757562546">
    <w:abstractNumId w:val="304"/>
  </w:num>
  <w:num w:numId="299" w16cid:durableId="280956">
    <w:abstractNumId w:val="240"/>
  </w:num>
  <w:num w:numId="300" w16cid:durableId="1674719234">
    <w:abstractNumId w:val="3"/>
  </w:num>
  <w:num w:numId="301" w16cid:durableId="923801730">
    <w:abstractNumId w:val="236"/>
  </w:num>
  <w:num w:numId="302" w16cid:durableId="718288549">
    <w:abstractNumId w:val="87"/>
  </w:num>
  <w:num w:numId="303" w16cid:durableId="910122255">
    <w:abstractNumId w:val="203"/>
  </w:num>
  <w:num w:numId="304" w16cid:durableId="726955971">
    <w:abstractNumId w:val="163"/>
  </w:num>
  <w:num w:numId="305" w16cid:durableId="2019115014">
    <w:abstractNumId w:val="227"/>
  </w:num>
  <w:num w:numId="306" w16cid:durableId="449208776">
    <w:abstractNumId w:val="269"/>
  </w:num>
  <w:num w:numId="307" w16cid:durableId="156507702">
    <w:abstractNumId w:val="129"/>
  </w:num>
  <w:numIdMacAtCleanup w:val="2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528"/>
    <w:rsid w:val="0001468B"/>
    <w:rsid w:val="00052E1C"/>
    <w:rsid w:val="00063CA7"/>
    <w:rsid w:val="00074064"/>
    <w:rsid w:val="000B1FF2"/>
    <w:rsid w:val="000F7F14"/>
    <w:rsid w:val="00121520"/>
    <w:rsid w:val="00126C37"/>
    <w:rsid w:val="001677AD"/>
    <w:rsid w:val="0018263D"/>
    <w:rsid w:val="00183BC2"/>
    <w:rsid w:val="001A434B"/>
    <w:rsid w:val="001C1DB8"/>
    <w:rsid w:val="00211E43"/>
    <w:rsid w:val="00224711"/>
    <w:rsid w:val="00231A7A"/>
    <w:rsid w:val="0024151D"/>
    <w:rsid w:val="00267B22"/>
    <w:rsid w:val="002B242D"/>
    <w:rsid w:val="002C5058"/>
    <w:rsid w:val="002D18C4"/>
    <w:rsid w:val="002E1194"/>
    <w:rsid w:val="002E5885"/>
    <w:rsid w:val="002F13A5"/>
    <w:rsid w:val="00305B5A"/>
    <w:rsid w:val="00341E17"/>
    <w:rsid w:val="0037687E"/>
    <w:rsid w:val="003A2FCA"/>
    <w:rsid w:val="003A4A30"/>
    <w:rsid w:val="003C3289"/>
    <w:rsid w:val="003E0859"/>
    <w:rsid w:val="003E09B6"/>
    <w:rsid w:val="003E2EAA"/>
    <w:rsid w:val="00412E5D"/>
    <w:rsid w:val="00433FC9"/>
    <w:rsid w:val="00447D77"/>
    <w:rsid w:val="004864B5"/>
    <w:rsid w:val="004B5645"/>
    <w:rsid w:val="004B7C76"/>
    <w:rsid w:val="004E2408"/>
    <w:rsid w:val="004E2F9E"/>
    <w:rsid w:val="004F6D39"/>
    <w:rsid w:val="00507CA8"/>
    <w:rsid w:val="00520B41"/>
    <w:rsid w:val="0052175B"/>
    <w:rsid w:val="00541827"/>
    <w:rsid w:val="005450A1"/>
    <w:rsid w:val="005470D8"/>
    <w:rsid w:val="0056276A"/>
    <w:rsid w:val="00563D5E"/>
    <w:rsid w:val="00574023"/>
    <w:rsid w:val="005C27ED"/>
    <w:rsid w:val="005F5602"/>
    <w:rsid w:val="006377A1"/>
    <w:rsid w:val="00650CB5"/>
    <w:rsid w:val="0066199D"/>
    <w:rsid w:val="006A0528"/>
    <w:rsid w:val="006A25A1"/>
    <w:rsid w:val="006B7BE8"/>
    <w:rsid w:val="006E74DD"/>
    <w:rsid w:val="00717402"/>
    <w:rsid w:val="00753128"/>
    <w:rsid w:val="00760FE0"/>
    <w:rsid w:val="0078110A"/>
    <w:rsid w:val="00805BED"/>
    <w:rsid w:val="008503B0"/>
    <w:rsid w:val="00865ADD"/>
    <w:rsid w:val="00875618"/>
    <w:rsid w:val="008C3B67"/>
    <w:rsid w:val="008E265E"/>
    <w:rsid w:val="008E47F4"/>
    <w:rsid w:val="008F2278"/>
    <w:rsid w:val="008F570E"/>
    <w:rsid w:val="009016F2"/>
    <w:rsid w:val="00931781"/>
    <w:rsid w:val="00943022"/>
    <w:rsid w:val="009434F2"/>
    <w:rsid w:val="00953A67"/>
    <w:rsid w:val="00963023"/>
    <w:rsid w:val="009722D8"/>
    <w:rsid w:val="009919A7"/>
    <w:rsid w:val="00995478"/>
    <w:rsid w:val="009E7AE4"/>
    <w:rsid w:val="009F1730"/>
    <w:rsid w:val="00A671F8"/>
    <w:rsid w:val="00A817B5"/>
    <w:rsid w:val="00AC3C32"/>
    <w:rsid w:val="00AC6B16"/>
    <w:rsid w:val="00AD473D"/>
    <w:rsid w:val="00AF3499"/>
    <w:rsid w:val="00B25368"/>
    <w:rsid w:val="00B62351"/>
    <w:rsid w:val="00BA3C28"/>
    <w:rsid w:val="00BA6EAC"/>
    <w:rsid w:val="00BE1D3D"/>
    <w:rsid w:val="00BF4066"/>
    <w:rsid w:val="00C023DE"/>
    <w:rsid w:val="00C050FB"/>
    <w:rsid w:val="00C059D8"/>
    <w:rsid w:val="00C27645"/>
    <w:rsid w:val="00C32BA0"/>
    <w:rsid w:val="00C36164"/>
    <w:rsid w:val="00C63688"/>
    <w:rsid w:val="00C63E83"/>
    <w:rsid w:val="00CA18A7"/>
    <w:rsid w:val="00CE45E3"/>
    <w:rsid w:val="00CF213A"/>
    <w:rsid w:val="00D05FF1"/>
    <w:rsid w:val="00D17009"/>
    <w:rsid w:val="00D44498"/>
    <w:rsid w:val="00D53144"/>
    <w:rsid w:val="00D56FFE"/>
    <w:rsid w:val="00D70ECD"/>
    <w:rsid w:val="00DB2FB9"/>
    <w:rsid w:val="00DC41A6"/>
    <w:rsid w:val="00E24B7A"/>
    <w:rsid w:val="00E321C0"/>
    <w:rsid w:val="00E42274"/>
    <w:rsid w:val="00E467F9"/>
    <w:rsid w:val="00E50C87"/>
    <w:rsid w:val="00E649B7"/>
    <w:rsid w:val="00ED710E"/>
    <w:rsid w:val="00ED7EDF"/>
    <w:rsid w:val="00F022BD"/>
    <w:rsid w:val="00F13205"/>
    <w:rsid w:val="00F1788B"/>
    <w:rsid w:val="00F3301B"/>
    <w:rsid w:val="00F43A21"/>
    <w:rsid w:val="00F63F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B5902"/>
  <w15:chartTrackingRefBased/>
  <w15:docId w15:val="{25ACF807-7ECE-405F-A8D5-060A76FFB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link w:val="ListParagraphChar"/>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650CB5"/>
    <w:pPr>
      <w:jc w:val="center"/>
    </w:pPr>
    <w:rPr>
      <w:sz w:val="44"/>
      <w:szCs w:val="44"/>
    </w:rPr>
  </w:style>
  <w:style w:type="character" w:customStyle="1" w:styleId="ChaptertitleChar">
    <w:name w:val="Chapter title Char"/>
    <w:basedOn w:val="Heading1Char"/>
    <w:link w:val="Chaptertitle"/>
    <w:rsid w:val="00650CB5"/>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customStyle="1" w:styleId="Style1">
    <w:name w:val="Style1"/>
    <w:basedOn w:val="ListParagraph"/>
    <w:link w:val="Style1Char"/>
    <w:qFormat/>
    <w:rsid w:val="006377A1"/>
    <w:pPr>
      <w:numPr>
        <w:ilvl w:val="1"/>
        <w:numId w:val="8"/>
      </w:numPr>
      <w:pBdr>
        <w:bottom w:val="single" w:sz="12" w:space="1" w:color="auto"/>
      </w:pBdr>
      <w:tabs>
        <w:tab w:val="left" w:pos="3077"/>
      </w:tabs>
      <w:spacing w:line="259" w:lineRule="auto"/>
      <w:jc w:val="left"/>
    </w:pPr>
    <w:rPr>
      <w:rFonts w:asciiTheme="minorHAnsi" w:eastAsiaTheme="minorEastAsia" w:hAnsiTheme="minorHAnsi" w:cstheme="minorHAnsi"/>
      <w:color w:val="4472C4" w:themeColor="accent1"/>
      <w:kern w:val="0"/>
      <w:sz w:val="44"/>
      <w:szCs w:val="44"/>
      <w:lang w:bidi="ar-EG"/>
      <w14:ligatures w14:val="none"/>
    </w:rPr>
  </w:style>
  <w:style w:type="character" w:customStyle="1" w:styleId="Style1Char">
    <w:name w:val="Style1 Char"/>
    <w:basedOn w:val="DefaultParagraphFont"/>
    <w:link w:val="Style1"/>
    <w:rsid w:val="006377A1"/>
    <w:rPr>
      <w:rFonts w:eastAsiaTheme="minorEastAsia" w:cstheme="minorHAnsi"/>
      <w:color w:val="4472C4" w:themeColor="accent1"/>
      <w:kern w:val="0"/>
      <w:sz w:val="44"/>
      <w:szCs w:val="44"/>
      <w:lang w:bidi="ar-EG"/>
      <w14:ligatures w14:val="none"/>
    </w:rPr>
  </w:style>
  <w:style w:type="character" w:customStyle="1" w:styleId="ListParagraphChar">
    <w:name w:val="List Paragraph Char"/>
    <w:basedOn w:val="DefaultParagraphFont"/>
    <w:link w:val="ListParagraph"/>
    <w:uiPriority w:val="34"/>
    <w:rsid w:val="0078110A"/>
    <w:rPr>
      <w:rFonts w:asciiTheme="majorBidi" w:hAnsiTheme="majorBidi"/>
    </w:rPr>
  </w:style>
  <w:style w:type="paragraph" w:styleId="NoSpacing">
    <w:name w:val="No Spacing"/>
    <w:uiPriority w:val="1"/>
    <w:qFormat/>
    <w:rsid w:val="001C1DB8"/>
    <w:pPr>
      <w:spacing w:after="0" w:line="240" w:lineRule="auto"/>
      <w:jc w:val="both"/>
    </w:pPr>
    <w:rPr>
      <w:rFonts w:asciiTheme="majorBidi" w:hAnsiTheme="majorBidi"/>
    </w:rPr>
  </w:style>
  <w:style w:type="character" w:styleId="Strong">
    <w:name w:val="Strong"/>
    <w:basedOn w:val="DefaultParagraphFont"/>
    <w:uiPriority w:val="22"/>
    <w:qFormat/>
    <w:rsid w:val="002E1194"/>
    <w:rPr>
      <w:b/>
      <w:bCs/>
    </w:rPr>
  </w:style>
  <w:style w:type="character" w:styleId="UnresolvedMention">
    <w:name w:val="Unresolved Mention"/>
    <w:basedOn w:val="DefaultParagraphFont"/>
    <w:uiPriority w:val="99"/>
    <w:semiHidden/>
    <w:unhideWhenUsed/>
    <w:rsid w:val="00224711"/>
    <w:rPr>
      <w:color w:val="605E5C"/>
      <w:shd w:val="clear" w:color="auto" w:fill="E1DFDD"/>
    </w:rPr>
  </w:style>
  <w:style w:type="character" w:styleId="SubtleEmphasis">
    <w:name w:val="Subtle Emphasis"/>
    <w:basedOn w:val="DefaultParagraphFont"/>
    <w:uiPriority w:val="19"/>
    <w:qFormat/>
    <w:rsid w:val="00E422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02273">
      <w:bodyDiv w:val="1"/>
      <w:marLeft w:val="0"/>
      <w:marRight w:val="0"/>
      <w:marTop w:val="0"/>
      <w:marBottom w:val="0"/>
      <w:divBdr>
        <w:top w:val="none" w:sz="0" w:space="0" w:color="auto"/>
        <w:left w:val="none" w:sz="0" w:space="0" w:color="auto"/>
        <w:bottom w:val="none" w:sz="0" w:space="0" w:color="auto"/>
        <w:right w:val="none" w:sz="0" w:space="0" w:color="auto"/>
      </w:divBdr>
    </w:div>
    <w:div w:id="239949083">
      <w:bodyDiv w:val="1"/>
      <w:marLeft w:val="0"/>
      <w:marRight w:val="0"/>
      <w:marTop w:val="0"/>
      <w:marBottom w:val="0"/>
      <w:divBdr>
        <w:top w:val="none" w:sz="0" w:space="0" w:color="auto"/>
        <w:left w:val="none" w:sz="0" w:space="0" w:color="auto"/>
        <w:bottom w:val="none" w:sz="0" w:space="0" w:color="auto"/>
        <w:right w:val="none" w:sz="0" w:space="0" w:color="auto"/>
      </w:divBdr>
      <w:divsChild>
        <w:div w:id="737360706">
          <w:marLeft w:val="0"/>
          <w:marRight w:val="0"/>
          <w:marTop w:val="0"/>
          <w:marBottom w:val="160"/>
          <w:divBdr>
            <w:top w:val="none" w:sz="0" w:space="0" w:color="auto"/>
            <w:left w:val="none" w:sz="0" w:space="0" w:color="auto"/>
            <w:bottom w:val="none" w:sz="0" w:space="0" w:color="auto"/>
            <w:right w:val="none" w:sz="0" w:space="0" w:color="auto"/>
          </w:divBdr>
        </w:div>
        <w:div w:id="2511963">
          <w:marLeft w:val="0"/>
          <w:marRight w:val="0"/>
          <w:marTop w:val="0"/>
          <w:marBottom w:val="160"/>
          <w:divBdr>
            <w:top w:val="none" w:sz="0" w:space="0" w:color="auto"/>
            <w:left w:val="none" w:sz="0" w:space="0" w:color="auto"/>
            <w:bottom w:val="none" w:sz="0" w:space="0" w:color="auto"/>
            <w:right w:val="none" w:sz="0" w:space="0" w:color="auto"/>
          </w:divBdr>
        </w:div>
        <w:div w:id="1965043885">
          <w:marLeft w:val="0"/>
          <w:marRight w:val="0"/>
          <w:marTop w:val="0"/>
          <w:marBottom w:val="160"/>
          <w:divBdr>
            <w:top w:val="none" w:sz="0" w:space="0" w:color="auto"/>
            <w:left w:val="none" w:sz="0" w:space="0" w:color="auto"/>
            <w:bottom w:val="none" w:sz="0" w:space="0" w:color="auto"/>
            <w:right w:val="none" w:sz="0" w:space="0" w:color="auto"/>
          </w:divBdr>
        </w:div>
        <w:div w:id="1980458268">
          <w:marLeft w:val="0"/>
          <w:marRight w:val="0"/>
          <w:marTop w:val="0"/>
          <w:marBottom w:val="160"/>
          <w:divBdr>
            <w:top w:val="none" w:sz="0" w:space="0" w:color="auto"/>
            <w:left w:val="none" w:sz="0" w:space="0" w:color="auto"/>
            <w:bottom w:val="none" w:sz="0" w:space="0" w:color="auto"/>
            <w:right w:val="none" w:sz="0" w:space="0" w:color="auto"/>
          </w:divBdr>
        </w:div>
        <w:div w:id="333923622">
          <w:marLeft w:val="0"/>
          <w:marRight w:val="0"/>
          <w:marTop w:val="0"/>
          <w:marBottom w:val="160"/>
          <w:divBdr>
            <w:top w:val="none" w:sz="0" w:space="0" w:color="auto"/>
            <w:left w:val="none" w:sz="0" w:space="0" w:color="auto"/>
            <w:bottom w:val="none" w:sz="0" w:space="0" w:color="auto"/>
            <w:right w:val="none" w:sz="0" w:space="0" w:color="auto"/>
          </w:divBdr>
        </w:div>
        <w:div w:id="2083021997">
          <w:marLeft w:val="0"/>
          <w:marRight w:val="0"/>
          <w:marTop w:val="0"/>
          <w:marBottom w:val="160"/>
          <w:divBdr>
            <w:top w:val="none" w:sz="0" w:space="0" w:color="auto"/>
            <w:left w:val="none" w:sz="0" w:space="0" w:color="auto"/>
            <w:bottom w:val="none" w:sz="0" w:space="0" w:color="auto"/>
            <w:right w:val="none" w:sz="0" w:space="0" w:color="auto"/>
          </w:divBdr>
        </w:div>
        <w:div w:id="851796352">
          <w:marLeft w:val="0"/>
          <w:marRight w:val="0"/>
          <w:marTop w:val="0"/>
          <w:marBottom w:val="160"/>
          <w:divBdr>
            <w:top w:val="none" w:sz="0" w:space="0" w:color="auto"/>
            <w:left w:val="none" w:sz="0" w:space="0" w:color="auto"/>
            <w:bottom w:val="none" w:sz="0" w:space="0" w:color="auto"/>
            <w:right w:val="none" w:sz="0" w:space="0" w:color="auto"/>
          </w:divBdr>
        </w:div>
      </w:divsChild>
    </w:div>
    <w:div w:id="246884213">
      <w:bodyDiv w:val="1"/>
      <w:marLeft w:val="0"/>
      <w:marRight w:val="0"/>
      <w:marTop w:val="0"/>
      <w:marBottom w:val="0"/>
      <w:divBdr>
        <w:top w:val="none" w:sz="0" w:space="0" w:color="auto"/>
        <w:left w:val="none" w:sz="0" w:space="0" w:color="auto"/>
        <w:bottom w:val="none" w:sz="0" w:space="0" w:color="auto"/>
        <w:right w:val="none" w:sz="0" w:space="0" w:color="auto"/>
      </w:divBdr>
    </w:div>
    <w:div w:id="459691512">
      <w:bodyDiv w:val="1"/>
      <w:marLeft w:val="0"/>
      <w:marRight w:val="0"/>
      <w:marTop w:val="0"/>
      <w:marBottom w:val="0"/>
      <w:divBdr>
        <w:top w:val="none" w:sz="0" w:space="0" w:color="auto"/>
        <w:left w:val="none" w:sz="0" w:space="0" w:color="auto"/>
        <w:bottom w:val="none" w:sz="0" w:space="0" w:color="auto"/>
        <w:right w:val="none" w:sz="0" w:space="0" w:color="auto"/>
      </w:divBdr>
    </w:div>
    <w:div w:id="1060134319">
      <w:bodyDiv w:val="1"/>
      <w:marLeft w:val="0"/>
      <w:marRight w:val="0"/>
      <w:marTop w:val="0"/>
      <w:marBottom w:val="0"/>
      <w:divBdr>
        <w:top w:val="none" w:sz="0" w:space="0" w:color="auto"/>
        <w:left w:val="none" w:sz="0" w:space="0" w:color="auto"/>
        <w:bottom w:val="none" w:sz="0" w:space="0" w:color="auto"/>
        <w:right w:val="none" w:sz="0" w:space="0" w:color="auto"/>
      </w:divBdr>
      <w:divsChild>
        <w:div w:id="921790837">
          <w:marLeft w:val="0"/>
          <w:marRight w:val="0"/>
          <w:marTop w:val="0"/>
          <w:marBottom w:val="160"/>
          <w:divBdr>
            <w:top w:val="none" w:sz="0" w:space="0" w:color="auto"/>
            <w:left w:val="none" w:sz="0" w:space="0" w:color="auto"/>
            <w:bottom w:val="none" w:sz="0" w:space="0" w:color="auto"/>
            <w:right w:val="none" w:sz="0" w:space="0" w:color="auto"/>
          </w:divBdr>
        </w:div>
        <w:div w:id="695424429">
          <w:marLeft w:val="0"/>
          <w:marRight w:val="0"/>
          <w:marTop w:val="0"/>
          <w:marBottom w:val="160"/>
          <w:divBdr>
            <w:top w:val="none" w:sz="0" w:space="0" w:color="auto"/>
            <w:left w:val="none" w:sz="0" w:space="0" w:color="auto"/>
            <w:bottom w:val="none" w:sz="0" w:space="0" w:color="auto"/>
            <w:right w:val="none" w:sz="0" w:space="0" w:color="auto"/>
          </w:divBdr>
        </w:div>
        <w:div w:id="2067335099">
          <w:marLeft w:val="0"/>
          <w:marRight w:val="0"/>
          <w:marTop w:val="0"/>
          <w:marBottom w:val="160"/>
          <w:divBdr>
            <w:top w:val="none" w:sz="0" w:space="0" w:color="auto"/>
            <w:left w:val="none" w:sz="0" w:space="0" w:color="auto"/>
            <w:bottom w:val="none" w:sz="0" w:space="0" w:color="auto"/>
            <w:right w:val="none" w:sz="0" w:space="0" w:color="auto"/>
          </w:divBdr>
        </w:div>
        <w:div w:id="1238324044">
          <w:marLeft w:val="0"/>
          <w:marRight w:val="0"/>
          <w:marTop w:val="0"/>
          <w:marBottom w:val="160"/>
          <w:divBdr>
            <w:top w:val="none" w:sz="0" w:space="0" w:color="auto"/>
            <w:left w:val="none" w:sz="0" w:space="0" w:color="auto"/>
            <w:bottom w:val="none" w:sz="0" w:space="0" w:color="auto"/>
            <w:right w:val="none" w:sz="0" w:space="0" w:color="auto"/>
          </w:divBdr>
        </w:div>
        <w:div w:id="730618599">
          <w:marLeft w:val="0"/>
          <w:marRight w:val="0"/>
          <w:marTop w:val="0"/>
          <w:marBottom w:val="160"/>
          <w:divBdr>
            <w:top w:val="none" w:sz="0" w:space="0" w:color="auto"/>
            <w:left w:val="none" w:sz="0" w:space="0" w:color="auto"/>
            <w:bottom w:val="none" w:sz="0" w:space="0" w:color="auto"/>
            <w:right w:val="none" w:sz="0" w:space="0" w:color="auto"/>
          </w:divBdr>
        </w:div>
        <w:div w:id="766387857">
          <w:marLeft w:val="0"/>
          <w:marRight w:val="0"/>
          <w:marTop w:val="0"/>
          <w:marBottom w:val="160"/>
          <w:divBdr>
            <w:top w:val="none" w:sz="0" w:space="0" w:color="auto"/>
            <w:left w:val="none" w:sz="0" w:space="0" w:color="auto"/>
            <w:bottom w:val="none" w:sz="0" w:space="0" w:color="auto"/>
            <w:right w:val="none" w:sz="0" w:space="0" w:color="auto"/>
          </w:divBdr>
        </w:div>
        <w:div w:id="1872109502">
          <w:marLeft w:val="0"/>
          <w:marRight w:val="0"/>
          <w:marTop w:val="0"/>
          <w:marBottom w:val="160"/>
          <w:divBdr>
            <w:top w:val="none" w:sz="0" w:space="0" w:color="auto"/>
            <w:left w:val="none" w:sz="0" w:space="0" w:color="auto"/>
            <w:bottom w:val="none" w:sz="0" w:space="0" w:color="auto"/>
            <w:right w:val="none" w:sz="0" w:space="0" w:color="auto"/>
          </w:divBdr>
        </w:div>
      </w:divsChild>
    </w:div>
    <w:div w:id="154436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http://www.udemy.com" TargetMode="External"/><Relationship Id="rId18" Type="http://schemas.openxmlformats.org/officeDocument/2006/relationships/image" Target="media/image5.jpeg"/><Relationship Id="rId26" Type="http://schemas.openxmlformats.org/officeDocument/2006/relationships/hyperlink" Target="mailto:http://www.skillshare.com" TargetMode="External"/><Relationship Id="rId39"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https://www.mckinsey.com/capabilities/growth-marketing-and-sales/our-insights/the-value-of-getting-personalization-right-or-wrong-is-multiplying" TargetMode="External"/><Relationship Id="rId34" Type="http://schemas.openxmlformats.org/officeDocument/2006/relationships/image" Target="media/image14.jpg"/><Relationship Id="rId42"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mailto:http://www.skillshare.com" TargetMode="External"/><Relationship Id="rId17" Type="http://schemas.openxmlformats.org/officeDocument/2006/relationships/image" Target="media/image4.jpg"/><Relationship Id="rId25" Type="http://schemas.openxmlformats.org/officeDocument/2006/relationships/hyperlink" Target="mailto:https://en.unesco.org/creative-cities/home" TargetMode="External"/><Relationship Id="rId33" Type="http://schemas.openxmlformats.org/officeDocument/2006/relationships/image" Target="media/image13.jpg"/><Relationship Id="rId38"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9.jp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ttps://www.mckinsey.com/featured-insights/mckinsey-explainers/what-is-personalization?subject=https://www.mckinsey.com/featured-insights/mckinsey-explainers/what-is-personalization" TargetMode="External"/><Relationship Id="rId24" Type="http://schemas.openxmlformats.org/officeDocument/2006/relationships/hyperlink" Target="mailto:http://www.fairtradefederation.org" TargetMode="External"/><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mailto:https://www.statista.com/statistics/1043090/etsy-active-buyers-worldwide/)" TargetMode="Externa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yperlink" Target="mailto:https://www.mckinsey.com/capabilities/growth-marketing-and-sales/our-insights/the-value-of-getting-personalization-right-or-wrong-is-multiplying?subject=https://www.mckinsey.com/capabilities/growth-marketing-and-sales/our-insights/the-value-of-getting-personalization-right-or-wrong-is-multiplying" TargetMode="External"/><Relationship Id="rId19" Type="http://schemas.openxmlformats.org/officeDocument/2006/relationships/image" Target="media/image6.jpeg"/><Relationship Id="rId31" Type="http://schemas.openxmlformats.org/officeDocument/2006/relationships/image" Target="media/image11.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http://www.fairtradefederation.org" TargetMode="External"/><Relationship Id="rId22" Type="http://schemas.openxmlformats.org/officeDocument/2006/relationships/hyperlink" Target="mailto:https://www.mckinsey.com/featured-insights/mckinsey-explainers/what-is-personalization" TargetMode="External"/><Relationship Id="rId27" Type="http://schemas.openxmlformats.org/officeDocument/2006/relationships/hyperlink" Target="mailto:http://www.udemy.com" TargetMode="External"/><Relationship Id="rId30" Type="http://schemas.openxmlformats.org/officeDocument/2006/relationships/image" Target="media/image10.jpg"/><Relationship Id="rId35" Type="http://schemas.openxmlformats.org/officeDocument/2006/relationships/image" Target="media/image15.jpeg"/><Relationship Id="rId43"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Desktop\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Template.dotx</Template>
  <TotalTime>75</TotalTime>
  <Pages>86</Pages>
  <Words>10399</Words>
  <Characters>59278</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c:creator>
  <cp:keywords/>
  <dc:description/>
  <cp:lastModifiedBy>Eman Ashraf Hessein Ahmed</cp:lastModifiedBy>
  <cp:revision>5</cp:revision>
  <cp:lastPrinted>2025-06-01T19:59:00Z</cp:lastPrinted>
  <dcterms:created xsi:type="dcterms:W3CDTF">2025-05-31T19:31:00Z</dcterms:created>
  <dcterms:modified xsi:type="dcterms:W3CDTF">2025-06-01T20:11:00Z</dcterms:modified>
</cp:coreProperties>
</file>